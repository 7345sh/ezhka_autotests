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D33B81" w:rsidRPr="0032710D" w14:paraId="3D5E8BC9" w14:textId="77777777" w:rsidTr="00D33B81">
        <w:trPr>
          <w:trHeight w:val="299"/>
        </w:trPr>
        <w:tc>
          <w:tcPr>
            <w:tcW w:w="2392" w:type="dxa"/>
          </w:tcPr>
          <w:p w14:paraId="1A389080" w14:textId="77777777" w:rsidR="00D33B81" w:rsidRPr="0061001D" w:rsidRDefault="00D33B81" w:rsidP="00837C75">
            <w:pPr>
              <w:pStyle w:val="af3"/>
              <w:rPr>
                <w:lang w:val="en-US"/>
              </w:rPr>
            </w:pPr>
          </w:p>
        </w:tc>
        <w:tc>
          <w:tcPr>
            <w:tcW w:w="2393" w:type="dxa"/>
          </w:tcPr>
          <w:p w14:paraId="070C4C48" w14:textId="77777777" w:rsidR="00D33B81" w:rsidRPr="0032710D" w:rsidRDefault="00D33B81" w:rsidP="00837C75">
            <w:pPr>
              <w:pStyle w:val="af3"/>
            </w:pPr>
          </w:p>
        </w:tc>
        <w:tc>
          <w:tcPr>
            <w:tcW w:w="4786" w:type="dxa"/>
            <w:gridSpan w:val="2"/>
          </w:tcPr>
          <w:p w14:paraId="7DD70818" w14:textId="77777777" w:rsidR="00D33B81" w:rsidRPr="001B7E3A" w:rsidRDefault="00D33B81" w:rsidP="001B7E3A">
            <w:pPr>
              <w:pStyle w:val="a4"/>
            </w:pPr>
          </w:p>
        </w:tc>
      </w:tr>
      <w:tr w:rsidR="00F50B2C" w:rsidRPr="0032710D" w14:paraId="34FA3F9E" w14:textId="77777777" w:rsidTr="00F8085C">
        <w:tc>
          <w:tcPr>
            <w:tcW w:w="2392" w:type="dxa"/>
          </w:tcPr>
          <w:p w14:paraId="6F257CA7" w14:textId="77777777" w:rsidR="00F50B2C" w:rsidRPr="0032710D" w:rsidRDefault="00F50B2C" w:rsidP="00837C75">
            <w:pPr>
              <w:pStyle w:val="af3"/>
            </w:pPr>
          </w:p>
        </w:tc>
        <w:tc>
          <w:tcPr>
            <w:tcW w:w="2393" w:type="dxa"/>
          </w:tcPr>
          <w:p w14:paraId="0C2BFC52" w14:textId="77777777" w:rsidR="00F50B2C" w:rsidRPr="0032710D" w:rsidRDefault="00F50B2C" w:rsidP="00837C75">
            <w:pPr>
              <w:pStyle w:val="af3"/>
            </w:pPr>
          </w:p>
        </w:tc>
        <w:tc>
          <w:tcPr>
            <w:tcW w:w="4786" w:type="dxa"/>
            <w:gridSpan w:val="2"/>
          </w:tcPr>
          <w:p w14:paraId="0E7B8DC4" w14:textId="77777777" w:rsidR="00F50B2C" w:rsidRPr="001B7E3A" w:rsidRDefault="00F50B2C" w:rsidP="001B7E3A">
            <w:pPr>
              <w:pStyle w:val="a4"/>
            </w:pPr>
          </w:p>
        </w:tc>
      </w:tr>
      <w:tr w:rsidR="00F50B2C" w:rsidRPr="0032710D" w14:paraId="06B7A759" w14:textId="77777777" w:rsidTr="00F8085C">
        <w:tc>
          <w:tcPr>
            <w:tcW w:w="2392" w:type="dxa"/>
          </w:tcPr>
          <w:p w14:paraId="7F6758B3" w14:textId="77777777" w:rsidR="00F50B2C" w:rsidRPr="0032710D" w:rsidRDefault="00F50B2C" w:rsidP="00837C75">
            <w:pPr>
              <w:pStyle w:val="af3"/>
            </w:pPr>
          </w:p>
        </w:tc>
        <w:tc>
          <w:tcPr>
            <w:tcW w:w="2393" w:type="dxa"/>
          </w:tcPr>
          <w:p w14:paraId="3AC2D618" w14:textId="77777777" w:rsidR="00F50B2C" w:rsidRPr="0032710D" w:rsidRDefault="00F50B2C" w:rsidP="00837C75">
            <w:pPr>
              <w:pStyle w:val="af3"/>
            </w:pPr>
          </w:p>
        </w:tc>
        <w:tc>
          <w:tcPr>
            <w:tcW w:w="4786" w:type="dxa"/>
            <w:gridSpan w:val="2"/>
          </w:tcPr>
          <w:p w14:paraId="5F9C355A" w14:textId="77777777" w:rsidR="00F50B2C" w:rsidRPr="0032710D" w:rsidRDefault="00F50B2C" w:rsidP="00074F8E">
            <w:pPr>
              <w:pStyle w:val="af3"/>
            </w:pPr>
          </w:p>
        </w:tc>
      </w:tr>
      <w:tr w:rsidR="003C3327" w:rsidRPr="0032710D" w14:paraId="7E60A766" w14:textId="77777777" w:rsidTr="00F8085C">
        <w:tc>
          <w:tcPr>
            <w:tcW w:w="2392" w:type="dxa"/>
          </w:tcPr>
          <w:p w14:paraId="4E9BB927" w14:textId="77777777" w:rsidR="003C3327" w:rsidRPr="0032710D" w:rsidRDefault="003C3327" w:rsidP="00837C75">
            <w:pPr>
              <w:pStyle w:val="af3"/>
            </w:pPr>
          </w:p>
        </w:tc>
        <w:tc>
          <w:tcPr>
            <w:tcW w:w="2393" w:type="dxa"/>
          </w:tcPr>
          <w:p w14:paraId="471AF35F" w14:textId="77777777" w:rsidR="003C3327" w:rsidRPr="0032710D" w:rsidRDefault="003C3327" w:rsidP="00837C75">
            <w:pPr>
              <w:pStyle w:val="af3"/>
            </w:pPr>
          </w:p>
        </w:tc>
        <w:tc>
          <w:tcPr>
            <w:tcW w:w="4786" w:type="dxa"/>
            <w:gridSpan w:val="2"/>
            <w:vMerge w:val="restart"/>
          </w:tcPr>
          <w:p w14:paraId="6FF7540F" w14:textId="77777777" w:rsidR="003C3327" w:rsidRPr="0032710D" w:rsidRDefault="003C3327" w:rsidP="00837C75">
            <w:pPr>
              <w:pStyle w:val="af3"/>
            </w:pPr>
          </w:p>
        </w:tc>
      </w:tr>
      <w:tr w:rsidR="003C3327" w:rsidRPr="0032710D" w14:paraId="5E6E1B39" w14:textId="77777777" w:rsidTr="00B559C5">
        <w:tc>
          <w:tcPr>
            <w:tcW w:w="2392" w:type="dxa"/>
          </w:tcPr>
          <w:p w14:paraId="5D03003E" w14:textId="77777777" w:rsidR="003C3327" w:rsidRPr="0032710D" w:rsidRDefault="003C3327" w:rsidP="00837C75">
            <w:pPr>
              <w:pStyle w:val="af3"/>
            </w:pPr>
          </w:p>
        </w:tc>
        <w:tc>
          <w:tcPr>
            <w:tcW w:w="2393" w:type="dxa"/>
          </w:tcPr>
          <w:p w14:paraId="572D4508" w14:textId="77777777" w:rsidR="003C3327" w:rsidRPr="0032710D" w:rsidRDefault="003C3327" w:rsidP="00837C75">
            <w:pPr>
              <w:pStyle w:val="af3"/>
            </w:pPr>
          </w:p>
        </w:tc>
        <w:tc>
          <w:tcPr>
            <w:tcW w:w="4786" w:type="dxa"/>
            <w:gridSpan w:val="2"/>
            <w:vMerge/>
          </w:tcPr>
          <w:p w14:paraId="7EBE1D11" w14:textId="77777777" w:rsidR="003C3327" w:rsidRPr="0032710D" w:rsidRDefault="003C3327" w:rsidP="00837C75">
            <w:pPr>
              <w:pStyle w:val="af3"/>
            </w:pPr>
          </w:p>
        </w:tc>
      </w:tr>
      <w:tr w:rsidR="005D02FC" w:rsidRPr="0032710D" w14:paraId="5FB035E0" w14:textId="77777777" w:rsidTr="00B559C5">
        <w:tc>
          <w:tcPr>
            <w:tcW w:w="2392" w:type="dxa"/>
          </w:tcPr>
          <w:p w14:paraId="411731E6" w14:textId="77777777" w:rsidR="005D02FC" w:rsidRPr="0032710D" w:rsidRDefault="005D02FC" w:rsidP="00837C75">
            <w:pPr>
              <w:pStyle w:val="af3"/>
            </w:pPr>
          </w:p>
        </w:tc>
        <w:tc>
          <w:tcPr>
            <w:tcW w:w="2393" w:type="dxa"/>
          </w:tcPr>
          <w:p w14:paraId="31E21661" w14:textId="77777777" w:rsidR="005D02FC" w:rsidRPr="0032710D" w:rsidRDefault="005D02FC" w:rsidP="00837C75">
            <w:pPr>
              <w:pStyle w:val="af3"/>
            </w:pPr>
          </w:p>
        </w:tc>
        <w:tc>
          <w:tcPr>
            <w:tcW w:w="2393" w:type="dxa"/>
          </w:tcPr>
          <w:p w14:paraId="49814833" w14:textId="77777777" w:rsidR="005D02FC" w:rsidRPr="0032710D" w:rsidRDefault="005D02FC" w:rsidP="00837C75">
            <w:pPr>
              <w:pStyle w:val="af3"/>
            </w:pPr>
          </w:p>
        </w:tc>
        <w:tc>
          <w:tcPr>
            <w:tcW w:w="2393" w:type="dxa"/>
          </w:tcPr>
          <w:p w14:paraId="7FBBB8DF" w14:textId="77777777" w:rsidR="005D02FC" w:rsidRPr="0032710D" w:rsidRDefault="005D02FC" w:rsidP="00837C75">
            <w:pPr>
              <w:pStyle w:val="af3"/>
            </w:pPr>
          </w:p>
        </w:tc>
      </w:tr>
      <w:tr w:rsidR="003C3327" w:rsidRPr="0032710D" w14:paraId="3C1CE01F" w14:textId="77777777" w:rsidTr="00B559C5">
        <w:tc>
          <w:tcPr>
            <w:tcW w:w="2392" w:type="dxa"/>
          </w:tcPr>
          <w:p w14:paraId="060FBDC0" w14:textId="77777777" w:rsidR="003C3327" w:rsidRPr="0032710D" w:rsidRDefault="003C3327" w:rsidP="00837C75">
            <w:pPr>
              <w:pStyle w:val="af3"/>
            </w:pPr>
          </w:p>
        </w:tc>
        <w:tc>
          <w:tcPr>
            <w:tcW w:w="2393" w:type="dxa"/>
          </w:tcPr>
          <w:p w14:paraId="24EF2D64" w14:textId="77777777" w:rsidR="003C3327" w:rsidRPr="0032710D" w:rsidRDefault="003C3327" w:rsidP="00837C75">
            <w:pPr>
              <w:pStyle w:val="af3"/>
            </w:pPr>
          </w:p>
        </w:tc>
        <w:tc>
          <w:tcPr>
            <w:tcW w:w="4786" w:type="dxa"/>
            <w:gridSpan w:val="2"/>
          </w:tcPr>
          <w:p w14:paraId="06AD297A" w14:textId="77777777" w:rsidR="003C3327" w:rsidRPr="0032710D" w:rsidRDefault="003C3327" w:rsidP="0012733E">
            <w:pPr>
              <w:pStyle w:val="af3"/>
            </w:pPr>
          </w:p>
        </w:tc>
      </w:tr>
      <w:tr w:rsidR="003C3327" w:rsidRPr="0032710D" w14:paraId="2E31F008" w14:textId="77777777" w:rsidTr="00F8085C">
        <w:trPr>
          <w:trHeight w:val="779"/>
        </w:trPr>
        <w:tc>
          <w:tcPr>
            <w:tcW w:w="9571" w:type="dxa"/>
            <w:gridSpan w:val="4"/>
            <w:vAlign w:val="center"/>
          </w:tcPr>
          <w:p w14:paraId="3ACEE4F2" w14:textId="77777777" w:rsidR="003C3327" w:rsidRPr="0032710D" w:rsidRDefault="003C3327" w:rsidP="00837C75">
            <w:pPr>
              <w:pStyle w:val="af3"/>
            </w:pPr>
          </w:p>
        </w:tc>
      </w:tr>
      <w:tr w:rsidR="003C7454" w:rsidRPr="0032710D" w14:paraId="363256ED" w14:textId="77777777" w:rsidTr="00F8085C">
        <w:trPr>
          <w:cantSplit/>
        </w:trPr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14:paraId="4CD22DC2" w14:textId="77777777" w:rsidR="003C7454" w:rsidRPr="0032710D" w:rsidRDefault="003C7454" w:rsidP="00556CFF">
            <w:pPr>
              <w:pStyle w:val="af4"/>
            </w:pPr>
            <w:r w:rsidRPr="0032710D">
              <w:t xml:space="preserve">Автоматизированная информационная система </w:t>
            </w:r>
          </w:p>
        </w:tc>
      </w:tr>
      <w:tr w:rsidR="00913551" w:rsidRPr="0032710D" w14:paraId="078BFAC8" w14:textId="77777777" w:rsidTr="00F8085C">
        <w:tc>
          <w:tcPr>
            <w:tcW w:w="9571" w:type="dxa"/>
            <w:gridSpan w:val="4"/>
            <w:tcBorders>
              <w:top w:val="single" w:sz="4" w:space="0" w:color="auto"/>
            </w:tcBorders>
            <w:vAlign w:val="center"/>
          </w:tcPr>
          <w:p w14:paraId="443D87B5" w14:textId="77777777" w:rsidR="00913551" w:rsidRPr="00695840" w:rsidRDefault="00695840" w:rsidP="00837C75">
            <w:pPr>
              <w:pStyle w:val="81"/>
            </w:pPr>
            <w:r w:rsidRPr="00695840">
              <w:t>(наименование системы)</w:t>
            </w:r>
          </w:p>
        </w:tc>
      </w:tr>
      <w:tr w:rsidR="00947620" w:rsidRPr="0032710D" w14:paraId="1988308B" w14:textId="77777777" w:rsidTr="00F8085C">
        <w:trPr>
          <w:trHeight w:val="562"/>
        </w:trPr>
        <w:tc>
          <w:tcPr>
            <w:tcW w:w="9571" w:type="dxa"/>
            <w:gridSpan w:val="4"/>
            <w:vAlign w:val="center"/>
          </w:tcPr>
          <w:p w14:paraId="20207DD6" w14:textId="77777777" w:rsidR="00947620" w:rsidRPr="0032710D" w:rsidRDefault="00947620" w:rsidP="00837C75">
            <w:pPr>
              <w:pStyle w:val="af3"/>
            </w:pPr>
          </w:p>
        </w:tc>
      </w:tr>
      <w:tr w:rsidR="00947620" w:rsidRPr="0032710D" w14:paraId="5A2F0174" w14:textId="77777777" w:rsidTr="00F8085C">
        <w:tc>
          <w:tcPr>
            <w:tcW w:w="9571" w:type="dxa"/>
            <w:gridSpan w:val="4"/>
            <w:vAlign w:val="center"/>
          </w:tcPr>
          <w:p w14:paraId="18BB0802" w14:textId="77777777" w:rsidR="00947620" w:rsidRPr="00D24DC7" w:rsidRDefault="00947620" w:rsidP="00D24DC7">
            <w:pPr>
              <w:pStyle w:val="af4"/>
              <w:rPr>
                <w:rStyle w:val="af5"/>
                <w:b/>
                <w:bCs/>
                <w:sz w:val="28"/>
              </w:rPr>
            </w:pPr>
          </w:p>
        </w:tc>
      </w:tr>
      <w:tr w:rsidR="00947620" w:rsidRPr="0032710D" w14:paraId="3394A6DB" w14:textId="77777777" w:rsidTr="00F8085C">
        <w:trPr>
          <w:trHeight w:val="562"/>
        </w:trPr>
        <w:tc>
          <w:tcPr>
            <w:tcW w:w="9571" w:type="dxa"/>
            <w:gridSpan w:val="4"/>
            <w:vAlign w:val="center"/>
          </w:tcPr>
          <w:p w14:paraId="585798FA" w14:textId="77777777" w:rsidR="00947620" w:rsidRPr="0032710D" w:rsidRDefault="00947620" w:rsidP="00D24DC7">
            <w:pPr>
              <w:pStyle w:val="af4"/>
            </w:pPr>
          </w:p>
        </w:tc>
      </w:tr>
      <w:tr w:rsidR="00947620" w:rsidRPr="0032710D" w14:paraId="5A485080" w14:textId="77777777" w:rsidTr="00F8085C">
        <w:tc>
          <w:tcPr>
            <w:tcW w:w="9571" w:type="dxa"/>
            <w:gridSpan w:val="4"/>
            <w:vAlign w:val="center"/>
          </w:tcPr>
          <w:p w14:paraId="68D1F8F2" w14:textId="77777777" w:rsidR="00D24DC7" w:rsidRPr="00947620" w:rsidRDefault="00341CD9" w:rsidP="00D24DC7">
            <w:pPr>
              <w:pStyle w:val="af4"/>
            </w:pPr>
            <w:r>
              <w:t>ТЕСТ-КЕЙСЫ</w:t>
            </w:r>
          </w:p>
        </w:tc>
      </w:tr>
      <w:tr w:rsidR="00A42922" w:rsidRPr="0032710D" w14:paraId="3066E961" w14:textId="77777777" w:rsidTr="00F8085C">
        <w:tc>
          <w:tcPr>
            <w:tcW w:w="9571" w:type="dxa"/>
            <w:gridSpan w:val="4"/>
            <w:vAlign w:val="center"/>
          </w:tcPr>
          <w:p w14:paraId="2345309E" w14:textId="77777777" w:rsidR="00A42922" w:rsidRPr="0032710D" w:rsidRDefault="00A42922" w:rsidP="00837C75">
            <w:pPr>
              <w:pStyle w:val="af3"/>
            </w:pPr>
          </w:p>
        </w:tc>
      </w:tr>
      <w:tr w:rsidR="00A42922" w:rsidRPr="0032710D" w14:paraId="51D52EFF" w14:textId="77777777" w:rsidTr="00E1596F">
        <w:tc>
          <w:tcPr>
            <w:tcW w:w="9571" w:type="dxa"/>
            <w:gridSpan w:val="4"/>
            <w:vAlign w:val="center"/>
          </w:tcPr>
          <w:p w14:paraId="7713E8C1" w14:textId="77777777" w:rsidR="00A42922" w:rsidRPr="003F437D" w:rsidRDefault="00A42922" w:rsidP="003F437D">
            <w:pPr>
              <w:pStyle w:val="af4"/>
            </w:pPr>
          </w:p>
        </w:tc>
      </w:tr>
      <w:tr w:rsidR="00DE2902" w:rsidRPr="0032710D" w14:paraId="05C20F3D" w14:textId="77777777" w:rsidTr="00E1596F">
        <w:tc>
          <w:tcPr>
            <w:tcW w:w="9571" w:type="dxa"/>
            <w:gridSpan w:val="4"/>
            <w:vAlign w:val="center"/>
          </w:tcPr>
          <w:p w14:paraId="7A78C247" w14:textId="77777777" w:rsidR="00DE2902" w:rsidRPr="0032710D" w:rsidRDefault="00DE2902" w:rsidP="00837C75">
            <w:pPr>
              <w:pStyle w:val="af3"/>
            </w:pPr>
          </w:p>
        </w:tc>
      </w:tr>
      <w:tr w:rsidR="00DE2902" w:rsidRPr="0032710D" w14:paraId="2B7AA05F" w14:textId="77777777" w:rsidTr="00E1596F">
        <w:trPr>
          <w:trHeight w:val="848"/>
        </w:trPr>
        <w:tc>
          <w:tcPr>
            <w:tcW w:w="9571" w:type="dxa"/>
            <w:gridSpan w:val="4"/>
            <w:vAlign w:val="center"/>
          </w:tcPr>
          <w:p w14:paraId="00CF4AF1" w14:textId="4CE6FF36" w:rsidR="00DE2902" w:rsidRPr="001D4827" w:rsidRDefault="005D31BF" w:rsidP="0005307B">
            <w:pPr>
              <w:pStyle w:val="af4"/>
            </w:pPr>
            <w:r>
              <w:t>«</w:t>
            </w:r>
            <w:r w:rsidR="002F124B">
              <w:t>Профиль пользователя</w:t>
            </w:r>
            <w:r w:rsidR="0082313D" w:rsidRPr="0082313D">
              <w:t>»</w:t>
            </w:r>
          </w:p>
        </w:tc>
      </w:tr>
      <w:tr w:rsidR="001D4827" w:rsidRPr="0032710D" w14:paraId="0213551A" w14:textId="77777777" w:rsidTr="00E1596F">
        <w:tc>
          <w:tcPr>
            <w:tcW w:w="9571" w:type="dxa"/>
            <w:gridSpan w:val="4"/>
            <w:vAlign w:val="center"/>
          </w:tcPr>
          <w:p w14:paraId="1A67256C" w14:textId="77777777" w:rsidR="001D4827" w:rsidRPr="0032710D" w:rsidRDefault="001D4827" w:rsidP="00837C75">
            <w:pPr>
              <w:pStyle w:val="af3"/>
            </w:pPr>
          </w:p>
        </w:tc>
      </w:tr>
      <w:tr w:rsidR="00062D71" w:rsidRPr="0032710D" w14:paraId="36AF4BC1" w14:textId="77777777" w:rsidTr="00E1596F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14:paraId="3AB46C66" w14:textId="77777777" w:rsidR="00062D71" w:rsidRPr="00FE4F8C" w:rsidRDefault="00703F8A" w:rsidP="00FE4F8C">
            <w:pPr>
              <w:pStyle w:val="af4"/>
            </w:pPr>
            <w:r>
              <w:t>АИС.</w:t>
            </w:r>
            <w:r w:rsidR="0084488B">
              <w:t>ТК</w:t>
            </w:r>
            <w:r>
              <w:t>.</w:t>
            </w:r>
          </w:p>
        </w:tc>
      </w:tr>
      <w:tr w:rsidR="0091447D" w:rsidRPr="0032710D" w14:paraId="789A78F8" w14:textId="77777777" w:rsidTr="00F8085C">
        <w:tc>
          <w:tcPr>
            <w:tcW w:w="9571" w:type="dxa"/>
            <w:gridSpan w:val="4"/>
            <w:tcBorders>
              <w:top w:val="single" w:sz="4" w:space="0" w:color="auto"/>
            </w:tcBorders>
            <w:vAlign w:val="center"/>
          </w:tcPr>
          <w:p w14:paraId="7DF9F0DE" w14:textId="77777777" w:rsidR="0091447D" w:rsidRPr="001E59ED" w:rsidRDefault="001E59ED" w:rsidP="00837C75">
            <w:pPr>
              <w:pStyle w:val="81"/>
            </w:pPr>
            <w:r w:rsidRPr="001E59ED">
              <w:t>(наименование документа)</w:t>
            </w:r>
          </w:p>
        </w:tc>
      </w:tr>
      <w:tr w:rsidR="00D77D76" w:rsidRPr="0032710D" w14:paraId="312BBDD8" w14:textId="77777777" w:rsidTr="00F8085C">
        <w:trPr>
          <w:trHeight w:val="562"/>
        </w:trPr>
        <w:tc>
          <w:tcPr>
            <w:tcW w:w="9571" w:type="dxa"/>
            <w:gridSpan w:val="4"/>
            <w:vAlign w:val="center"/>
          </w:tcPr>
          <w:p w14:paraId="591FB9E7" w14:textId="77777777" w:rsidR="00D77D76" w:rsidRPr="0032710D" w:rsidRDefault="00D77D76" w:rsidP="00837C75">
            <w:pPr>
              <w:pStyle w:val="af3"/>
            </w:pPr>
          </w:p>
        </w:tc>
      </w:tr>
      <w:tr w:rsidR="001E59ED" w:rsidRPr="0032710D" w14:paraId="56DC99B2" w14:textId="77777777" w:rsidTr="00F8085C">
        <w:tc>
          <w:tcPr>
            <w:tcW w:w="4785" w:type="dxa"/>
            <w:gridSpan w:val="2"/>
            <w:vAlign w:val="center"/>
          </w:tcPr>
          <w:p w14:paraId="761EC2A9" w14:textId="77777777" w:rsidR="001E59ED" w:rsidRPr="001B7E3A" w:rsidRDefault="001E59ED" w:rsidP="001B7E3A">
            <w:pPr>
              <w:pStyle w:val="a4"/>
            </w:pPr>
          </w:p>
        </w:tc>
        <w:tc>
          <w:tcPr>
            <w:tcW w:w="4786" w:type="dxa"/>
            <w:gridSpan w:val="2"/>
            <w:vAlign w:val="center"/>
          </w:tcPr>
          <w:p w14:paraId="151EBA45" w14:textId="77777777" w:rsidR="001E59ED" w:rsidRPr="001B7E3A" w:rsidRDefault="001E59ED" w:rsidP="001B7E3A">
            <w:pPr>
              <w:pStyle w:val="a4"/>
            </w:pPr>
          </w:p>
        </w:tc>
      </w:tr>
      <w:tr w:rsidR="00074F8E" w:rsidRPr="0032710D" w14:paraId="7005FA9B" w14:textId="77777777" w:rsidTr="00116988">
        <w:tc>
          <w:tcPr>
            <w:tcW w:w="4785" w:type="dxa"/>
            <w:gridSpan w:val="2"/>
          </w:tcPr>
          <w:p w14:paraId="68011715" w14:textId="77777777" w:rsidR="00074F8E" w:rsidRPr="008F7AB9" w:rsidRDefault="00074F8E" w:rsidP="006120FC"/>
        </w:tc>
        <w:tc>
          <w:tcPr>
            <w:tcW w:w="4786" w:type="dxa"/>
            <w:gridSpan w:val="2"/>
          </w:tcPr>
          <w:p w14:paraId="0CDF5D2B" w14:textId="77777777" w:rsidR="00074F8E" w:rsidRPr="00F203EB" w:rsidRDefault="00074F8E" w:rsidP="000F71BE"/>
        </w:tc>
      </w:tr>
      <w:tr w:rsidR="00074F8E" w:rsidRPr="0032710D" w14:paraId="39B49BD2" w14:textId="77777777" w:rsidTr="00116988">
        <w:tc>
          <w:tcPr>
            <w:tcW w:w="4785" w:type="dxa"/>
            <w:gridSpan w:val="2"/>
          </w:tcPr>
          <w:p w14:paraId="306C1128" w14:textId="77777777" w:rsidR="00074F8E" w:rsidRDefault="00074F8E" w:rsidP="006120FC"/>
        </w:tc>
        <w:tc>
          <w:tcPr>
            <w:tcW w:w="4786" w:type="dxa"/>
            <w:gridSpan w:val="2"/>
          </w:tcPr>
          <w:p w14:paraId="3CDB0752" w14:textId="77777777" w:rsidR="00074F8E" w:rsidRDefault="00074F8E" w:rsidP="000F71BE"/>
        </w:tc>
      </w:tr>
      <w:tr w:rsidR="001B6C9F" w:rsidRPr="0032710D" w14:paraId="5E02C9D9" w14:textId="77777777" w:rsidTr="00B559C5">
        <w:trPr>
          <w:trHeight w:val="562"/>
        </w:trPr>
        <w:tc>
          <w:tcPr>
            <w:tcW w:w="4785" w:type="dxa"/>
            <w:gridSpan w:val="2"/>
            <w:vAlign w:val="center"/>
          </w:tcPr>
          <w:p w14:paraId="60CAA89F" w14:textId="77777777" w:rsidR="001B6C9F" w:rsidRPr="0032710D" w:rsidRDefault="001B6C9F" w:rsidP="00837C75">
            <w:pPr>
              <w:pStyle w:val="af3"/>
            </w:pPr>
          </w:p>
        </w:tc>
        <w:tc>
          <w:tcPr>
            <w:tcW w:w="4786" w:type="dxa"/>
            <w:gridSpan w:val="2"/>
            <w:vAlign w:val="center"/>
          </w:tcPr>
          <w:p w14:paraId="59B3B3BA" w14:textId="77777777" w:rsidR="001B6C9F" w:rsidRPr="0032710D" w:rsidRDefault="001B6C9F" w:rsidP="00837C75">
            <w:pPr>
              <w:pStyle w:val="af3"/>
            </w:pPr>
          </w:p>
        </w:tc>
      </w:tr>
      <w:tr w:rsidR="005D02FC" w:rsidRPr="0032710D" w14:paraId="7DE8207F" w14:textId="77777777" w:rsidTr="00B559C5">
        <w:tc>
          <w:tcPr>
            <w:tcW w:w="2392" w:type="dxa"/>
            <w:vAlign w:val="center"/>
          </w:tcPr>
          <w:p w14:paraId="2C067D86" w14:textId="77777777" w:rsidR="005D02FC" w:rsidRPr="0032710D" w:rsidRDefault="005D02FC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100A428B" w14:textId="77777777" w:rsidR="005D02FC" w:rsidRPr="0032710D" w:rsidRDefault="005D02FC" w:rsidP="00887D31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74A77F32" w14:textId="77777777" w:rsidR="005D02FC" w:rsidRPr="0032710D" w:rsidRDefault="005D02FC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58C7A3EA" w14:textId="77777777" w:rsidR="005D02FC" w:rsidRPr="0032710D" w:rsidRDefault="005D02FC" w:rsidP="00837C75">
            <w:pPr>
              <w:pStyle w:val="af3"/>
            </w:pPr>
          </w:p>
        </w:tc>
      </w:tr>
      <w:tr w:rsidR="00645334" w:rsidRPr="0032710D" w14:paraId="7CA4C92F" w14:textId="77777777" w:rsidTr="00B559C5">
        <w:tc>
          <w:tcPr>
            <w:tcW w:w="4785" w:type="dxa"/>
            <w:gridSpan w:val="2"/>
          </w:tcPr>
          <w:p w14:paraId="4D3395D5" w14:textId="77777777" w:rsidR="00645334" w:rsidRPr="0032710D" w:rsidRDefault="00645334" w:rsidP="0012733E">
            <w:pPr>
              <w:pStyle w:val="af3"/>
            </w:pPr>
          </w:p>
        </w:tc>
        <w:tc>
          <w:tcPr>
            <w:tcW w:w="4786" w:type="dxa"/>
            <w:gridSpan w:val="2"/>
          </w:tcPr>
          <w:p w14:paraId="4F07E338" w14:textId="77777777" w:rsidR="00645334" w:rsidRPr="0032710D" w:rsidRDefault="00645334" w:rsidP="0012733E">
            <w:pPr>
              <w:pStyle w:val="af3"/>
            </w:pPr>
          </w:p>
        </w:tc>
      </w:tr>
      <w:tr w:rsidR="00645334" w:rsidRPr="0032710D" w14:paraId="51CC4DD0" w14:textId="77777777" w:rsidTr="00F8085C">
        <w:tc>
          <w:tcPr>
            <w:tcW w:w="2392" w:type="dxa"/>
            <w:vAlign w:val="center"/>
          </w:tcPr>
          <w:p w14:paraId="58C71B37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696BF2A8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6D490386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25192C7C" w14:textId="77777777" w:rsidR="00645334" w:rsidRPr="0032710D" w:rsidRDefault="00645334" w:rsidP="00837C75">
            <w:pPr>
              <w:pStyle w:val="af3"/>
            </w:pPr>
          </w:p>
        </w:tc>
      </w:tr>
      <w:tr w:rsidR="00645334" w:rsidRPr="0032710D" w14:paraId="44663575" w14:textId="77777777" w:rsidTr="00F8085C">
        <w:tc>
          <w:tcPr>
            <w:tcW w:w="2392" w:type="dxa"/>
            <w:vAlign w:val="center"/>
          </w:tcPr>
          <w:p w14:paraId="25D20A51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05E29288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601C1B5C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31527BDA" w14:textId="77777777" w:rsidR="00645334" w:rsidRPr="0032710D" w:rsidRDefault="00645334" w:rsidP="00837C75">
            <w:pPr>
              <w:pStyle w:val="af3"/>
            </w:pPr>
          </w:p>
        </w:tc>
      </w:tr>
      <w:tr w:rsidR="00645334" w:rsidRPr="0032710D" w14:paraId="44E5B48F" w14:textId="77777777" w:rsidTr="00F8085C">
        <w:tc>
          <w:tcPr>
            <w:tcW w:w="2392" w:type="dxa"/>
            <w:vAlign w:val="center"/>
          </w:tcPr>
          <w:p w14:paraId="201DAC7D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2D6EE8DD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12E83BA2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7244650E" w14:textId="77777777" w:rsidR="00645334" w:rsidRPr="0032710D" w:rsidRDefault="00645334" w:rsidP="00837C75">
            <w:pPr>
              <w:pStyle w:val="af3"/>
            </w:pPr>
          </w:p>
        </w:tc>
      </w:tr>
      <w:tr w:rsidR="00645334" w:rsidRPr="0032710D" w14:paraId="31BBA004" w14:textId="77777777" w:rsidTr="00F8085C">
        <w:tc>
          <w:tcPr>
            <w:tcW w:w="2392" w:type="dxa"/>
            <w:vAlign w:val="center"/>
          </w:tcPr>
          <w:p w14:paraId="3B4CB022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080DEE8F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19858E23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33AA924F" w14:textId="77777777" w:rsidR="00645334" w:rsidRPr="0032710D" w:rsidRDefault="00645334" w:rsidP="00837C75">
            <w:pPr>
              <w:pStyle w:val="af3"/>
            </w:pPr>
          </w:p>
        </w:tc>
      </w:tr>
      <w:tr w:rsidR="00645334" w:rsidRPr="0032710D" w14:paraId="7B8879E1" w14:textId="77777777" w:rsidTr="00F8085C">
        <w:tc>
          <w:tcPr>
            <w:tcW w:w="2392" w:type="dxa"/>
            <w:vAlign w:val="center"/>
          </w:tcPr>
          <w:p w14:paraId="05F67F97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5C8977EE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20CAC885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1E7B4EBD" w14:textId="77777777" w:rsidR="00645334" w:rsidRPr="0032710D" w:rsidRDefault="00645334" w:rsidP="00837C75">
            <w:pPr>
              <w:pStyle w:val="af3"/>
            </w:pPr>
          </w:p>
        </w:tc>
      </w:tr>
      <w:tr w:rsidR="00645334" w:rsidRPr="0032710D" w14:paraId="6B4E03CD" w14:textId="77777777" w:rsidTr="00F8085C">
        <w:tc>
          <w:tcPr>
            <w:tcW w:w="2392" w:type="dxa"/>
            <w:vAlign w:val="center"/>
          </w:tcPr>
          <w:p w14:paraId="3DB8A90B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4786" w:type="dxa"/>
            <w:gridSpan w:val="2"/>
            <w:vAlign w:val="center"/>
          </w:tcPr>
          <w:p w14:paraId="7039F205" w14:textId="31869FAD" w:rsidR="00645334" w:rsidRPr="0032710D" w:rsidRDefault="00645334" w:rsidP="00837C75">
            <w:pPr>
              <w:pStyle w:val="af6"/>
            </w:pPr>
          </w:p>
        </w:tc>
        <w:tc>
          <w:tcPr>
            <w:tcW w:w="2393" w:type="dxa"/>
            <w:vAlign w:val="center"/>
          </w:tcPr>
          <w:p w14:paraId="7A06A0A6" w14:textId="77777777" w:rsidR="00645334" w:rsidRPr="0032710D" w:rsidRDefault="00645334" w:rsidP="00837C75">
            <w:pPr>
              <w:pStyle w:val="af3"/>
            </w:pPr>
          </w:p>
        </w:tc>
      </w:tr>
      <w:tr w:rsidR="00645334" w:rsidRPr="0032710D" w14:paraId="52CE8CCF" w14:textId="77777777" w:rsidTr="00F8085C">
        <w:tc>
          <w:tcPr>
            <w:tcW w:w="2392" w:type="dxa"/>
            <w:vAlign w:val="center"/>
          </w:tcPr>
          <w:p w14:paraId="2AF4C749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0B8E0015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61A5E0D2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33AEC529" w14:textId="77777777" w:rsidR="00645334" w:rsidRPr="0032710D" w:rsidRDefault="00645334" w:rsidP="00837C75">
            <w:pPr>
              <w:pStyle w:val="af3"/>
            </w:pPr>
          </w:p>
        </w:tc>
      </w:tr>
      <w:tr w:rsidR="00645334" w:rsidRPr="0032710D" w14:paraId="49CB7BDE" w14:textId="77777777" w:rsidTr="00F8085C">
        <w:tc>
          <w:tcPr>
            <w:tcW w:w="2392" w:type="dxa"/>
            <w:vAlign w:val="center"/>
          </w:tcPr>
          <w:p w14:paraId="58FCD603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4786" w:type="dxa"/>
            <w:gridSpan w:val="2"/>
            <w:vAlign w:val="center"/>
          </w:tcPr>
          <w:p w14:paraId="76AB11BF" w14:textId="6635C13A" w:rsidR="00645334" w:rsidRPr="0032710D" w:rsidRDefault="00645334" w:rsidP="00556CFF">
            <w:pPr>
              <w:pStyle w:val="af6"/>
            </w:pPr>
            <w:r>
              <w:t>Москва 20</w:t>
            </w:r>
            <w:r w:rsidR="00556CFF">
              <w:t>2</w:t>
            </w:r>
            <w:r w:rsidR="00E079BC">
              <w:t>6</w:t>
            </w:r>
          </w:p>
        </w:tc>
        <w:tc>
          <w:tcPr>
            <w:tcW w:w="2393" w:type="dxa"/>
            <w:vAlign w:val="center"/>
          </w:tcPr>
          <w:p w14:paraId="1BD4B25E" w14:textId="77777777" w:rsidR="00645334" w:rsidRPr="0032710D" w:rsidRDefault="00645334" w:rsidP="00837C75">
            <w:pPr>
              <w:pStyle w:val="af3"/>
            </w:pPr>
          </w:p>
        </w:tc>
      </w:tr>
    </w:tbl>
    <w:p w14:paraId="1E5BC493" w14:textId="77777777" w:rsidR="00F8085C" w:rsidRPr="00834B47" w:rsidRDefault="00F8085C" w:rsidP="00837C75">
      <w:r w:rsidRPr="00834B47">
        <w:br w:type="page"/>
      </w:r>
    </w:p>
    <w:sdt>
      <w:sdtPr>
        <w:id w:val="214206971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  <w:lang w:eastAsia="en-US"/>
        </w:rPr>
      </w:sdtEndPr>
      <w:sdtContent>
        <w:p w14:paraId="2CF4C2DB" w14:textId="5336A549" w:rsidR="0015247C" w:rsidRPr="0015247C" w:rsidRDefault="0015247C">
          <w:pPr>
            <w:pStyle w:val="aff9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15247C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ОГЛАВЛЕНИЕ</w:t>
          </w:r>
        </w:p>
        <w:p w14:paraId="09B81FBF" w14:textId="495D628F" w:rsidR="00FA7240" w:rsidRDefault="0015247C">
          <w:pPr>
            <w:pStyle w:val="15"/>
            <w:tabs>
              <w:tab w:val="left" w:pos="44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r w:rsidRPr="0015247C">
            <w:rPr>
              <w:rFonts w:cs="Times New Roman"/>
              <w:color w:val="000000" w:themeColor="text1"/>
            </w:rPr>
            <w:fldChar w:fldCharType="begin"/>
          </w:r>
          <w:r w:rsidRPr="0015247C">
            <w:rPr>
              <w:rFonts w:cs="Times New Roman"/>
              <w:color w:val="000000" w:themeColor="text1"/>
            </w:rPr>
            <w:instrText xml:space="preserve"> TOC \o "1-4" \h \z \u </w:instrText>
          </w:r>
          <w:r w:rsidRPr="0015247C">
            <w:rPr>
              <w:rFonts w:cs="Times New Roman"/>
              <w:color w:val="000000" w:themeColor="text1"/>
            </w:rPr>
            <w:fldChar w:fldCharType="separate"/>
          </w:r>
          <w:hyperlink w:anchor="_Toc235751176" w:history="1">
            <w:r w:rsidR="00FA7240" w:rsidRPr="008F53AB">
              <w:rPr>
                <w:rStyle w:val="af"/>
                <w:noProof/>
              </w:rPr>
              <w:t>1</w:t>
            </w:r>
            <w:r w:rsidR="00FA7240"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="00FA7240" w:rsidRPr="008F53AB">
              <w:rPr>
                <w:rStyle w:val="af"/>
                <w:noProof/>
              </w:rPr>
              <w:t>Наименование тестируемого функционала</w:t>
            </w:r>
            <w:r w:rsidR="00FA7240">
              <w:rPr>
                <w:noProof/>
                <w:webHidden/>
              </w:rPr>
              <w:tab/>
            </w:r>
            <w:r w:rsidR="00FA7240">
              <w:rPr>
                <w:noProof/>
                <w:webHidden/>
              </w:rPr>
              <w:fldChar w:fldCharType="begin"/>
            </w:r>
            <w:r w:rsidR="00FA7240">
              <w:rPr>
                <w:noProof/>
                <w:webHidden/>
              </w:rPr>
              <w:instrText xml:space="preserve"> PAGEREF _Toc235751176 \h </w:instrText>
            </w:r>
            <w:r w:rsidR="00FA7240">
              <w:rPr>
                <w:noProof/>
                <w:webHidden/>
              </w:rPr>
            </w:r>
            <w:r w:rsidR="00FA7240">
              <w:rPr>
                <w:noProof/>
                <w:webHidden/>
              </w:rPr>
              <w:fldChar w:fldCharType="separate"/>
            </w:r>
            <w:r w:rsidR="00FA7240">
              <w:rPr>
                <w:noProof/>
                <w:webHidden/>
              </w:rPr>
              <w:t>3</w:t>
            </w:r>
            <w:r w:rsidR="00FA7240">
              <w:rPr>
                <w:noProof/>
                <w:webHidden/>
              </w:rPr>
              <w:fldChar w:fldCharType="end"/>
            </w:r>
          </w:hyperlink>
        </w:p>
        <w:p w14:paraId="77A6A705" w14:textId="368CF74A" w:rsidR="00FA7240" w:rsidRDefault="00FA7240">
          <w:pPr>
            <w:pStyle w:val="15"/>
            <w:tabs>
              <w:tab w:val="left" w:pos="44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1177" w:history="1">
            <w:r w:rsidRPr="008F53AB">
              <w:rPr>
                <w:rStyle w:val="af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8F53AB">
              <w:rPr>
                <w:rStyle w:val="af"/>
                <w:noProof/>
              </w:rPr>
              <w:t>Тестовое покрытие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25357" w14:textId="2EA39F7A" w:rsidR="00FA7240" w:rsidRDefault="00FA7240">
          <w:pPr>
            <w:pStyle w:val="24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1178" w:history="1">
            <w:r w:rsidRPr="008F53AB">
              <w:rPr>
                <w:rStyle w:val="af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8F53AB">
              <w:rPr>
                <w:rStyle w:val="af"/>
                <w:noProof/>
              </w:rPr>
              <w:t>Термины, определения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4196F" w14:textId="1FDECC5B" w:rsidR="00FA7240" w:rsidRDefault="00FA7240">
          <w:pPr>
            <w:pStyle w:val="15"/>
            <w:tabs>
              <w:tab w:val="left" w:pos="44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1179" w:history="1">
            <w:r w:rsidRPr="008F53AB">
              <w:rPr>
                <w:rStyle w:val="af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8F53AB">
              <w:rPr>
                <w:rStyle w:val="af"/>
                <w:noProof/>
              </w:rPr>
              <w:t>Процесс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06F39" w14:textId="12CA25E7" w:rsidR="00FA7240" w:rsidRDefault="00FA7240">
          <w:pPr>
            <w:pStyle w:val="24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1180" w:history="1">
            <w:r w:rsidRPr="008F53AB">
              <w:rPr>
                <w:rStyle w:val="af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8F53AB">
              <w:rPr>
                <w:rStyle w:val="af"/>
                <w:noProof/>
              </w:rPr>
              <w:t>Просмотр профиля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7A484" w14:textId="1A858C6D" w:rsidR="00FA7240" w:rsidRDefault="00FA7240">
          <w:pPr>
            <w:pStyle w:val="3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1181" w:history="1">
            <w:r w:rsidRPr="008F53AB">
              <w:rPr>
                <w:rStyle w:val="af"/>
                <w:noProof/>
              </w:rPr>
              <w:t>3.1.1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8F53AB">
              <w:rPr>
                <w:rStyle w:val="af"/>
                <w:noProof/>
              </w:rPr>
              <w:t>Положительные ТК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F2861" w14:textId="2556827D" w:rsidR="00FA7240" w:rsidRDefault="00FA7240">
          <w:pPr>
            <w:pStyle w:val="41"/>
            <w:tabs>
              <w:tab w:val="left" w:pos="168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1182" w:history="1">
            <w:r w:rsidRPr="008F53AB">
              <w:rPr>
                <w:rStyle w:val="af"/>
                <w:noProof/>
              </w:rPr>
              <w:t>3.1.1.1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8F53AB">
              <w:rPr>
                <w:rStyle w:val="af"/>
                <w:noProof/>
              </w:rPr>
              <w:t>Переход в профиль из меню навигации.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CF591" w14:textId="4DAE544F" w:rsidR="00FA7240" w:rsidRDefault="00FA7240">
          <w:pPr>
            <w:pStyle w:val="41"/>
            <w:tabs>
              <w:tab w:val="left" w:pos="168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1183" w:history="1">
            <w:r w:rsidRPr="008F53AB">
              <w:rPr>
                <w:rStyle w:val="af"/>
                <w:noProof/>
              </w:rPr>
              <w:t>3.1.1.2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8F53AB">
              <w:rPr>
                <w:rStyle w:val="af"/>
                <w:noProof/>
              </w:rPr>
              <w:t xml:space="preserve"> Переход в профиль через элементы интерфейса.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59DD5" w14:textId="7A1AC672" w:rsidR="00FA7240" w:rsidRDefault="00FA7240">
          <w:pPr>
            <w:pStyle w:val="24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1184" w:history="1">
            <w:r w:rsidRPr="008F53AB">
              <w:rPr>
                <w:rStyle w:val="af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8F53AB">
              <w:rPr>
                <w:rStyle w:val="af"/>
                <w:noProof/>
              </w:rPr>
              <w:t>Настройки профиля. Добавления периода отсутствия.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4CC45" w14:textId="460DDCA1" w:rsidR="00FA7240" w:rsidRDefault="00FA7240">
          <w:pPr>
            <w:pStyle w:val="3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1185" w:history="1">
            <w:r w:rsidRPr="008F53AB">
              <w:rPr>
                <w:rStyle w:val="af"/>
                <w:noProof/>
              </w:rPr>
              <w:t>3.2.1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8F53AB">
              <w:rPr>
                <w:rStyle w:val="af"/>
                <w:noProof/>
              </w:rPr>
              <w:t>Положительные ТК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D4F60" w14:textId="566D651E" w:rsidR="00FA7240" w:rsidRDefault="00FA7240">
          <w:pPr>
            <w:pStyle w:val="41"/>
            <w:tabs>
              <w:tab w:val="left" w:pos="168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1186" w:history="1">
            <w:r w:rsidRPr="008F53AB">
              <w:rPr>
                <w:rStyle w:val="af"/>
                <w:noProof/>
              </w:rPr>
              <w:t>3.2.1.1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8F53AB">
              <w:rPr>
                <w:rStyle w:val="af"/>
                <w:noProof/>
              </w:rPr>
              <w:t>Редактирование основной информации.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B0DB0" w14:textId="7CE1B601" w:rsidR="00FA7240" w:rsidRDefault="00FA7240">
          <w:pPr>
            <w:pStyle w:val="41"/>
            <w:tabs>
              <w:tab w:val="left" w:pos="168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1187" w:history="1">
            <w:r w:rsidRPr="008F53AB">
              <w:rPr>
                <w:rStyle w:val="af"/>
                <w:noProof/>
              </w:rPr>
              <w:t>3.2.1.2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8F53AB">
              <w:rPr>
                <w:rStyle w:val="af"/>
                <w:noProof/>
              </w:rPr>
              <w:t>Редактирование раздела «Контакты и личное».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8DD7F" w14:textId="5A5A607E" w:rsidR="00FA7240" w:rsidRDefault="00FA7240">
          <w:pPr>
            <w:pStyle w:val="41"/>
            <w:tabs>
              <w:tab w:val="left" w:pos="168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1188" w:history="1">
            <w:r w:rsidRPr="008F53AB">
              <w:rPr>
                <w:rStyle w:val="af"/>
                <w:noProof/>
              </w:rPr>
              <w:t>3.2.1.3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8F53AB">
              <w:rPr>
                <w:rStyle w:val="af"/>
                <w:noProof/>
              </w:rPr>
              <w:t>Копирование почтового адреса.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632B2" w14:textId="79EE71E7" w:rsidR="00FA7240" w:rsidRDefault="00FA7240">
          <w:pPr>
            <w:pStyle w:val="41"/>
            <w:tabs>
              <w:tab w:val="left" w:pos="168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1189" w:history="1">
            <w:r w:rsidRPr="008F53AB">
              <w:rPr>
                <w:rStyle w:val="af"/>
                <w:noProof/>
              </w:rPr>
              <w:t>3.2.1.4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8F53AB">
              <w:rPr>
                <w:rStyle w:val="af"/>
                <w:noProof/>
              </w:rPr>
              <w:t xml:space="preserve">Переход по имени в </w:t>
            </w:r>
            <w:r w:rsidRPr="008F53AB">
              <w:rPr>
                <w:rStyle w:val="af"/>
                <w:noProof/>
                <w:lang w:val="en-US"/>
              </w:rPr>
              <w:t>Telegram</w:t>
            </w:r>
            <w:r w:rsidRPr="008F53AB">
              <w:rPr>
                <w:rStyle w:val="af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39D2D" w14:textId="23304218" w:rsidR="00FA7240" w:rsidRDefault="00FA7240">
          <w:pPr>
            <w:pStyle w:val="41"/>
            <w:tabs>
              <w:tab w:val="left" w:pos="168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1190" w:history="1">
            <w:r w:rsidRPr="008F53AB">
              <w:rPr>
                <w:rStyle w:val="af"/>
                <w:noProof/>
              </w:rPr>
              <w:t>3.2.1.5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8F53AB">
              <w:rPr>
                <w:rStyle w:val="af"/>
                <w:noProof/>
              </w:rPr>
              <w:t>Редактирование раздела «Рабочая информация».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177E7" w14:textId="5E807452" w:rsidR="00FA7240" w:rsidRDefault="00FA7240">
          <w:pPr>
            <w:pStyle w:val="41"/>
            <w:tabs>
              <w:tab w:val="left" w:pos="168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1191" w:history="1">
            <w:r w:rsidRPr="008F53AB">
              <w:rPr>
                <w:rStyle w:val="af"/>
                <w:noProof/>
              </w:rPr>
              <w:t>3.2.1.6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8F53AB">
              <w:rPr>
                <w:rStyle w:val="af"/>
                <w:noProof/>
              </w:rPr>
              <w:t>Добавление аватара.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1A75E" w14:textId="45E03BAA" w:rsidR="00FA7240" w:rsidRDefault="00FA7240">
          <w:pPr>
            <w:pStyle w:val="41"/>
            <w:tabs>
              <w:tab w:val="left" w:pos="168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1192" w:history="1">
            <w:r w:rsidRPr="008F53AB">
              <w:rPr>
                <w:rStyle w:val="af"/>
                <w:noProof/>
              </w:rPr>
              <w:t>3.2.1.7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8F53AB">
              <w:rPr>
                <w:rStyle w:val="af"/>
                <w:noProof/>
              </w:rPr>
              <w:t>Добавление периода отсутствия.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EA1CF" w14:textId="16F399BA" w:rsidR="00FA7240" w:rsidRDefault="00FA7240">
          <w:pPr>
            <w:pStyle w:val="3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1193" w:history="1">
            <w:r w:rsidRPr="008F53AB">
              <w:rPr>
                <w:rStyle w:val="af"/>
                <w:noProof/>
              </w:rPr>
              <w:t>3.2.2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8F53AB">
              <w:rPr>
                <w:rStyle w:val="af"/>
                <w:noProof/>
              </w:rPr>
              <w:t>Отрицательные ТК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241D0" w14:textId="06907B19" w:rsidR="00FA7240" w:rsidRDefault="00FA7240">
          <w:pPr>
            <w:pStyle w:val="41"/>
            <w:tabs>
              <w:tab w:val="left" w:pos="168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1194" w:history="1">
            <w:r w:rsidRPr="008F53AB">
              <w:rPr>
                <w:rStyle w:val="af"/>
                <w:noProof/>
              </w:rPr>
              <w:t>3.2.2.1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8F53AB">
              <w:rPr>
                <w:rStyle w:val="af"/>
                <w:noProof/>
              </w:rPr>
              <w:t>Попытка стереть ФИО.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_Toc235751194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3AA93" w14:textId="7A246726" w:rsidR="00FA7240" w:rsidRDefault="00FA7240">
          <w:pPr>
            <w:pStyle w:val="24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1195" w:history="1">
            <w:r w:rsidRPr="008F53AB">
              <w:rPr>
                <w:rStyle w:val="af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8F53AB">
              <w:rPr>
                <w:rStyle w:val="af"/>
                <w:noProof/>
              </w:rPr>
              <w:t>Изменение пароля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_Toc235751195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36CFE" w14:textId="57C99D20" w:rsidR="00FA7240" w:rsidRDefault="00FA7240">
          <w:pPr>
            <w:pStyle w:val="3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1196" w:history="1">
            <w:r w:rsidRPr="008F53AB">
              <w:rPr>
                <w:rStyle w:val="af"/>
                <w:noProof/>
              </w:rPr>
              <w:t>3.3.1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8F53AB">
              <w:rPr>
                <w:rStyle w:val="af"/>
                <w:noProof/>
              </w:rPr>
              <w:t>Положительные ТК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930D3" w14:textId="7B8AD6BF" w:rsidR="00FA7240" w:rsidRDefault="00FA7240">
          <w:pPr>
            <w:pStyle w:val="41"/>
            <w:tabs>
              <w:tab w:val="left" w:pos="168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1197" w:history="1">
            <w:r w:rsidRPr="008F53AB">
              <w:rPr>
                <w:rStyle w:val="af"/>
                <w:noProof/>
              </w:rPr>
              <w:t>3.3.1.1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8F53AB">
              <w:rPr>
                <w:rStyle w:val="af"/>
                <w:noProof/>
              </w:rPr>
              <w:t>Успешная смена пароля.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_Toc235751197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305DC" w14:textId="5296E7AF" w:rsidR="00FA7240" w:rsidRDefault="00FA7240">
          <w:pPr>
            <w:pStyle w:val="3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1198" w:history="1">
            <w:r w:rsidRPr="008F53AB">
              <w:rPr>
                <w:rStyle w:val="af"/>
                <w:noProof/>
              </w:rPr>
              <w:t>3.3.2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8F53AB">
              <w:rPr>
                <w:rStyle w:val="af"/>
                <w:noProof/>
              </w:rPr>
              <w:t>Отрицательные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_Toc235751198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4C8D2" w14:textId="62C1B0AA" w:rsidR="00FA7240" w:rsidRDefault="00FA7240">
          <w:pPr>
            <w:pStyle w:val="41"/>
            <w:tabs>
              <w:tab w:val="left" w:pos="168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1199" w:history="1">
            <w:r w:rsidRPr="008F53AB">
              <w:rPr>
                <w:rStyle w:val="af"/>
                <w:noProof/>
              </w:rPr>
              <w:t>3.3.2.1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8F53AB">
              <w:rPr>
                <w:rStyle w:val="af"/>
                <w:noProof/>
              </w:rPr>
              <w:t>Попытка смена пароля на некорректный.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_Toc235751199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922E4" w14:textId="044DABC4" w:rsidR="00FA7240" w:rsidRDefault="00FA7240">
          <w:pPr>
            <w:pStyle w:val="41"/>
            <w:tabs>
              <w:tab w:val="left" w:pos="168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1200" w:history="1">
            <w:r w:rsidRPr="008F53AB">
              <w:rPr>
                <w:rStyle w:val="af"/>
                <w:noProof/>
              </w:rPr>
              <w:t>3.3.2.2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8F53AB">
              <w:rPr>
                <w:rStyle w:val="af"/>
                <w:noProof/>
              </w:rPr>
              <w:t>Попытка ввода разных паролей.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_Toc235751200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C4F62" w14:textId="04EE368B" w:rsidR="00FA7240" w:rsidRDefault="00FA7240">
          <w:pPr>
            <w:pStyle w:val="41"/>
            <w:tabs>
              <w:tab w:val="left" w:pos="168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1201" w:history="1">
            <w:r w:rsidRPr="008F53AB">
              <w:rPr>
                <w:rStyle w:val="af"/>
                <w:noProof/>
              </w:rPr>
              <w:t>3.3.2.3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8F53AB">
              <w:rPr>
                <w:rStyle w:val="af"/>
                <w:noProof/>
              </w:rPr>
              <w:t>Попытка изменения с незаполненными полями.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_Toc235751201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E322D" w14:textId="767BDCB2" w:rsidR="00FA7240" w:rsidRDefault="00FA7240">
          <w:pPr>
            <w:pStyle w:val="15"/>
            <w:tabs>
              <w:tab w:val="left" w:pos="44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1202" w:history="1">
            <w:r w:rsidRPr="008F53AB">
              <w:rPr>
                <w:rStyle w:val="af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8F53AB">
              <w:rPr>
                <w:rStyle w:val="af"/>
                <w:noProof/>
              </w:rPr>
              <w:t>Лист регистрации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41D9B" w14:textId="4F67BE71" w:rsidR="0015247C" w:rsidRDefault="0015247C">
          <w:r w:rsidRPr="0015247C">
            <w:rPr>
              <w:rFonts w:cs="Times New Roman"/>
              <w:color w:val="000000" w:themeColor="text1"/>
            </w:rPr>
            <w:fldChar w:fldCharType="end"/>
          </w:r>
        </w:p>
      </w:sdtContent>
    </w:sdt>
    <w:p w14:paraId="45231D96" w14:textId="394324FF" w:rsidR="00F66E9E" w:rsidRPr="0058416C" w:rsidRDefault="00F66E9E" w:rsidP="00837C75">
      <w:pPr>
        <w:rPr>
          <w:lang w:val="en-US" w:eastAsia="ru-RU"/>
        </w:rPr>
      </w:pPr>
      <w:r>
        <w:rPr>
          <w:lang w:eastAsia="ru-RU"/>
        </w:rPr>
        <w:br w:type="page"/>
      </w:r>
    </w:p>
    <w:p w14:paraId="6F32D696" w14:textId="77777777" w:rsidR="00E610D1" w:rsidRPr="00A07379" w:rsidRDefault="00E610D1" w:rsidP="00837C75">
      <w:pPr>
        <w:pStyle w:val="1"/>
      </w:pPr>
      <w:bookmarkStart w:id="0" w:name="_Toc374966174"/>
      <w:bookmarkStart w:id="1" w:name="_Toc527453017"/>
      <w:bookmarkStart w:id="2" w:name="_Toc235751176"/>
      <w:r w:rsidRPr="00AA7103">
        <w:lastRenderedPageBreak/>
        <w:t>Наименование</w:t>
      </w:r>
      <w:r w:rsidRPr="00A07379">
        <w:t xml:space="preserve"> </w:t>
      </w:r>
      <w:bookmarkEnd w:id="0"/>
      <w:r w:rsidR="00A4088B">
        <w:t>тестируемого функционала</w:t>
      </w:r>
      <w:bookmarkEnd w:id="1"/>
      <w:bookmarkEnd w:id="2"/>
    </w:p>
    <w:p w14:paraId="0C5F2332" w14:textId="7F770A6F" w:rsidR="00E610D1" w:rsidRPr="00E07380" w:rsidRDefault="0080026F" w:rsidP="00E079BC">
      <w:pPr>
        <w:pStyle w:val="ae"/>
        <w:ind w:firstLine="432"/>
      </w:pPr>
      <w:r>
        <w:t>Профиль пользователя</w:t>
      </w:r>
      <w:r w:rsidR="0082313D" w:rsidRPr="00E07380">
        <w:t xml:space="preserve"> </w:t>
      </w:r>
      <w:r w:rsidR="0082313D" w:rsidRPr="0082313D">
        <w:t xml:space="preserve">в системе </w:t>
      </w:r>
      <w:r w:rsidR="00997FB8">
        <w:t>«</w:t>
      </w:r>
      <w:proofErr w:type="spellStart"/>
      <w:r w:rsidR="0082313D" w:rsidRPr="0082313D">
        <w:t>Ёжка</w:t>
      </w:r>
      <w:proofErr w:type="spellEnd"/>
      <w:r w:rsidR="00997FB8">
        <w:t>»</w:t>
      </w:r>
    </w:p>
    <w:p w14:paraId="38D5DB74" w14:textId="77777777" w:rsidR="00E610D1" w:rsidRPr="00A07379" w:rsidRDefault="007474BC" w:rsidP="00837C75">
      <w:pPr>
        <w:pStyle w:val="1"/>
      </w:pPr>
      <w:bookmarkStart w:id="3" w:name="_Toc527453018"/>
      <w:bookmarkStart w:id="4" w:name="_Toc235751177"/>
      <w:r>
        <w:t>Тестовое покрытие</w:t>
      </w:r>
      <w:bookmarkEnd w:id="3"/>
      <w:bookmarkEnd w:id="4"/>
    </w:p>
    <w:p w14:paraId="7F50C402" w14:textId="77777777" w:rsidR="00CB7AAC" w:rsidRDefault="00CB7AAC" w:rsidP="00394259">
      <w:pPr>
        <w:pStyle w:val="af6"/>
        <w:ind w:firstLine="432"/>
        <w:jc w:val="left"/>
      </w:pPr>
      <w:r w:rsidRPr="00CB7AAC">
        <w:t xml:space="preserve">Тестовое покрытие в полном объеме </w:t>
      </w:r>
      <w:r w:rsidR="0015166F" w:rsidRPr="00CB7AAC">
        <w:t xml:space="preserve">соответствует </w:t>
      </w:r>
      <w:r w:rsidR="00F74821">
        <w:t>ЧТЗ</w:t>
      </w:r>
      <w:r w:rsidR="00DB1F46" w:rsidRPr="00997FB8">
        <w:rPr>
          <w:color w:val="FF0000"/>
        </w:rPr>
        <w:t>_____</w:t>
      </w:r>
      <w:r w:rsidR="00BB4DDD">
        <w:t>;</w:t>
      </w:r>
    </w:p>
    <w:p w14:paraId="587C7CE2" w14:textId="77777777" w:rsidR="00505EB9" w:rsidRPr="003635FE" w:rsidRDefault="00505EB9" w:rsidP="00E079BC">
      <w:pPr>
        <w:pStyle w:val="21"/>
      </w:pPr>
      <w:bookmarkStart w:id="5" w:name="_Toc517462382"/>
      <w:bookmarkStart w:id="6" w:name="_Toc527453019"/>
      <w:bookmarkStart w:id="7" w:name="_Toc235751178"/>
      <w:r w:rsidRPr="003635FE">
        <w:t>Термины, определения и сокращения</w:t>
      </w:r>
      <w:bookmarkEnd w:id="5"/>
      <w:bookmarkEnd w:id="6"/>
      <w:bookmarkEnd w:id="7"/>
    </w:p>
    <w:p w14:paraId="3ACFC331" w14:textId="77777777" w:rsidR="00505EB9" w:rsidRPr="00684C4B" w:rsidRDefault="00505EB9" w:rsidP="00963C28">
      <w:pPr>
        <w:pStyle w:val="af6"/>
        <w:ind w:firstLine="432"/>
        <w:jc w:val="left"/>
      </w:pPr>
      <w:r w:rsidRPr="00963C28">
        <w:t>В данном Т</w:t>
      </w:r>
      <w:r w:rsidR="009E498E" w:rsidRPr="00963C28">
        <w:t>К</w:t>
      </w:r>
      <w:r w:rsidRPr="00963C28">
        <w:t xml:space="preserve"> используются термины и сокращения, определенные в Глоссарии терминов и определений ПАО «Ростелеком», а также следующие (</w:t>
      </w:r>
      <w:r w:rsidRPr="00963C28">
        <w:fldChar w:fldCharType="begin"/>
      </w:r>
      <w:r w:rsidRPr="00963C28">
        <w:instrText xml:space="preserve"> REF _Ref436989145 \h  \* MERGEFORMAT </w:instrText>
      </w:r>
      <w:r w:rsidRPr="00963C28">
        <w:fldChar w:fldCharType="separate"/>
      </w:r>
      <w:r w:rsidRPr="00963C28">
        <w:t>Таблица 1</w:t>
      </w:r>
      <w:r w:rsidRPr="00963C28">
        <w:fldChar w:fldCharType="end"/>
      </w:r>
      <w:r w:rsidRPr="00963C28">
        <w:t>)</w:t>
      </w:r>
      <w:r w:rsidRPr="00684C4B">
        <w:t>:</w:t>
      </w:r>
    </w:p>
    <w:p w14:paraId="4F800784" w14:textId="77777777" w:rsidR="00505EB9" w:rsidRPr="00E92F94" w:rsidRDefault="00505EB9" w:rsidP="00505EB9">
      <w:pPr>
        <w:pStyle w:val="aff1"/>
      </w:pPr>
    </w:p>
    <w:p w14:paraId="7DAD2F30" w14:textId="77777777" w:rsidR="00505EB9" w:rsidRPr="00684C4B" w:rsidRDefault="00505EB9" w:rsidP="00505EB9">
      <w:pPr>
        <w:pStyle w:val="aff3"/>
        <w:jc w:val="right"/>
      </w:pPr>
      <w:bookmarkStart w:id="8" w:name="_Ref436989145"/>
      <w:r w:rsidRPr="00684C4B">
        <w:t xml:space="preserve">Таблица </w:t>
      </w:r>
      <w:r w:rsidR="004B6E24">
        <w:rPr>
          <w:noProof/>
        </w:rPr>
        <w:fldChar w:fldCharType="begin"/>
      </w:r>
      <w:r w:rsidR="004B6E24">
        <w:rPr>
          <w:noProof/>
        </w:rPr>
        <w:instrText xml:space="preserve"> SEQ Таблица \* ARABIC </w:instrText>
      </w:r>
      <w:r w:rsidR="004B6E24">
        <w:rPr>
          <w:noProof/>
        </w:rPr>
        <w:fldChar w:fldCharType="separate"/>
      </w:r>
      <w:r>
        <w:rPr>
          <w:noProof/>
        </w:rPr>
        <w:t>1</w:t>
      </w:r>
      <w:r w:rsidR="004B6E24">
        <w:rPr>
          <w:noProof/>
        </w:rPr>
        <w:fldChar w:fldCharType="end"/>
      </w:r>
      <w:bookmarkEnd w:id="8"/>
    </w:p>
    <w:p w14:paraId="77F83547" w14:textId="77777777" w:rsidR="00505EB9" w:rsidRPr="00684C4B" w:rsidRDefault="00505EB9" w:rsidP="00505EB9">
      <w:pPr>
        <w:pStyle w:val="aff3"/>
      </w:pPr>
      <w:r w:rsidRPr="00684C4B">
        <w:t>Термины и сокращения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26"/>
        <w:gridCol w:w="6503"/>
      </w:tblGrid>
      <w:tr w:rsidR="00505EB9" w:rsidRPr="003A62DE" w14:paraId="1F462CE4" w14:textId="77777777" w:rsidTr="00797CC8">
        <w:trPr>
          <w:trHeight w:val="435"/>
          <w:tblHeader/>
          <w:jc w:val="center"/>
        </w:trPr>
        <w:tc>
          <w:tcPr>
            <w:tcW w:w="1623" w:type="pct"/>
            <w:shd w:val="clear" w:color="auto" w:fill="E0E0E0"/>
            <w:vAlign w:val="center"/>
          </w:tcPr>
          <w:p w14:paraId="0820D3EA" w14:textId="77777777" w:rsidR="00505EB9" w:rsidRPr="00684C4B" w:rsidRDefault="00505EB9" w:rsidP="00797CC8">
            <w:pPr>
              <w:pStyle w:val="aff"/>
              <w:jc w:val="center"/>
              <w:rPr>
                <w:b/>
              </w:rPr>
            </w:pPr>
            <w:r w:rsidRPr="00684C4B">
              <w:rPr>
                <w:b/>
              </w:rPr>
              <w:t>Термин/Сокращение</w:t>
            </w:r>
          </w:p>
        </w:tc>
        <w:tc>
          <w:tcPr>
            <w:tcW w:w="3377" w:type="pct"/>
            <w:shd w:val="clear" w:color="auto" w:fill="E0E0E0"/>
            <w:vAlign w:val="center"/>
          </w:tcPr>
          <w:p w14:paraId="6E6E79DE" w14:textId="77777777" w:rsidR="00505EB9" w:rsidRPr="00684C4B" w:rsidRDefault="00505EB9" w:rsidP="00797CC8">
            <w:pPr>
              <w:pStyle w:val="aff"/>
              <w:jc w:val="center"/>
              <w:rPr>
                <w:b/>
              </w:rPr>
            </w:pPr>
            <w:r w:rsidRPr="00684C4B">
              <w:rPr>
                <w:b/>
              </w:rPr>
              <w:t>Пояснение</w:t>
            </w:r>
          </w:p>
        </w:tc>
      </w:tr>
      <w:tr w:rsidR="00505EB9" w:rsidRPr="003A62DE" w14:paraId="58674D8F" w14:textId="77777777" w:rsidTr="00797CC8">
        <w:trPr>
          <w:trHeight w:val="397"/>
          <w:jc w:val="center"/>
        </w:trPr>
        <w:tc>
          <w:tcPr>
            <w:tcW w:w="1623" w:type="pct"/>
            <w:vAlign w:val="center"/>
          </w:tcPr>
          <w:p w14:paraId="6234E863" w14:textId="77777777" w:rsidR="00505EB9" w:rsidRPr="00684C4B" w:rsidRDefault="00556CFF" w:rsidP="00797CC8">
            <w:pPr>
              <w:pStyle w:val="aff"/>
              <w:rPr>
                <w:b/>
              </w:rPr>
            </w:pPr>
            <w:r>
              <w:rPr>
                <w:b/>
              </w:rPr>
              <w:t>ТК</w:t>
            </w:r>
          </w:p>
        </w:tc>
        <w:tc>
          <w:tcPr>
            <w:tcW w:w="3377" w:type="pct"/>
            <w:vAlign w:val="center"/>
          </w:tcPr>
          <w:p w14:paraId="22C41BB2" w14:textId="77777777" w:rsidR="00505EB9" w:rsidRPr="00684C4B" w:rsidRDefault="00556CFF" w:rsidP="00797CC8">
            <w:pPr>
              <w:pStyle w:val="aff"/>
            </w:pPr>
            <w:proofErr w:type="gramStart"/>
            <w:r>
              <w:t>Тест - кейсы</w:t>
            </w:r>
            <w:proofErr w:type="gramEnd"/>
          </w:p>
        </w:tc>
      </w:tr>
      <w:tr w:rsidR="00505EB9" w:rsidRPr="003A62DE" w14:paraId="72B879A0" w14:textId="77777777" w:rsidTr="00797CC8">
        <w:trPr>
          <w:trHeight w:val="397"/>
          <w:jc w:val="center"/>
        </w:trPr>
        <w:tc>
          <w:tcPr>
            <w:tcW w:w="1623" w:type="pct"/>
            <w:vAlign w:val="center"/>
          </w:tcPr>
          <w:p w14:paraId="0E17553F" w14:textId="77777777" w:rsidR="00505EB9" w:rsidRPr="00684C4B" w:rsidRDefault="00505EB9" w:rsidP="00797CC8">
            <w:pPr>
              <w:pStyle w:val="aff"/>
              <w:rPr>
                <w:b/>
              </w:rPr>
            </w:pPr>
            <w:r>
              <w:rPr>
                <w:b/>
              </w:rPr>
              <w:t>ПУ</w:t>
            </w:r>
          </w:p>
        </w:tc>
        <w:tc>
          <w:tcPr>
            <w:tcW w:w="3377" w:type="pct"/>
            <w:vAlign w:val="center"/>
          </w:tcPr>
          <w:p w14:paraId="302E13C0" w14:textId="77777777" w:rsidR="00505EB9" w:rsidRPr="00684C4B" w:rsidRDefault="00505EB9" w:rsidP="00797CC8">
            <w:pPr>
              <w:pStyle w:val="aff"/>
            </w:pPr>
            <w:r>
              <w:t>Предварительные условия</w:t>
            </w:r>
          </w:p>
        </w:tc>
      </w:tr>
      <w:tr w:rsidR="00505EB9" w:rsidRPr="003A62DE" w14:paraId="04D38158" w14:textId="77777777" w:rsidTr="00797CC8">
        <w:trPr>
          <w:trHeight w:val="397"/>
          <w:jc w:val="center"/>
        </w:trPr>
        <w:tc>
          <w:tcPr>
            <w:tcW w:w="1623" w:type="pct"/>
            <w:vAlign w:val="center"/>
          </w:tcPr>
          <w:p w14:paraId="2A1ED6E7" w14:textId="77777777" w:rsidR="00505EB9" w:rsidRPr="00684C4B" w:rsidRDefault="00505EB9" w:rsidP="00797CC8">
            <w:pPr>
              <w:pStyle w:val="aff"/>
              <w:rPr>
                <w:b/>
              </w:rPr>
            </w:pPr>
            <w:r>
              <w:rPr>
                <w:b/>
              </w:rPr>
              <w:t>ВД</w:t>
            </w:r>
          </w:p>
        </w:tc>
        <w:tc>
          <w:tcPr>
            <w:tcW w:w="3377" w:type="pct"/>
            <w:vAlign w:val="center"/>
          </w:tcPr>
          <w:p w14:paraId="7C27256B" w14:textId="77777777" w:rsidR="00505EB9" w:rsidRPr="00684C4B" w:rsidRDefault="00505EB9" w:rsidP="00797CC8">
            <w:pPr>
              <w:pStyle w:val="aff"/>
            </w:pPr>
            <w:r>
              <w:t>Выполняемые действия</w:t>
            </w:r>
          </w:p>
        </w:tc>
      </w:tr>
      <w:tr w:rsidR="00505EB9" w:rsidRPr="003A62DE" w14:paraId="6740D9A3" w14:textId="77777777" w:rsidTr="00797CC8">
        <w:trPr>
          <w:trHeight w:val="397"/>
          <w:jc w:val="center"/>
        </w:trPr>
        <w:tc>
          <w:tcPr>
            <w:tcW w:w="1623" w:type="pct"/>
            <w:vAlign w:val="center"/>
          </w:tcPr>
          <w:p w14:paraId="4115D008" w14:textId="77777777" w:rsidR="00505EB9" w:rsidRDefault="00505EB9" w:rsidP="00797CC8">
            <w:pPr>
              <w:pStyle w:val="aff"/>
              <w:rPr>
                <w:b/>
              </w:rPr>
            </w:pPr>
            <w:r>
              <w:rPr>
                <w:b/>
              </w:rPr>
              <w:t>ОР</w:t>
            </w:r>
          </w:p>
        </w:tc>
        <w:tc>
          <w:tcPr>
            <w:tcW w:w="3377" w:type="pct"/>
            <w:vAlign w:val="center"/>
          </w:tcPr>
          <w:p w14:paraId="7CDA8C2F" w14:textId="77777777" w:rsidR="00505EB9" w:rsidRDefault="00505EB9" w:rsidP="00797CC8">
            <w:pPr>
              <w:pStyle w:val="aff"/>
            </w:pPr>
            <w:r>
              <w:t>Ожидаемый результат</w:t>
            </w:r>
          </w:p>
        </w:tc>
      </w:tr>
    </w:tbl>
    <w:p w14:paraId="7A11DF60" w14:textId="77777777" w:rsidR="00394259" w:rsidRDefault="00394259" w:rsidP="00DB4AD5">
      <w:pPr>
        <w:pStyle w:val="af6"/>
        <w:ind w:firstLine="432"/>
        <w:jc w:val="left"/>
        <w:rPr>
          <w:rFonts w:eastAsia="Arial Unicode MS" w:cs="Arial"/>
          <w:b/>
          <w:bCs/>
          <w:kern w:val="1"/>
          <w:szCs w:val="32"/>
          <w:lang w:eastAsia="ar-SA"/>
        </w:rPr>
      </w:pPr>
      <w:r>
        <w:br w:type="page"/>
      </w:r>
    </w:p>
    <w:p w14:paraId="7AE6D891" w14:textId="7F82802E" w:rsidR="002E72AC" w:rsidRDefault="00CB7AAC" w:rsidP="002E72AC">
      <w:pPr>
        <w:pStyle w:val="1"/>
      </w:pPr>
      <w:bookmarkStart w:id="9" w:name="_Toc527453020"/>
      <w:bookmarkStart w:id="10" w:name="_Toc235751179"/>
      <w:r>
        <w:lastRenderedPageBreak/>
        <w:t>Процесс тестирования</w:t>
      </w:r>
      <w:bookmarkEnd w:id="9"/>
      <w:bookmarkEnd w:id="10"/>
    </w:p>
    <w:p w14:paraId="163137A3" w14:textId="230C63E0" w:rsidR="0080026F" w:rsidRPr="0080026F" w:rsidRDefault="0080026F" w:rsidP="0080026F">
      <w:pPr>
        <w:pStyle w:val="21"/>
      </w:pPr>
      <w:bookmarkStart w:id="11" w:name="_Toc235751180"/>
      <w:r>
        <w:t>Просмотр профиля</w:t>
      </w:r>
      <w:bookmarkEnd w:id="11"/>
    </w:p>
    <w:bookmarkStart w:id="12" w:name="_Hlk204718142"/>
    <w:bookmarkStart w:id="13" w:name="_Toc235751181"/>
    <w:p w14:paraId="2C07BD67" w14:textId="4BBF75C8" w:rsidR="00F963F8" w:rsidRDefault="00523B28" w:rsidP="0082313D">
      <w:pPr>
        <w:pStyle w:val="3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DB30C65" wp14:editId="761D606E">
                <wp:simplePos x="0" y="0"/>
                <wp:positionH relativeFrom="column">
                  <wp:posOffset>6930225</wp:posOffset>
                </wp:positionH>
                <wp:positionV relativeFrom="paragraph">
                  <wp:posOffset>218985</wp:posOffset>
                </wp:positionV>
                <wp:extent cx="360" cy="360"/>
                <wp:effectExtent l="38100" t="38100" r="38100" b="38100"/>
                <wp:wrapNone/>
                <wp:docPr id="116297457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2C233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545.35pt;margin-top:16.9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">
                <v:imagedata r:id="rId9" o:title=""/>
              </v:shape>
            </w:pict>
          </mc:Fallback>
        </mc:AlternateContent>
      </w:r>
      <w:r w:rsidR="00C859D8">
        <w:t>Положительные ТК</w:t>
      </w:r>
      <w:bookmarkEnd w:id="13"/>
    </w:p>
    <w:bookmarkStart w:id="14" w:name="_Toc235751182"/>
    <w:p w14:paraId="500499BC" w14:textId="6C8CAE3D" w:rsidR="00BD701A" w:rsidRPr="00BD701A" w:rsidRDefault="00C859D8" w:rsidP="00BD701A">
      <w:pPr>
        <w:pStyle w:val="4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6C85CC85" wp14:editId="6403F96F">
                <wp:simplePos x="0" y="0"/>
                <wp:positionH relativeFrom="column">
                  <wp:posOffset>6930225</wp:posOffset>
                </wp:positionH>
                <wp:positionV relativeFrom="paragraph">
                  <wp:posOffset>218985</wp:posOffset>
                </wp:positionV>
                <wp:extent cx="360" cy="360"/>
                <wp:effectExtent l="38100" t="38100" r="38100" b="38100"/>
                <wp:wrapNone/>
                <wp:docPr id="91424520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5947D3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545.35pt;margin-top:16.9pt;width:.75pt;height: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">
                <v:imagedata r:id="rId11" o:title=""/>
              </v:shape>
            </w:pict>
          </mc:Fallback>
        </mc:AlternateContent>
      </w:r>
      <w:r w:rsidR="0080026F">
        <w:rPr>
          <w:noProof/>
        </w:rPr>
        <w:t>Переход в профиль из меню навигации</w:t>
      </w:r>
      <w:r w:rsidR="00BD701A">
        <w:rPr>
          <w:noProof/>
        </w:rPr>
        <w:t>.</w:t>
      </w:r>
      <w:bookmarkEnd w:id="14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6240A9" w:rsidRPr="00EE537C" w14:paraId="384B485B" w14:textId="77777777" w:rsidTr="00864865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8EC28" w14:textId="77777777" w:rsidR="00865D77" w:rsidRPr="007825CE" w:rsidRDefault="00865D77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89A10" w14:textId="77777777" w:rsidR="00865D77" w:rsidRPr="00EE537C" w:rsidRDefault="00865D77" w:rsidP="00864865"/>
        </w:tc>
      </w:tr>
      <w:tr w:rsidR="006240A9" w:rsidRPr="00EE537C" w14:paraId="6609923F" w14:textId="77777777" w:rsidTr="00864865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39E4E" w14:textId="77777777" w:rsidR="00865D77" w:rsidRPr="007825CE" w:rsidRDefault="00865D77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05974" w14:textId="77777777" w:rsidR="00865D77" w:rsidRDefault="00755A12" w:rsidP="0080026F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</w:t>
            </w:r>
            <w:r w:rsidR="009A5B2C">
              <w:t>авторизован</w:t>
            </w:r>
            <w:r>
              <w:t xml:space="preserve"> в системе. </w:t>
            </w:r>
          </w:p>
          <w:p w14:paraId="32F46D15" w14:textId="5F113744" w:rsidR="0080026F" w:rsidRPr="00EE537C" w:rsidRDefault="0080026F" w:rsidP="0080026F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80026F">
              <w:rPr>
                <w:noProof/>
              </w:rPr>
              <w:drawing>
                <wp:inline distT="0" distB="0" distL="0" distR="0" wp14:anchorId="3282259D" wp14:editId="15EE9FB1">
                  <wp:extent cx="3333750" cy="2032969"/>
                  <wp:effectExtent l="0" t="0" r="0" b="5715"/>
                  <wp:docPr id="1281423529" name="Рисунок 1281423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8260" cy="2035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40A9" w:rsidRPr="00EE537C" w14:paraId="4CB1A6A2" w14:textId="77777777" w:rsidTr="00864865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C7001" w14:textId="77777777" w:rsidR="00865D77" w:rsidRPr="007825CE" w:rsidRDefault="00865D77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1862A" w14:textId="336A5CA6" w:rsidR="00865D77" w:rsidRPr="005D66D1" w:rsidRDefault="00341ECB" w:rsidP="006034CD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имя пользователя или адрес электронной почты в меню навигации.</w:t>
            </w:r>
          </w:p>
          <w:p w14:paraId="009E8ADE" w14:textId="0A407E5F" w:rsidR="00865D77" w:rsidRDefault="00865D77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</w:t>
            </w:r>
            <w:r w:rsidR="00341ECB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Открыть профиль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».</w:t>
            </w:r>
          </w:p>
          <w:p w14:paraId="5D421F25" w14:textId="5B77F9C9" w:rsidR="006240A9" w:rsidRPr="00341ECB" w:rsidRDefault="00341ECB" w:rsidP="00341ECB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341ECB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6FB57715" wp14:editId="55910473">
                  <wp:extent cx="1910058" cy="1589103"/>
                  <wp:effectExtent l="0" t="0" r="0" b="0"/>
                  <wp:docPr id="1281423530" name="Рисунок 12814235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l="2804" t="43905" r="1"/>
                          <a:stretch/>
                        </pic:blipFill>
                        <pic:spPr bwMode="auto">
                          <a:xfrm>
                            <a:off x="0" y="0"/>
                            <a:ext cx="1914027" cy="1592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40A9" w:rsidRPr="00EE537C" w14:paraId="0BDD1663" w14:textId="77777777" w:rsidTr="00864865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27223" w14:textId="4676F638" w:rsidR="00865D77" w:rsidRPr="007825CE" w:rsidRDefault="00865D77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FC4BA" w14:textId="6C3E633A" w:rsidR="00341ECB" w:rsidRPr="002544E4" w:rsidRDefault="00341ECB" w:rsidP="006034CD">
            <w:pPr>
              <w:pStyle w:val="ad"/>
              <w:numPr>
                <w:ilvl w:val="0"/>
                <w:numId w:val="4"/>
              </w:numPr>
              <w:spacing w:before="0" w:after="0"/>
            </w:pPr>
            <w:r w:rsidRPr="002544E4">
              <w:t>Выполнен переход на страницу профиля пользователя.</w:t>
            </w:r>
          </w:p>
          <w:p w14:paraId="53FC29D1" w14:textId="4079A00A" w:rsidR="00E324E5" w:rsidRPr="00865D77" w:rsidRDefault="00341ECB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341ECB">
              <w:rPr>
                <w:noProof/>
                <w:sz w:val="28"/>
                <w:szCs w:val="28"/>
              </w:rPr>
              <w:drawing>
                <wp:inline distT="0" distB="0" distL="0" distR="0" wp14:anchorId="14FD8889" wp14:editId="48DE8A6B">
                  <wp:extent cx="3976370" cy="2432686"/>
                  <wp:effectExtent l="0" t="0" r="5080" b="5715"/>
                  <wp:docPr id="1281423531" name="Рисунок 1281423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7057" cy="2439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Start w:id="15" w:name="_Toc235751183"/>
    <w:p w14:paraId="5A96E009" w14:textId="0F066E8C" w:rsidR="00952678" w:rsidRPr="00C859D8" w:rsidRDefault="00952678" w:rsidP="00952678">
      <w:pPr>
        <w:pStyle w:val="4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691D9069" wp14:editId="2E39EF80">
                <wp:simplePos x="0" y="0"/>
                <wp:positionH relativeFrom="column">
                  <wp:posOffset>6930225</wp:posOffset>
                </wp:positionH>
                <wp:positionV relativeFrom="paragraph">
                  <wp:posOffset>218985</wp:posOffset>
                </wp:positionV>
                <wp:extent cx="360" cy="360"/>
                <wp:effectExtent l="38100" t="38100" r="38100" b="38100"/>
                <wp:wrapNone/>
                <wp:docPr id="91424522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80A19C" id="Ink 4" o:spid="_x0000_s1026" type="#_x0000_t75" style="position:absolute;margin-left:545.35pt;margin-top:16.9pt;width:.75pt;height: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">
                <v:imagedata r:id="rId11" o:title=""/>
              </v:shape>
            </w:pict>
          </mc:Fallback>
        </mc:AlternateContent>
      </w:r>
      <w:r w:rsidR="002F285A" w:rsidRPr="002F285A">
        <w:rPr>
          <w:noProof/>
        </w:rPr>
        <w:t xml:space="preserve"> </w:t>
      </w:r>
      <w:r w:rsidR="002544E4">
        <w:rPr>
          <w:noProof/>
        </w:rPr>
        <w:t>Переход в профиль через элементы интерфейса</w:t>
      </w:r>
      <w:r w:rsidR="002F285A" w:rsidRPr="002F285A">
        <w:rPr>
          <w:noProof/>
        </w:rPr>
        <w:t>.</w:t>
      </w:r>
      <w:bookmarkEnd w:id="15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952678" w:rsidRPr="00EE537C" w14:paraId="1226D60C" w14:textId="77777777" w:rsidTr="00864865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0876E" w14:textId="77777777" w:rsidR="00952678" w:rsidRPr="007825CE" w:rsidRDefault="00952678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86C7D" w14:textId="77777777" w:rsidR="00952678" w:rsidRPr="00EE537C" w:rsidRDefault="00952678" w:rsidP="00864865"/>
        </w:tc>
      </w:tr>
      <w:tr w:rsidR="002F285A" w:rsidRPr="00EE537C" w14:paraId="2E4DD129" w14:textId="77777777" w:rsidTr="00864865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E4DA4" w14:textId="77777777" w:rsidR="002F285A" w:rsidRPr="007825CE" w:rsidRDefault="002F285A" w:rsidP="002F285A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E9B70" w14:textId="2176F4AA" w:rsidR="002F285A" w:rsidRPr="00EE537C" w:rsidRDefault="002F285A" w:rsidP="002544E4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</w:tc>
      </w:tr>
      <w:tr w:rsidR="002F285A" w:rsidRPr="00EE537C" w14:paraId="70453273" w14:textId="77777777" w:rsidTr="00864865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DD195" w14:textId="77777777" w:rsidR="002F285A" w:rsidRPr="007825CE" w:rsidRDefault="002F285A" w:rsidP="002F285A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9791B" w14:textId="4F5CFE34" w:rsidR="002544E4" w:rsidRDefault="002544E4" w:rsidP="002F285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имя или адрес электронной почты пользователя в любом месте.</w:t>
            </w:r>
          </w:p>
          <w:p w14:paraId="23D2FD1E" w14:textId="5418E36C" w:rsidR="00B476DA" w:rsidRPr="003944D8" w:rsidRDefault="002544E4" w:rsidP="002F285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0A4600D9" wp14:editId="5E36A91B">
                  <wp:extent cx="3903946" cy="1901923"/>
                  <wp:effectExtent l="0" t="0" r="1905" b="3175"/>
                  <wp:docPr id="1281423533" name="Рисунок 12814235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9993" cy="1904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85A" w:rsidRPr="00EE537C" w14:paraId="007666B8" w14:textId="77777777" w:rsidTr="00864865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D5BB7" w14:textId="77777777" w:rsidR="002F285A" w:rsidRPr="007825CE" w:rsidRDefault="002F285A" w:rsidP="002F285A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48A74" w14:textId="77777777" w:rsidR="002544E4" w:rsidRPr="002544E4" w:rsidRDefault="002544E4" w:rsidP="002544E4">
            <w:pPr>
              <w:pStyle w:val="ad"/>
              <w:numPr>
                <w:ilvl w:val="0"/>
                <w:numId w:val="4"/>
              </w:numPr>
              <w:spacing w:before="0" w:after="0"/>
            </w:pPr>
            <w:r w:rsidRPr="002544E4">
              <w:t>Выполнен переход на страницу профиля пользователя.</w:t>
            </w:r>
          </w:p>
          <w:p w14:paraId="2A57AC36" w14:textId="33E04A80" w:rsidR="002F285A" w:rsidRPr="003944D8" w:rsidRDefault="002544E4" w:rsidP="002544E4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341ECB">
              <w:rPr>
                <w:noProof/>
                <w:sz w:val="28"/>
                <w:szCs w:val="28"/>
              </w:rPr>
              <w:drawing>
                <wp:inline distT="0" distB="0" distL="0" distR="0" wp14:anchorId="3E96D97B" wp14:editId="3C221A60">
                  <wp:extent cx="3976370" cy="2432686"/>
                  <wp:effectExtent l="0" t="0" r="5080" b="5715"/>
                  <wp:docPr id="1281423534" name="Рисунок 12814235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7057" cy="2439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A6A95F" w14:textId="77777777" w:rsidR="00A1232D" w:rsidRDefault="00A1232D" w:rsidP="00865D77">
      <w:pPr>
        <w:rPr>
          <w:lang w:eastAsia="ru-RU"/>
        </w:rPr>
      </w:pPr>
    </w:p>
    <w:p w14:paraId="7B78804F" w14:textId="6430D45B" w:rsidR="000E64EF" w:rsidRPr="00E079BC" w:rsidRDefault="00BD2687" w:rsidP="000E64EF">
      <w:pPr>
        <w:pStyle w:val="21"/>
      </w:pPr>
      <w:bookmarkStart w:id="16" w:name="_Toc235751184"/>
      <w:r>
        <w:t>Настройки профиля</w:t>
      </w:r>
      <w:r w:rsidR="00EC5E3F">
        <w:t>.</w:t>
      </w:r>
      <w:r w:rsidR="00745F1B">
        <w:t xml:space="preserve"> Добавления периода отсутствия.</w:t>
      </w:r>
      <w:bookmarkEnd w:id="16"/>
    </w:p>
    <w:p w14:paraId="7886885E" w14:textId="7D4566BC" w:rsidR="000E64EF" w:rsidRDefault="000E64EF" w:rsidP="000E64EF">
      <w:pPr>
        <w:pStyle w:val="3"/>
      </w:pPr>
      <w:bookmarkStart w:id="17" w:name="_Toc235751185"/>
      <w:r>
        <w:t>Положительные ТК</w:t>
      </w:r>
      <w:bookmarkEnd w:id="17"/>
    </w:p>
    <w:p w14:paraId="33BABDB4" w14:textId="04678F33" w:rsidR="000E64EF" w:rsidRDefault="00BD2687" w:rsidP="000E64EF">
      <w:pPr>
        <w:pStyle w:val="4"/>
      </w:pPr>
      <w:bookmarkStart w:id="18" w:name="_Toc235751186"/>
      <w:r>
        <w:t>Редактирование основной информации</w:t>
      </w:r>
      <w:r w:rsidR="00EC5E3F">
        <w:t>.</w:t>
      </w:r>
      <w:bookmarkEnd w:id="18"/>
    </w:p>
    <w:tbl>
      <w:tblPr>
        <w:tblW w:w="9740" w:type="dxa"/>
        <w:tblLook w:val="04A0" w:firstRow="1" w:lastRow="0" w:firstColumn="1" w:lastColumn="0" w:noHBand="0" w:noVBand="1"/>
      </w:tblPr>
      <w:tblGrid>
        <w:gridCol w:w="2204"/>
        <w:gridCol w:w="7536"/>
      </w:tblGrid>
      <w:tr w:rsidR="0061266E" w:rsidRPr="00EE537C" w14:paraId="4241F9DA" w14:textId="77777777" w:rsidTr="0066250A">
        <w:trPr>
          <w:trHeight w:val="305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DE6FB" w14:textId="77777777" w:rsidR="0061266E" w:rsidRPr="007825CE" w:rsidRDefault="0061266E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30DB7" w14:textId="77777777" w:rsidR="0061266E" w:rsidRPr="00EE537C" w:rsidRDefault="0061266E" w:rsidP="00864865"/>
        </w:tc>
      </w:tr>
      <w:tr w:rsidR="0061266E" w:rsidRPr="00EE537C" w14:paraId="628877BF" w14:textId="77777777" w:rsidTr="0066250A">
        <w:trPr>
          <w:trHeight w:val="902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AE7E6" w14:textId="77777777" w:rsidR="0061266E" w:rsidRPr="007825CE" w:rsidRDefault="0061266E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254B5" w14:textId="447EAFE4" w:rsidR="0061266E" w:rsidRPr="00EE537C" w:rsidRDefault="0061266E" w:rsidP="00BD2687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</w:tc>
      </w:tr>
      <w:tr w:rsidR="0061266E" w:rsidRPr="00EE537C" w14:paraId="10D8400B" w14:textId="77777777" w:rsidTr="0066250A">
        <w:trPr>
          <w:trHeight w:val="986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6CBFB" w14:textId="77777777" w:rsidR="0061266E" w:rsidRPr="007825CE" w:rsidRDefault="0061266E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C1DC0" w14:textId="53E89883" w:rsidR="0061266E" w:rsidRDefault="00271874" w:rsidP="006034CD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Открыть страницу профиля пользователя.</w:t>
            </w:r>
          </w:p>
          <w:p w14:paraId="1D2FB5AE" w14:textId="285AFB76" w:rsidR="00271874" w:rsidRDefault="00271874" w:rsidP="006034CD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поле «ФИО».</w:t>
            </w:r>
          </w:p>
          <w:p w14:paraId="456D9FA7" w14:textId="75E3EE3B" w:rsidR="00271874" w:rsidRDefault="00271874" w:rsidP="006034CD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lastRenderedPageBreak/>
              <w:t>Ввести значение в поле «ФИО»</w:t>
            </w:r>
            <w:r w:rsidR="0066250A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2331957C" w14:textId="3813572A" w:rsidR="00DB0271" w:rsidRDefault="00DB0271" w:rsidP="0066250A">
            <w:pPr>
              <w:numPr>
                <w:ilvl w:val="0"/>
                <w:numId w:val="4"/>
              </w:numPr>
              <w:shd w:val="clear" w:color="auto" w:fill="FFFFFF"/>
              <w:spacing w:after="120"/>
              <w:jc w:val="both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поле «</w:t>
            </w:r>
            <w:r w:rsidR="0066250A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Должность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».</w:t>
            </w:r>
          </w:p>
          <w:p w14:paraId="40407B35" w14:textId="44373DFA" w:rsidR="00DB0271" w:rsidRDefault="00DB0271" w:rsidP="00DB0271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Ввести значение в поле «</w:t>
            </w:r>
            <w:r w:rsidR="0066250A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Должность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</w:t>
            </w:r>
            <w:r w:rsidR="0066250A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763E2099" w14:textId="1C0D31B5" w:rsidR="00DB0271" w:rsidRDefault="00DB0271" w:rsidP="00DB0271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поле «</w:t>
            </w:r>
            <w:r w:rsidR="0066250A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Город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».</w:t>
            </w:r>
          </w:p>
          <w:p w14:paraId="7BCDDA03" w14:textId="7EFF93FE" w:rsidR="00DB0271" w:rsidRPr="0066250A" w:rsidRDefault="00DB0271" w:rsidP="0066250A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Ввести значение в поле «</w:t>
            </w:r>
            <w:r w:rsidR="0066250A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Город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</w:t>
            </w:r>
            <w:r w:rsidR="0066250A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381B7806" w14:textId="4FBD5375" w:rsidR="0061266E" w:rsidRPr="0066250A" w:rsidRDefault="0066250A" w:rsidP="0066250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66250A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2D37993B" wp14:editId="6494A74A">
                  <wp:extent cx="4187190" cy="1147253"/>
                  <wp:effectExtent l="0" t="0" r="3810" b="0"/>
                  <wp:docPr id="1281423535" name="Рисунок 1281423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277" cy="1154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66E" w:rsidRPr="00EE537C" w14:paraId="75207F4E" w14:textId="77777777" w:rsidTr="0066250A">
        <w:trPr>
          <w:trHeight w:val="1403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DB2DF" w14:textId="77777777" w:rsidR="0061266E" w:rsidRPr="007825CE" w:rsidRDefault="0061266E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C142F" w14:textId="35E2B4C0" w:rsidR="0061266E" w:rsidRDefault="00F25644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Данные задачи успешно изменены</w:t>
            </w:r>
            <w:r w:rsidR="0066250A">
              <w:rPr>
                <w:color w:val="0F1115"/>
                <w:shd w:val="clear" w:color="auto" w:fill="FFFFFF"/>
              </w:rPr>
              <w:t>.</w:t>
            </w:r>
          </w:p>
          <w:p w14:paraId="6EDB7B92" w14:textId="76C9001B" w:rsidR="0061266E" w:rsidRPr="003944D8" w:rsidRDefault="0066250A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66250A">
              <w:rPr>
                <w:noProof/>
                <w:sz w:val="28"/>
                <w:szCs w:val="28"/>
              </w:rPr>
              <w:drawing>
                <wp:inline distT="0" distB="0" distL="0" distR="0" wp14:anchorId="1815F6A9" wp14:editId="781487E4">
                  <wp:extent cx="3958590" cy="1149096"/>
                  <wp:effectExtent l="0" t="0" r="3810" b="0"/>
                  <wp:docPr id="1281423536" name="Рисунок 1281423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2878" cy="1153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89CD69" w14:textId="3D9E8822" w:rsidR="0066250A" w:rsidRDefault="0066250A" w:rsidP="0066250A">
      <w:pPr>
        <w:pStyle w:val="4"/>
      </w:pPr>
      <w:bookmarkStart w:id="19" w:name="_Toc235751187"/>
      <w:r>
        <w:t>Редактирование раздела «Контакты и личное».</w:t>
      </w:r>
      <w:bookmarkEnd w:id="19"/>
    </w:p>
    <w:tbl>
      <w:tblPr>
        <w:tblW w:w="9740" w:type="dxa"/>
        <w:tblLook w:val="04A0" w:firstRow="1" w:lastRow="0" w:firstColumn="1" w:lastColumn="0" w:noHBand="0" w:noVBand="1"/>
      </w:tblPr>
      <w:tblGrid>
        <w:gridCol w:w="2204"/>
        <w:gridCol w:w="7536"/>
      </w:tblGrid>
      <w:tr w:rsidR="001F6843" w:rsidRPr="00EE537C" w14:paraId="0DC49D6B" w14:textId="77777777" w:rsidTr="005F5BD3">
        <w:trPr>
          <w:trHeight w:val="305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059FF" w14:textId="77777777" w:rsidR="0066250A" w:rsidRPr="007825CE" w:rsidRDefault="0066250A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96D57" w14:textId="77777777" w:rsidR="0066250A" w:rsidRPr="00EE537C" w:rsidRDefault="0066250A" w:rsidP="005F5BD3"/>
        </w:tc>
      </w:tr>
      <w:tr w:rsidR="001F6843" w:rsidRPr="00EE537C" w14:paraId="1FA2FCF0" w14:textId="77777777" w:rsidTr="005F5BD3">
        <w:trPr>
          <w:trHeight w:val="902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7BA42" w14:textId="77777777" w:rsidR="0066250A" w:rsidRPr="007825CE" w:rsidRDefault="0066250A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14C25" w14:textId="77777777" w:rsidR="0066250A" w:rsidRPr="00EE537C" w:rsidRDefault="0066250A" w:rsidP="0066250A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</w:tc>
      </w:tr>
      <w:tr w:rsidR="001F6843" w:rsidRPr="00EE537C" w14:paraId="323A41EB" w14:textId="77777777" w:rsidTr="005F5BD3">
        <w:trPr>
          <w:trHeight w:val="986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E4054" w14:textId="77777777" w:rsidR="0066250A" w:rsidRPr="007825CE" w:rsidRDefault="0066250A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6B8BF" w14:textId="77777777" w:rsidR="0066250A" w:rsidRDefault="0066250A" w:rsidP="0066250A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Открыть страницу профиля пользователя.</w:t>
            </w:r>
          </w:p>
          <w:p w14:paraId="7C6A563E" w14:textId="5D62F7A4" w:rsidR="0066250A" w:rsidRDefault="0066250A" w:rsidP="0066250A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поле «</w:t>
            </w:r>
            <w:r w:rsidR="00932C64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Дата рождения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».</w:t>
            </w:r>
          </w:p>
          <w:p w14:paraId="167B8715" w14:textId="0EE09B67" w:rsidR="0066250A" w:rsidRDefault="00932C64" w:rsidP="0066250A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Выбрать дату в календаре.</w:t>
            </w:r>
          </w:p>
          <w:p w14:paraId="59B66F1F" w14:textId="4C611FA9" w:rsidR="00932C64" w:rsidRDefault="00932C64" w:rsidP="0066250A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Нажать на значение приватности даты рождения (по умолчанию «Видно всем») и изменить. </w:t>
            </w:r>
          </w:p>
          <w:p w14:paraId="1BF9DC2A" w14:textId="27D4E7E8" w:rsidR="0066250A" w:rsidRDefault="0066250A" w:rsidP="0066250A">
            <w:pPr>
              <w:numPr>
                <w:ilvl w:val="0"/>
                <w:numId w:val="4"/>
              </w:numPr>
              <w:shd w:val="clear" w:color="auto" w:fill="FFFFFF"/>
              <w:spacing w:after="120"/>
              <w:jc w:val="both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поле «</w:t>
            </w:r>
            <w:r w:rsidR="00932C64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Номер телефона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».</w:t>
            </w:r>
          </w:p>
          <w:p w14:paraId="5B7FFF30" w14:textId="72471923" w:rsidR="0066250A" w:rsidRDefault="0066250A" w:rsidP="0066250A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Ввести значение в поле «</w:t>
            </w:r>
            <w:r w:rsidR="00932C64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Номер телефона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».</w:t>
            </w:r>
          </w:p>
          <w:p w14:paraId="586DBCA9" w14:textId="5BB95119" w:rsidR="0066250A" w:rsidRDefault="0066250A" w:rsidP="0066250A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поле «</w:t>
            </w:r>
            <w:r w:rsidR="00932C64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Предпочтительный вид связи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».</w:t>
            </w:r>
          </w:p>
          <w:p w14:paraId="04EB92A3" w14:textId="2CFE3B06" w:rsidR="0066250A" w:rsidRDefault="00932C64" w:rsidP="0066250A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Выбрать вид связи из выпадающего списка.</w:t>
            </w:r>
          </w:p>
          <w:p w14:paraId="0C1CEE6C" w14:textId="28812026" w:rsidR="00932C64" w:rsidRDefault="00932C64" w:rsidP="00932C64">
            <w:pPr>
              <w:numPr>
                <w:ilvl w:val="0"/>
                <w:numId w:val="4"/>
              </w:numPr>
              <w:shd w:val="clear" w:color="auto" w:fill="FFFFFF"/>
              <w:spacing w:after="120"/>
              <w:jc w:val="both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Нажать на поле «Имя в 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val="en-US" w:eastAsia="ru-RU"/>
              </w:rPr>
              <w:t>Telegram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».</w:t>
            </w:r>
          </w:p>
          <w:p w14:paraId="4CF35F61" w14:textId="41E4538F" w:rsidR="00932C64" w:rsidRDefault="00932C64" w:rsidP="00932C64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Ввести значение в поле «Имя в 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val="en-US" w:eastAsia="ru-RU"/>
              </w:rPr>
              <w:t>Telegram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».</w:t>
            </w:r>
          </w:p>
          <w:p w14:paraId="4AD51A47" w14:textId="583383FE" w:rsidR="00932C64" w:rsidRDefault="00932C64" w:rsidP="00932C64">
            <w:pPr>
              <w:numPr>
                <w:ilvl w:val="0"/>
                <w:numId w:val="4"/>
              </w:numPr>
              <w:shd w:val="clear" w:color="auto" w:fill="FFFFFF"/>
              <w:spacing w:after="120"/>
              <w:jc w:val="both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поле «О себе».</w:t>
            </w:r>
          </w:p>
          <w:p w14:paraId="302B2E58" w14:textId="726D58D8" w:rsidR="00932C64" w:rsidRPr="00932C64" w:rsidRDefault="00932C64" w:rsidP="00932C64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Ввести значение в поле «О себе».</w:t>
            </w:r>
          </w:p>
          <w:p w14:paraId="5C6538A0" w14:textId="21D78FD6" w:rsidR="0066250A" w:rsidRPr="0066250A" w:rsidRDefault="001F6843" w:rsidP="0066250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1F6843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lastRenderedPageBreak/>
              <w:drawing>
                <wp:inline distT="0" distB="0" distL="0" distR="0" wp14:anchorId="65B5CDB8" wp14:editId="2E738E0E">
                  <wp:extent cx="3162300" cy="2508401"/>
                  <wp:effectExtent l="0" t="0" r="0" b="6350"/>
                  <wp:docPr id="1281423541" name="Рисунок 1281423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309" cy="2513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843" w:rsidRPr="00EE537C" w14:paraId="41FED335" w14:textId="77777777" w:rsidTr="005F5BD3">
        <w:trPr>
          <w:trHeight w:val="1403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FAE82" w14:textId="77777777" w:rsidR="0066250A" w:rsidRPr="007825CE" w:rsidRDefault="0066250A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69EC6" w14:textId="53967074" w:rsidR="0066250A" w:rsidRDefault="0066250A" w:rsidP="0066250A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Данные успешно изменены.</w:t>
            </w:r>
          </w:p>
          <w:p w14:paraId="5A95DAFC" w14:textId="0EE46634" w:rsidR="0066250A" w:rsidRPr="003944D8" w:rsidRDefault="00932C64" w:rsidP="0066250A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932C64">
              <w:rPr>
                <w:noProof/>
                <w:sz w:val="28"/>
                <w:szCs w:val="28"/>
              </w:rPr>
              <w:drawing>
                <wp:inline distT="0" distB="0" distL="0" distR="0" wp14:anchorId="6B319FD8" wp14:editId="1E2A39B4">
                  <wp:extent cx="3215174" cy="2182808"/>
                  <wp:effectExtent l="0" t="0" r="4445" b="8255"/>
                  <wp:docPr id="1281423540" name="Рисунок 1281423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932" cy="2188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901576" w14:textId="2DFB36FB" w:rsidR="001F6843" w:rsidRDefault="001F6843" w:rsidP="001F6843">
      <w:pPr>
        <w:pStyle w:val="4"/>
      </w:pPr>
      <w:bookmarkStart w:id="20" w:name="_Toc235751188"/>
      <w:r>
        <w:t>Копирование почтового адреса.</w:t>
      </w:r>
      <w:bookmarkEnd w:id="20"/>
    </w:p>
    <w:tbl>
      <w:tblPr>
        <w:tblW w:w="9740" w:type="dxa"/>
        <w:tblLook w:val="04A0" w:firstRow="1" w:lastRow="0" w:firstColumn="1" w:lastColumn="0" w:noHBand="0" w:noVBand="1"/>
      </w:tblPr>
      <w:tblGrid>
        <w:gridCol w:w="2204"/>
        <w:gridCol w:w="7536"/>
      </w:tblGrid>
      <w:tr w:rsidR="001F6843" w:rsidRPr="00EE537C" w14:paraId="3AF63D16" w14:textId="77777777" w:rsidTr="005F5BD3">
        <w:trPr>
          <w:trHeight w:val="305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8C40" w14:textId="77777777" w:rsidR="001F6843" w:rsidRPr="007825CE" w:rsidRDefault="001F6843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E5F98" w14:textId="77777777" w:rsidR="001F6843" w:rsidRPr="00EE537C" w:rsidRDefault="001F6843" w:rsidP="005F5BD3"/>
        </w:tc>
      </w:tr>
      <w:tr w:rsidR="001F6843" w:rsidRPr="00EE537C" w14:paraId="03154B9F" w14:textId="77777777" w:rsidTr="005F5BD3">
        <w:trPr>
          <w:trHeight w:val="902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239EE" w14:textId="77777777" w:rsidR="001F6843" w:rsidRPr="007825CE" w:rsidRDefault="001F6843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51721" w14:textId="77777777" w:rsidR="001F6843" w:rsidRPr="00EE537C" w:rsidRDefault="001F6843" w:rsidP="001F6843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</w:tc>
      </w:tr>
      <w:tr w:rsidR="001F6843" w:rsidRPr="00EE537C" w14:paraId="67D0AB88" w14:textId="77777777" w:rsidTr="005F5BD3">
        <w:trPr>
          <w:trHeight w:val="986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2C556" w14:textId="77777777" w:rsidR="001F6843" w:rsidRPr="007825CE" w:rsidRDefault="001F6843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96562" w14:textId="77777777" w:rsidR="001F6843" w:rsidRDefault="001F6843" w:rsidP="001F6843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Открыть страницу профиля пользователя.</w:t>
            </w:r>
          </w:p>
          <w:p w14:paraId="78001AE8" w14:textId="43D94393" w:rsidR="001F6843" w:rsidRDefault="001F6843" w:rsidP="001F6843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кнопку со значком «копировать» рядом с адресом электронной почты.</w:t>
            </w:r>
          </w:p>
          <w:p w14:paraId="139F7824" w14:textId="2413D1FF" w:rsidR="001F6843" w:rsidRPr="0066250A" w:rsidRDefault="001F6843" w:rsidP="001F6843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1F6843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276BE0DB" wp14:editId="21B09F96">
                  <wp:extent cx="2905125" cy="1216471"/>
                  <wp:effectExtent l="0" t="0" r="0" b="3175"/>
                  <wp:docPr id="1281423544" name="Рисунок 1281423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680" cy="121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843" w:rsidRPr="00EE537C" w14:paraId="36CA82FA" w14:textId="77777777" w:rsidTr="005F5BD3">
        <w:trPr>
          <w:trHeight w:val="1403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17D6C" w14:textId="77777777" w:rsidR="001F6843" w:rsidRPr="007825CE" w:rsidRDefault="001F6843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587E1" w14:textId="68ED06DA" w:rsidR="001F6843" w:rsidRDefault="001F6843" w:rsidP="001F6843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Данные успешно скопированы, выведено соответствующее сообщение.</w:t>
            </w:r>
          </w:p>
          <w:p w14:paraId="567A8EF0" w14:textId="2D96CA7E" w:rsidR="001F6843" w:rsidRPr="001F6843" w:rsidRDefault="001F6843" w:rsidP="001F6843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1F6843">
              <w:rPr>
                <w:noProof/>
                <w:sz w:val="28"/>
                <w:szCs w:val="28"/>
              </w:rPr>
              <w:drawing>
                <wp:inline distT="0" distB="0" distL="0" distR="0" wp14:anchorId="6321A2D5" wp14:editId="5616EFC3">
                  <wp:extent cx="3057525" cy="506572"/>
                  <wp:effectExtent l="0" t="0" r="0" b="8255"/>
                  <wp:docPr id="1281423545" name="Рисунок 1281423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1621" cy="507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556D16" w14:textId="3EE1A830" w:rsidR="001F6843" w:rsidRDefault="001F6843" w:rsidP="001F6843">
      <w:pPr>
        <w:pStyle w:val="4"/>
      </w:pPr>
      <w:bookmarkStart w:id="21" w:name="_Toc235751189"/>
      <w:r>
        <w:t xml:space="preserve">Переход по имени в </w:t>
      </w:r>
      <w:r>
        <w:rPr>
          <w:lang w:val="en-US"/>
        </w:rPr>
        <w:t>Telegram</w:t>
      </w:r>
      <w:r>
        <w:t>.</w:t>
      </w:r>
      <w:bookmarkEnd w:id="21"/>
    </w:p>
    <w:tbl>
      <w:tblPr>
        <w:tblW w:w="9740" w:type="dxa"/>
        <w:tblLook w:val="04A0" w:firstRow="1" w:lastRow="0" w:firstColumn="1" w:lastColumn="0" w:noHBand="0" w:noVBand="1"/>
      </w:tblPr>
      <w:tblGrid>
        <w:gridCol w:w="2204"/>
        <w:gridCol w:w="7536"/>
      </w:tblGrid>
      <w:tr w:rsidR="001F6843" w:rsidRPr="00EE537C" w14:paraId="77DB7D81" w14:textId="77777777" w:rsidTr="005F5BD3">
        <w:trPr>
          <w:trHeight w:val="305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508AF" w14:textId="77777777" w:rsidR="001F6843" w:rsidRPr="007825CE" w:rsidRDefault="001F6843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AD99F" w14:textId="77777777" w:rsidR="001F6843" w:rsidRPr="00EE537C" w:rsidRDefault="001F6843" w:rsidP="005F5BD3"/>
        </w:tc>
      </w:tr>
      <w:tr w:rsidR="001F6843" w:rsidRPr="00EE537C" w14:paraId="282D8A90" w14:textId="77777777" w:rsidTr="005F5BD3">
        <w:trPr>
          <w:trHeight w:val="902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AA869" w14:textId="77777777" w:rsidR="001F6843" w:rsidRPr="007825CE" w:rsidRDefault="001F6843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BA960" w14:textId="77777777" w:rsidR="001F6843" w:rsidRPr="00EE537C" w:rsidRDefault="001F6843" w:rsidP="001F6843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</w:tc>
      </w:tr>
      <w:tr w:rsidR="001F6843" w:rsidRPr="00EE537C" w14:paraId="10504D56" w14:textId="77777777" w:rsidTr="005F5BD3">
        <w:trPr>
          <w:trHeight w:val="986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9831C" w14:textId="77777777" w:rsidR="001F6843" w:rsidRPr="007825CE" w:rsidRDefault="001F6843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7D058" w14:textId="77777777" w:rsidR="001F6843" w:rsidRDefault="001F6843" w:rsidP="001F6843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Открыть страницу профиля пользователя.</w:t>
            </w:r>
          </w:p>
          <w:p w14:paraId="28208D85" w14:textId="53B8EF1B" w:rsidR="001F6843" w:rsidRDefault="001F6843" w:rsidP="001F6843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Нажать на поле «Имя в </w:t>
            </w:r>
            <w:proofErr w:type="spellStart"/>
            <w:r w:rsidRPr="001F6843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Telegram</w:t>
            </w:r>
            <w:proofErr w:type="spellEnd"/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</w:t>
            </w:r>
            <w:r w:rsidRPr="001F6843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 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со значком ссылки.</w:t>
            </w:r>
          </w:p>
          <w:p w14:paraId="03E20116" w14:textId="6D993AAE" w:rsidR="001F6843" w:rsidRPr="0066250A" w:rsidRDefault="0099042A" w:rsidP="001F6843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99042A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2A6D209F" wp14:editId="50EC1D18">
                  <wp:extent cx="2663861" cy="1981200"/>
                  <wp:effectExtent l="0" t="0" r="3175" b="0"/>
                  <wp:docPr id="1281423548" name="Рисунок 12814235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863" cy="1984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843" w:rsidRPr="00EE537C" w14:paraId="173D0401" w14:textId="77777777" w:rsidTr="005F5BD3">
        <w:trPr>
          <w:trHeight w:val="1403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39363" w14:textId="77777777" w:rsidR="001F6843" w:rsidRPr="007825CE" w:rsidRDefault="001F6843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A312E" w14:textId="4DC8BBAB" w:rsidR="001F6843" w:rsidRDefault="0099042A" w:rsidP="001F6843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Ссылка активна и корректна.</w:t>
            </w:r>
          </w:p>
          <w:p w14:paraId="2CAD8110" w14:textId="69C16882" w:rsidR="001F6843" w:rsidRPr="001F6843" w:rsidRDefault="0099042A" w:rsidP="001F6843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99042A">
              <w:rPr>
                <w:noProof/>
                <w:sz w:val="28"/>
                <w:szCs w:val="28"/>
              </w:rPr>
              <w:drawing>
                <wp:inline distT="0" distB="0" distL="0" distR="0" wp14:anchorId="3BD3406F" wp14:editId="0F250A89">
                  <wp:extent cx="3448050" cy="557047"/>
                  <wp:effectExtent l="0" t="0" r="0" b="0"/>
                  <wp:docPr id="1281423549" name="Рисунок 12814235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145" cy="559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A6F28F" w14:textId="02FC5D2B" w:rsidR="0099042A" w:rsidRDefault="0099042A" w:rsidP="0099042A">
      <w:pPr>
        <w:pStyle w:val="4"/>
      </w:pPr>
      <w:bookmarkStart w:id="22" w:name="_Toc235751190"/>
      <w:r>
        <w:t>Редактирование раздела «Рабочая информация».</w:t>
      </w:r>
      <w:bookmarkEnd w:id="22"/>
    </w:p>
    <w:tbl>
      <w:tblPr>
        <w:tblW w:w="9740" w:type="dxa"/>
        <w:tblLook w:val="04A0" w:firstRow="1" w:lastRow="0" w:firstColumn="1" w:lastColumn="0" w:noHBand="0" w:noVBand="1"/>
      </w:tblPr>
      <w:tblGrid>
        <w:gridCol w:w="2204"/>
        <w:gridCol w:w="7536"/>
      </w:tblGrid>
      <w:tr w:rsidR="0099042A" w:rsidRPr="00EE537C" w14:paraId="079124AC" w14:textId="77777777" w:rsidTr="005F5BD3">
        <w:trPr>
          <w:trHeight w:val="305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0C0BB" w14:textId="77777777" w:rsidR="0099042A" w:rsidRPr="007825CE" w:rsidRDefault="0099042A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EAFF4" w14:textId="77777777" w:rsidR="0099042A" w:rsidRPr="00EE537C" w:rsidRDefault="0099042A" w:rsidP="005F5BD3"/>
        </w:tc>
      </w:tr>
      <w:tr w:rsidR="0099042A" w:rsidRPr="00EE537C" w14:paraId="0BDFF4D6" w14:textId="77777777" w:rsidTr="005F5BD3">
        <w:trPr>
          <w:trHeight w:val="902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885DE" w14:textId="77777777" w:rsidR="0099042A" w:rsidRPr="007825CE" w:rsidRDefault="0099042A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47602" w14:textId="77777777" w:rsidR="0099042A" w:rsidRPr="00EE537C" w:rsidRDefault="0099042A" w:rsidP="0099042A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</w:tc>
      </w:tr>
      <w:tr w:rsidR="0099042A" w:rsidRPr="00EE537C" w14:paraId="098F908B" w14:textId="77777777" w:rsidTr="005F5BD3">
        <w:trPr>
          <w:trHeight w:val="986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05B82" w14:textId="77777777" w:rsidR="0099042A" w:rsidRPr="007825CE" w:rsidRDefault="0099042A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352AE" w14:textId="77777777" w:rsidR="0099042A" w:rsidRDefault="0099042A" w:rsidP="0099042A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Открыть страницу профиля пользователя.</w:t>
            </w:r>
          </w:p>
          <w:p w14:paraId="7007CFD9" w14:textId="76E416C7" w:rsidR="0099042A" w:rsidRDefault="0099042A" w:rsidP="0099042A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поле «Компания».</w:t>
            </w:r>
          </w:p>
          <w:p w14:paraId="274AD285" w14:textId="040AD772" w:rsidR="0099042A" w:rsidRPr="0099042A" w:rsidRDefault="0099042A" w:rsidP="0099042A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Ввести значение в поле «Компания».</w:t>
            </w:r>
          </w:p>
          <w:p w14:paraId="4114F305" w14:textId="44B58785" w:rsidR="0099042A" w:rsidRDefault="0099042A" w:rsidP="0099042A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поле «Руководитель».</w:t>
            </w:r>
          </w:p>
          <w:p w14:paraId="5BBBEEBE" w14:textId="11038861" w:rsidR="0099042A" w:rsidRDefault="0099042A" w:rsidP="0099042A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Выбрать руководителя из списка.</w:t>
            </w:r>
          </w:p>
          <w:p w14:paraId="6EA9EC12" w14:textId="4007B3CE" w:rsidR="0099042A" w:rsidRDefault="0099042A" w:rsidP="0099042A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поле «Адрес офиса».</w:t>
            </w:r>
          </w:p>
          <w:p w14:paraId="07D26C6C" w14:textId="2E913915" w:rsidR="0099042A" w:rsidRPr="0099042A" w:rsidRDefault="0099042A" w:rsidP="0099042A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lastRenderedPageBreak/>
              <w:t>Ввести значение в поле «Адрес офиса».</w:t>
            </w:r>
          </w:p>
          <w:p w14:paraId="0099DB74" w14:textId="3C8109BC" w:rsidR="0099042A" w:rsidRDefault="0099042A" w:rsidP="0099042A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поле «Подразделение».</w:t>
            </w:r>
          </w:p>
          <w:p w14:paraId="4F93A83C" w14:textId="70AA4716" w:rsidR="0099042A" w:rsidRPr="0099042A" w:rsidRDefault="0099042A" w:rsidP="0099042A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Ввести значение в поле «Подразделение».</w:t>
            </w:r>
          </w:p>
          <w:p w14:paraId="0B7B0586" w14:textId="3C86F2CC" w:rsidR="0099042A" w:rsidRPr="0066250A" w:rsidRDefault="0099042A" w:rsidP="0099042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99042A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201D4B16" wp14:editId="4477C02F">
                  <wp:extent cx="3107909" cy="2847975"/>
                  <wp:effectExtent l="0" t="0" r="0" b="0"/>
                  <wp:docPr id="1859498624" name="Рисунок 18594986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6690" cy="2856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042A" w:rsidRPr="00EE537C" w14:paraId="33EEB0EC" w14:textId="77777777" w:rsidTr="005F5BD3">
        <w:trPr>
          <w:trHeight w:val="1403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8D413" w14:textId="77777777" w:rsidR="0099042A" w:rsidRPr="007825CE" w:rsidRDefault="0099042A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CC3DA" w14:textId="77777777" w:rsidR="0099042A" w:rsidRDefault="0099042A" w:rsidP="0099042A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Данные успешно изменены.</w:t>
            </w:r>
          </w:p>
          <w:p w14:paraId="56527210" w14:textId="00150044" w:rsidR="0099042A" w:rsidRPr="003944D8" w:rsidRDefault="00660B36" w:rsidP="0099042A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660B36">
              <w:rPr>
                <w:noProof/>
                <w:sz w:val="28"/>
                <w:szCs w:val="28"/>
              </w:rPr>
              <w:drawing>
                <wp:inline distT="0" distB="0" distL="0" distR="0" wp14:anchorId="40B7E022" wp14:editId="159C12CA">
                  <wp:extent cx="2705099" cy="1734882"/>
                  <wp:effectExtent l="0" t="0" r="635" b="0"/>
                  <wp:docPr id="1859498625" name="Рисунок 18594986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465" cy="1737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E9EB67" w14:textId="221D83E8" w:rsidR="0061266E" w:rsidRDefault="0061266E" w:rsidP="00F25644"/>
    <w:p w14:paraId="456824F5" w14:textId="21A3F7B3" w:rsidR="00660B36" w:rsidRDefault="00660B36" w:rsidP="00660B36">
      <w:pPr>
        <w:pStyle w:val="4"/>
      </w:pPr>
      <w:bookmarkStart w:id="23" w:name="_Toc235751191"/>
      <w:r>
        <w:t>Добавление аватара.</w:t>
      </w:r>
      <w:bookmarkEnd w:id="23"/>
    </w:p>
    <w:tbl>
      <w:tblPr>
        <w:tblW w:w="9740" w:type="dxa"/>
        <w:tblLook w:val="04A0" w:firstRow="1" w:lastRow="0" w:firstColumn="1" w:lastColumn="0" w:noHBand="0" w:noVBand="1"/>
      </w:tblPr>
      <w:tblGrid>
        <w:gridCol w:w="2204"/>
        <w:gridCol w:w="7536"/>
      </w:tblGrid>
      <w:tr w:rsidR="00660B36" w:rsidRPr="00EE537C" w14:paraId="41854C95" w14:textId="77777777" w:rsidTr="005F5BD3">
        <w:trPr>
          <w:trHeight w:val="305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FFDD2" w14:textId="77777777" w:rsidR="00660B36" w:rsidRPr="007825CE" w:rsidRDefault="00660B36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93EA6" w14:textId="77777777" w:rsidR="00660B36" w:rsidRPr="00EE537C" w:rsidRDefault="00660B36" w:rsidP="005F5BD3"/>
        </w:tc>
      </w:tr>
      <w:tr w:rsidR="00660B36" w:rsidRPr="00EE537C" w14:paraId="6425CFDF" w14:textId="77777777" w:rsidTr="005F5BD3">
        <w:trPr>
          <w:trHeight w:val="902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7C7B9" w14:textId="77777777" w:rsidR="00660B36" w:rsidRPr="007825CE" w:rsidRDefault="00660B36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5C4A5" w14:textId="77777777" w:rsidR="00660B36" w:rsidRPr="00EE537C" w:rsidRDefault="00660B36" w:rsidP="00660B36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</w:tc>
      </w:tr>
      <w:tr w:rsidR="00660B36" w:rsidRPr="00EE537C" w14:paraId="28F3F7D3" w14:textId="77777777" w:rsidTr="005F5BD3">
        <w:trPr>
          <w:trHeight w:val="986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4875D" w14:textId="77777777" w:rsidR="00660B36" w:rsidRPr="007825CE" w:rsidRDefault="00660B36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9BD18" w14:textId="77777777" w:rsidR="00660B36" w:rsidRDefault="00660B36" w:rsidP="00660B36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Открыть страницу профиля пользователя.</w:t>
            </w:r>
          </w:p>
          <w:p w14:paraId="3D083868" w14:textId="7A477EB2" w:rsidR="00660B36" w:rsidRDefault="00660B36" w:rsidP="00660B36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аватар.</w:t>
            </w:r>
          </w:p>
          <w:p w14:paraId="5052FC53" w14:textId="5FF90584" w:rsidR="00660B36" w:rsidRDefault="00660B36" w:rsidP="00660B36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Выбрать файл.</w:t>
            </w:r>
          </w:p>
          <w:p w14:paraId="7B6C12DF" w14:textId="77777777" w:rsidR="00660B36" w:rsidRDefault="00660B36" w:rsidP="00660B36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660B36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lastRenderedPageBreak/>
              <w:drawing>
                <wp:inline distT="0" distB="0" distL="0" distR="0" wp14:anchorId="42CF8CFE" wp14:editId="3DB147A9">
                  <wp:extent cx="3124200" cy="1998309"/>
                  <wp:effectExtent l="0" t="0" r="0" b="2540"/>
                  <wp:docPr id="1859498628" name="Рисунок 1859498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6715" cy="1999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E32984" w14:textId="77777777" w:rsidR="005F7489" w:rsidRDefault="005F7489" w:rsidP="00660B36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Настроить миниатюру, двигая изображение.</w:t>
            </w:r>
          </w:p>
          <w:p w14:paraId="40B3CF8D" w14:textId="77777777" w:rsidR="005F7489" w:rsidRDefault="005F7489" w:rsidP="00660B36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«Сохранить».</w:t>
            </w:r>
          </w:p>
          <w:p w14:paraId="483EB6B4" w14:textId="2652AE13" w:rsidR="005F7489" w:rsidRPr="0066250A" w:rsidRDefault="005F7489" w:rsidP="00660B36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F7489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4CECE0E0" wp14:editId="28A6190B">
                  <wp:extent cx="2804741" cy="2839085"/>
                  <wp:effectExtent l="0" t="0" r="0" b="0"/>
                  <wp:docPr id="1859498629" name="Рисунок 1859498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946" cy="2845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B36" w:rsidRPr="00EE537C" w14:paraId="49B50556" w14:textId="77777777" w:rsidTr="005F5BD3">
        <w:trPr>
          <w:trHeight w:val="1403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72ABA" w14:textId="77777777" w:rsidR="00660B36" w:rsidRPr="007825CE" w:rsidRDefault="00660B36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E994" w14:textId="77777777" w:rsidR="00660B36" w:rsidRDefault="00660B36" w:rsidP="00660B36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Данные успешно изменены.</w:t>
            </w:r>
          </w:p>
          <w:p w14:paraId="71439B98" w14:textId="09CDDC06" w:rsidR="00660B36" w:rsidRPr="003944D8" w:rsidRDefault="005F7489" w:rsidP="00660B36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5F7489">
              <w:rPr>
                <w:noProof/>
                <w:sz w:val="28"/>
                <w:szCs w:val="28"/>
              </w:rPr>
              <w:drawing>
                <wp:inline distT="0" distB="0" distL="0" distR="0" wp14:anchorId="397E8EA6" wp14:editId="16B0381C">
                  <wp:extent cx="4091940" cy="1104174"/>
                  <wp:effectExtent l="0" t="0" r="3810" b="1270"/>
                  <wp:docPr id="1859498630" name="Рисунок 1859498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0011" cy="110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12D96C" w14:textId="71D5C279" w:rsidR="005F7489" w:rsidRDefault="005F7489" w:rsidP="005F7489">
      <w:pPr>
        <w:pStyle w:val="4"/>
      </w:pPr>
      <w:bookmarkStart w:id="24" w:name="_Toc235751192"/>
      <w:r>
        <w:t>Добавление периода отсутствия.</w:t>
      </w:r>
      <w:bookmarkEnd w:id="24"/>
    </w:p>
    <w:tbl>
      <w:tblPr>
        <w:tblW w:w="9740" w:type="dxa"/>
        <w:tblLook w:val="04A0" w:firstRow="1" w:lastRow="0" w:firstColumn="1" w:lastColumn="0" w:noHBand="0" w:noVBand="1"/>
      </w:tblPr>
      <w:tblGrid>
        <w:gridCol w:w="2204"/>
        <w:gridCol w:w="7536"/>
      </w:tblGrid>
      <w:tr w:rsidR="00602E81" w:rsidRPr="00EE537C" w14:paraId="37956B8D" w14:textId="77777777" w:rsidTr="005F5BD3">
        <w:trPr>
          <w:trHeight w:val="305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BAE88" w14:textId="77777777" w:rsidR="00602E81" w:rsidRPr="007825CE" w:rsidRDefault="00602E81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37392" w14:textId="77777777" w:rsidR="00602E81" w:rsidRPr="00EE537C" w:rsidRDefault="00602E81" w:rsidP="005F5BD3"/>
        </w:tc>
      </w:tr>
      <w:tr w:rsidR="00602E81" w:rsidRPr="00EE537C" w14:paraId="7B2E30A4" w14:textId="77777777" w:rsidTr="005F5BD3">
        <w:trPr>
          <w:trHeight w:val="902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BCCF2" w14:textId="77777777" w:rsidR="00602E81" w:rsidRPr="007825CE" w:rsidRDefault="00602E81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2601E" w14:textId="77777777" w:rsidR="00602E81" w:rsidRPr="00EE537C" w:rsidRDefault="00602E81" w:rsidP="00602E81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</w:tc>
      </w:tr>
      <w:tr w:rsidR="00602E81" w:rsidRPr="00EE537C" w14:paraId="4DAA1734" w14:textId="77777777" w:rsidTr="005F5BD3">
        <w:trPr>
          <w:trHeight w:val="986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D0A4D" w14:textId="77777777" w:rsidR="00602E81" w:rsidRPr="007825CE" w:rsidRDefault="00602E81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0F63A" w14:textId="77777777" w:rsidR="00602E81" w:rsidRDefault="00602E81" w:rsidP="00602E81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Открыть страницу профиля пользователя.</w:t>
            </w:r>
          </w:p>
          <w:p w14:paraId="1602E923" w14:textId="37D4E752" w:rsidR="00602E81" w:rsidRDefault="00602E81" w:rsidP="00602E81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кнопку «Добавить» под аватаром.</w:t>
            </w:r>
          </w:p>
          <w:p w14:paraId="7DBAFFDD" w14:textId="0CB70926" w:rsidR="00602E81" w:rsidRDefault="00602E81" w:rsidP="00602E81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поле «Выбрать даты».</w:t>
            </w:r>
          </w:p>
          <w:p w14:paraId="08B6A3EF" w14:textId="5A1020E6" w:rsidR="00602E81" w:rsidRDefault="00602E81" w:rsidP="00602E81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602E81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lastRenderedPageBreak/>
              <w:drawing>
                <wp:inline distT="0" distB="0" distL="0" distR="0" wp14:anchorId="37CB07B9" wp14:editId="51334B19">
                  <wp:extent cx="3653790" cy="2849797"/>
                  <wp:effectExtent l="0" t="0" r="3810" b="8255"/>
                  <wp:docPr id="1859498635" name="Рисунок 1859498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974" cy="2853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59DB1" w14:textId="03F1497B" w:rsidR="00602E81" w:rsidRDefault="00602E81" w:rsidP="00602E81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Выбрать диапазон дат в календаре с захватом текущей даты.</w:t>
            </w:r>
          </w:p>
          <w:p w14:paraId="029094DB" w14:textId="77777777" w:rsidR="00602E81" w:rsidRDefault="00602E81" w:rsidP="00602E81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602E81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2E623416" wp14:editId="521022B0">
                  <wp:extent cx="2144806" cy="2514600"/>
                  <wp:effectExtent l="0" t="0" r="8255" b="0"/>
                  <wp:docPr id="1859498636" name="Рисунок 1859498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204" cy="2518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7E5372" w14:textId="77777777" w:rsidR="00602E81" w:rsidRDefault="00602E81" w:rsidP="00602E81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«Сохранить».</w:t>
            </w:r>
          </w:p>
          <w:p w14:paraId="31A97995" w14:textId="2ED09E82" w:rsidR="00602E81" w:rsidRPr="0066250A" w:rsidRDefault="00602E81" w:rsidP="00602E81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602E81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145D9D19" wp14:editId="0920F1CB">
                  <wp:extent cx="2068830" cy="1999550"/>
                  <wp:effectExtent l="0" t="0" r="7620" b="1270"/>
                  <wp:docPr id="1859498637" name="Рисунок 1859498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"/>
                          <a:srcRect t="32915"/>
                          <a:stretch/>
                        </pic:blipFill>
                        <pic:spPr bwMode="auto">
                          <a:xfrm>
                            <a:off x="0" y="0"/>
                            <a:ext cx="2074016" cy="2004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2E81" w:rsidRPr="00EE537C" w14:paraId="06A88E3D" w14:textId="77777777" w:rsidTr="005F5BD3">
        <w:trPr>
          <w:trHeight w:val="1403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90A13" w14:textId="77777777" w:rsidR="00602E81" w:rsidRPr="007825CE" w:rsidRDefault="00602E81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428C2" w14:textId="7B5120C3" w:rsidR="00602E81" w:rsidRPr="00602E81" w:rsidRDefault="00602E81" w:rsidP="00602E81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Данные успешно изменены.</w:t>
            </w:r>
            <w:r w:rsidRPr="00602E81">
              <w:rPr>
                <w:color w:val="0F1115"/>
                <w:shd w:val="clear" w:color="auto" w:fill="FFFFFF"/>
              </w:rPr>
              <w:t xml:space="preserve"> </w:t>
            </w:r>
            <w:r>
              <w:rPr>
                <w:color w:val="0F1115"/>
                <w:shd w:val="clear" w:color="auto" w:fill="FFFFFF"/>
              </w:rPr>
              <w:t>Статус сменился на «Недоступен».</w:t>
            </w:r>
          </w:p>
          <w:p w14:paraId="326C7A9C" w14:textId="69A5FE34" w:rsidR="00602E81" w:rsidRPr="00602E81" w:rsidRDefault="00602E81" w:rsidP="00602E81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602E81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24093ABF" wp14:editId="62CBE393">
                  <wp:extent cx="3615690" cy="1815535"/>
                  <wp:effectExtent l="0" t="0" r="3810" b="0"/>
                  <wp:docPr id="1859498639" name="Рисунок 18594986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7496" cy="1816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5A266F" w14:textId="77777777" w:rsidR="001F6843" w:rsidRDefault="001F6843" w:rsidP="00F25644"/>
    <w:p w14:paraId="10480DDC" w14:textId="6700D010" w:rsidR="00F25644" w:rsidRDefault="00F25644" w:rsidP="00F25644">
      <w:pPr>
        <w:pStyle w:val="3"/>
      </w:pPr>
      <w:bookmarkStart w:id="25" w:name="_Toc235751193"/>
      <w:r>
        <w:t>Отрицательные ТК</w:t>
      </w:r>
      <w:bookmarkEnd w:id="25"/>
    </w:p>
    <w:p w14:paraId="5F4DC808" w14:textId="5D3152D5" w:rsidR="00F25644" w:rsidRDefault="00F25644" w:rsidP="00F25644">
      <w:pPr>
        <w:pStyle w:val="4"/>
      </w:pPr>
      <w:bookmarkStart w:id="26" w:name="_Toc235751194"/>
      <w:r>
        <w:t xml:space="preserve">Попытка стереть </w:t>
      </w:r>
      <w:r w:rsidR="008F48BE">
        <w:t>ФИО</w:t>
      </w:r>
      <w:r>
        <w:t>.</w:t>
      </w:r>
      <w:bookmarkEnd w:id="26"/>
    </w:p>
    <w:tbl>
      <w:tblPr>
        <w:tblW w:w="9740" w:type="dxa"/>
        <w:tblLook w:val="04A0" w:firstRow="1" w:lastRow="0" w:firstColumn="1" w:lastColumn="0" w:noHBand="0" w:noVBand="1"/>
      </w:tblPr>
      <w:tblGrid>
        <w:gridCol w:w="2204"/>
        <w:gridCol w:w="7536"/>
      </w:tblGrid>
      <w:tr w:rsidR="008F48BE" w:rsidRPr="00EE537C" w14:paraId="41B5F99C" w14:textId="77777777" w:rsidTr="005F5BD3">
        <w:trPr>
          <w:trHeight w:val="305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EDFD2" w14:textId="77777777" w:rsidR="008F48BE" w:rsidRPr="007825CE" w:rsidRDefault="008F48BE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D48FD" w14:textId="77777777" w:rsidR="008F48BE" w:rsidRPr="00EE537C" w:rsidRDefault="008F48BE" w:rsidP="005F5BD3"/>
        </w:tc>
      </w:tr>
      <w:tr w:rsidR="008F48BE" w:rsidRPr="00EE537C" w14:paraId="704ECC02" w14:textId="77777777" w:rsidTr="005F5BD3">
        <w:trPr>
          <w:trHeight w:val="902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5BE7E" w14:textId="77777777" w:rsidR="008F48BE" w:rsidRPr="007825CE" w:rsidRDefault="008F48BE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9EC66" w14:textId="77777777" w:rsidR="008F48BE" w:rsidRPr="00EE537C" w:rsidRDefault="008F48BE" w:rsidP="008F48BE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</w:tc>
      </w:tr>
      <w:tr w:rsidR="008F48BE" w:rsidRPr="00EE537C" w14:paraId="65DFC41E" w14:textId="77777777" w:rsidTr="005F5BD3">
        <w:trPr>
          <w:trHeight w:val="986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56975" w14:textId="77777777" w:rsidR="008F48BE" w:rsidRPr="007825CE" w:rsidRDefault="008F48BE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6360" w14:textId="77777777" w:rsidR="008F48BE" w:rsidRDefault="008F48BE" w:rsidP="008F48BE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Открыть страницу профиля пользователя.</w:t>
            </w:r>
          </w:p>
          <w:p w14:paraId="59804AB7" w14:textId="77777777" w:rsidR="008F48BE" w:rsidRDefault="008F48BE" w:rsidP="008F48BE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поле «ФИО».</w:t>
            </w:r>
          </w:p>
          <w:p w14:paraId="29BF3D9A" w14:textId="704BE20C" w:rsidR="008F48BE" w:rsidRDefault="008F48BE" w:rsidP="008F48BE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Очистить значение.</w:t>
            </w:r>
          </w:p>
          <w:p w14:paraId="19E2CF45" w14:textId="77777777" w:rsidR="008F48BE" w:rsidRDefault="008F48BE" w:rsidP="008F48BE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Нажать 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val="en-US" w:eastAsia="ru-RU"/>
              </w:rPr>
              <w:t>Enter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701EBA58" w14:textId="6D3FAA81" w:rsidR="008F48BE" w:rsidRPr="0066250A" w:rsidRDefault="008F48BE" w:rsidP="008F48BE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8F48BE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3E7D1019" wp14:editId="27099300">
                  <wp:extent cx="3834765" cy="1213407"/>
                  <wp:effectExtent l="0" t="0" r="0" b="6350"/>
                  <wp:docPr id="1859498644" name="Рисунок 18594986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9840" cy="1218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48BE" w:rsidRPr="00EE537C" w14:paraId="7E43B87D" w14:textId="77777777" w:rsidTr="005F5BD3">
        <w:trPr>
          <w:trHeight w:val="1403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3A05E" w14:textId="77777777" w:rsidR="008F48BE" w:rsidRPr="007825CE" w:rsidRDefault="008F48BE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C1E72" w14:textId="4E2B8E34" w:rsidR="008F48BE" w:rsidRDefault="0022772B" w:rsidP="008F48BE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 xml:space="preserve">Данные остались без изменения, выведено сообщение </w:t>
            </w:r>
            <w:proofErr w:type="gramStart"/>
            <w:r>
              <w:rPr>
                <w:color w:val="0F1115"/>
                <w:shd w:val="clear" w:color="auto" w:fill="FFFFFF"/>
              </w:rPr>
              <w:t>о ошибке</w:t>
            </w:r>
            <w:proofErr w:type="gramEnd"/>
            <w:r w:rsidR="008F48BE">
              <w:rPr>
                <w:color w:val="0F1115"/>
                <w:shd w:val="clear" w:color="auto" w:fill="FFFFFF"/>
              </w:rPr>
              <w:t>.</w:t>
            </w:r>
          </w:p>
          <w:p w14:paraId="0188F5A0" w14:textId="53CD4DD7" w:rsidR="008F48BE" w:rsidRPr="003944D8" w:rsidRDefault="0022772B" w:rsidP="008F48BE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22772B">
              <w:rPr>
                <w:noProof/>
                <w:sz w:val="28"/>
                <w:szCs w:val="28"/>
              </w:rPr>
              <w:drawing>
                <wp:inline distT="0" distB="0" distL="0" distR="0" wp14:anchorId="063009AD" wp14:editId="4FB236F4">
                  <wp:extent cx="3181350" cy="435343"/>
                  <wp:effectExtent l="0" t="0" r="0" b="3175"/>
                  <wp:docPr id="1859498645" name="Рисунок 1859498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623" cy="437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3BFA53" w14:textId="77777777" w:rsidR="00755A12" w:rsidRPr="00755A12" w:rsidRDefault="00755A12" w:rsidP="00755A12">
      <w:pPr>
        <w:rPr>
          <w:lang w:eastAsia="ru-RU"/>
        </w:rPr>
      </w:pPr>
    </w:p>
    <w:p w14:paraId="59930C5B" w14:textId="7BFE2960" w:rsidR="00530322" w:rsidRPr="00E079BC" w:rsidRDefault="00B3125D" w:rsidP="00530322">
      <w:pPr>
        <w:pStyle w:val="21"/>
      </w:pPr>
      <w:bookmarkStart w:id="27" w:name="_Toc235751195"/>
      <w:bookmarkEnd w:id="12"/>
      <w:r>
        <w:t>Изменение пароля</w:t>
      </w:r>
      <w:bookmarkEnd w:id="27"/>
    </w:p>
    <w:p w14:paraId="61998513" w14:textId="5B02C743" w:rsidR="00530322" w:rsidRDefault="00530322" w:rsidP="00530322">
      <w:pPr>
        <w:pStyle w:val="3"/>
      </w:pPr>
      <w:bookmarkStart w:id="28" w:name="_Toc235751196"/>
      <w:r>
        <w:t>Положительные ТК</w:t>
      </w:r>
      <w:bookmarkEnd w:id="28"/>
    </w:p>
    <w:p w14:paraId="71248DC9" w14:textId="24B0711A" w:rsidR="00530322" w:rsidRPr="004C46F5" w:rsidRDefault="00B3125D" w:rsidP="00530322">
      <w:pPr>
        <w:pStyle w:val="4"/>
      </w:pPr>
      <w:bookmarkStart w:id="29" w:name="_Toc235751197"/>
      <w:r>
        <w:t>Успешная смена пароля</w:t>
      </w:r>
      <w:r w:rsidR="00530322">
        <w:t>.</w:t>
      </w:r>
      <w:bookmarkEnd w:id="29"/>
    </w:p>
    <w:tbl>
      <w:tblPr>
        <w:tblW w:w="9689" w:type="dxa"/>
        <w:tblLook w:val="04A0" w:firstRow="1" w:lastRow="0" w:firstColumn="1" w:lastColumn="0" w:noHBand="0" w:noVBand="1"/>
      </w:tblPr>
      <w:tblGrid>
        <w:gridCol w:w="2354"/>
        <w:gridCol w:w="7335"/>
      </w:tblGrid>
      <w:tr w:rsidR="00530322" w:rsidRPr="00EE537C" w14:paraId="223738B1" w14:textId="77777777" w:rsidTr="00864865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EE407" w14:textId="77777777" w:rsidR="00530322" w:rsidRPr="007825CE" w:rsidRDefault="00530322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EDC54" w14:textId="77777777" w:rsidR="00530322" w:rsidRPr="00EE537C" w:rsidRDefault="00530322" w:rsidP="00864865"/>
        </w:tc>
      </w:tr>
      <w:tr w:rsidR="00530322" w:rsidRPr="00EE537C" w14:paraId="7524E1C9" w14:textId="77777777" w:rsidTr="00864865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69E4A" w14:textId="77777777" w:rsidR="00530322" w:rsidRPr="007825CE" w:rsidRDefault="00530322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5B5E" w14:textId="77777777" w:rsidR="00530322" w:rsidRDefault="00530322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437EDE59" w14:textId="63A6CF6F" w:rsidR="00530322" w:rsidRPr="00EE537C" w:rsidRDefault="00530322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</w:p>
        </w:tc>
      </w:tr>
      <w:tr w:rsidR="00530322" w:rsidRPr="00EE537C" w14:paraId="4983C6E4" w14:textId="77777777" w:rsidTr="00864865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6CA9E" w14:textId="77777777" w:rsidR="00530322" w:rsidRPr="007825CE" w:rsidRDefault="00530322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7C6C5" w14:textId="263D1CD9" w:rsidR="00530322" w:rsidRPr="005D66D1" w:rsidRDefault="00D2328E" w:rsidP="006034CD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Открыть профиль пользователя.</w:t>
            </w:r>
          </w:p>
          <w:p w14:paraId="24470C2B" w14:textId="6AD99D63" w:rsidR="007878C9" w:rsidRPr="003D3996" w:rsidRDefault="00B775CB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</w:t>
            </w:r>
            <w:r w:rsidR="00D2328E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ть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 на кнопку «</w:t>
            </w:r>
            <w:r w:rsidR="00D2328E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Действия с учётной записью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</w:t>
            </w:r>
            <w:r w:rsidR="00D2328E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22BAA5FE" w14:textId="661BA4FD" w:rsidR="00D2328E" w:rsidRPr="003D3996" w:rsidRDefault="00D2328E" w:rsidP="00D2328E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кнопку «Изменить пароль».</w:t>
            </w:r>
          </w:p>
          <w:p w14:paraId="08F97138" w14:textId="345F060E" w:rsidR="00530322" w:rsidRDefault="00D2328E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3C782007" wp14:editId="1493CB4F">
                  <wp:extent cx="4063365" cy="1142835"/>
                  <wp:effectExtent l="0" t="0" r="0" b="635"/>
                  <wp:docPr id="1859498646" name="Рисунок 18594986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3348" cy="114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DCD0C" w14:textId="77777777" w:rsidR="00736E50" w:rsidRDefault="00D2328E" w:rsidP="00736E50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Ввести старый пароль.</w:t>
            </w:r>
          </w:p>
          <w:p w14:paraId="6969C8DF" w14:textId="5F988DAC" w:rsidR="00D2328E" w:rsidRDefault="00D2328E" w:rsidP="00D2328E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Ввести новый пароль, удовлетворяющий требованиям.</w:t>
            </w:r>
          </w:p>
          <w:p w14:paraId="7A7FE948" w14:textId="54CFCAA9" w:rsidR="0043104A" w:rsidRDefault="0043104A" w:rsidP="00D2328E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Повторить новый пароль.</w:t>
            </w:r>
          </w:p>
          <w:p w14:paraId="429E8AD0" w14:textId="286096AC" w:rsidR="0043104A" w:rsidRPr="0043104A" w:rsidRDefault="0043104A" w:rsidP="0043104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кнопку «Изменить пароль».</w:t>
            </w:r>
          </w:p>
          <w:p w14:paraId="090615EC" w14:textId="40C9DC5C" w:rsidR="00F4349D" w:rsidRPr="00D2328E" w:rsidRDefault="0043104A" w:rsidP="00D2328E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43104A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1B1796E8" wp14:editId="768779D6">
                  <wp:extent cx="3314700" cy="2259713"/>
                  <wp:effectExtent l="0" t="0" r="0" b="7620"/>
                  <wp:docPr id="1859498672" name="Рисунок 18594986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7843" cy="226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0322" w:rsidRPr="00EE537C" w14:paraId="2AE87A27" w14:textId="77777777" w:rsidTr="00864865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1EF98" w14:textId="77777777" w:rsidR="00530322" w:rsidRPr="007825CE" w:rsidRDefault="00530322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CF4BF" w14:textId="758D9913" w:rsidR="00736E50" w:rsidRPr="00F4349D" w:rsidRDefault="00F4349D" w:rsidP="00736E50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t xml:space="preserve">Выведено сообщение «Пароль </w:t>
            </w:r>
            <w:r w:rsidR="0043104A">
              <w:t>успешно изменён».</w:t>
            </w:r>
          </w:p>
          <w:p w14:paraId="081BBB2E" w14:textId="063E0B84" w:rsidR="00530322" w:rsidRPr="00F4349D" w:rsidRDefault="0043104A" w:rsidP="00F4349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43104A">
              <w:rPr>
                <w:noProof/>
                <w:sz w:val="28"/>
                <w:szCs w:val="28"/>
              </w:rPr>
              <w:drawing>
                <wp:inline distT="0" distB="0" distL="0" distR="0" wp14:anchorId="154C8B24" wp14:editId="3482A2CB">
                  <wp:extent cx="2448267" cy="504895"/>
                  <wp:effectExtent l="0" t="0" r="9525" b="0"/>
                  <wp:docPr id="1859498673" name="Рисунок 18594986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267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A33075" w14:textId="67432C87" w:rsidR="00530322" w:rsidRDefault="00530322" w:rsidP="00530322">
      <w:pPr>
        <w:rPr>
          <w:lang w:eastAsia="ru-RU"/>
        </w:rPr>
      </w:pPr>
    </w:p>
    <w:p w14:paraId="794A5001" w14:textId="705CF293" w:rsidR="00B3125D" w:rsidRDefault="00B3125D" w:rsidP="00B3125D">
      <w:pPr>
        <w:pStyle w:val="3"/>
      </w:pPr>
      <w:bookmarkStart w:id="30" w:name="_Toc235751198"/>
      <w:r>
        <w:t>Отрицательные</w:t>
      </w:r>
      <w:bookmarkEnd w:id="30"/>
      <w:r>
        <w:t xml:space="preserve"> </w:t>
      </w:r>
    </w:p>
    <w:p w14:paraId="3AAC0E41" w14:textId="734075C2" w:rsidR="00F4349D" w:rsidRPr="004C46F5" w:rsidRDefault="00F4349D" w:rsidP="00F4349D">
      <w:pPr>
        <w:pStyle w:val="4"/>
      </w:pPr>
      <w:bookmarkStart w:id="31" w:name="_Toc235751199"/>
      <w:r>
        <w:t>Попытка смена пароля на некорректный.</w:t>
      </w:r>
      <w:bookmarkEnd w:id="31"/>
    </w:p>
    <w:p w14:paraId="2EFA602A" w14:textId="71AD94D8" w:rsidR="00557F6C" w:rsidRPr="00B3125D" w:rsidRDefault="00557F6C" w:rsidP="00B3125D"/>
    <w:tbl>
      <w:tblPr>
        <w:tblW w:w="9689" w:type="dxa"/>
        <w:tblLook w:val="04A0" w:firstRow="1" w:lastRow="0" w:firstColumn="1" w:lastColumn="0" w:noHBand="0" w:noVBand="1"/>
      </w:tblPr>
      <w:tblGrid>
        <w:gridCol w:w="2354"/>
        <w:gridCol w:w="7335"/>
      </w:tblGrid>
      <w:tr w:rsidR="00F4349D" w:rsidRPr="00EE537C" w14:paraId="59FE0ACE" w14:textId="77777777" w:rsidTr="005F5BD3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7DAE4" w14:textId="77777777" w:rsidR="00F4349D" w:rsidRPr="007825CE" w:rsidRDefault="00F4349D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55EAE" w14:textId="77777777" w:rsidR="00F4349D" w:rsidRPr="00EE537C" w:rsidRDefault="00F4349D" w:rsidP="005F5BD3"/>
        </w:tc>
      </w:tr>
      <w:tr w:rsidR="00F4349D" w:rsidRPr="00EE537C" w14:paraId="196FA3BA" w14:textId="77777777" w:rsidTr="005F5BD3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179A0" w14:textId="77777777" w:rsidR="00F4349D" w:rsidRPr="007825CE" w:rsidRDefault="00F4349D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39B1C" w14:textId="77777777" w:rsidR="00F4349D" w:rsidRDefault="00F4349D" w:rsidP="00F4349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7BF24C8C" w14:textId="77777777" w:rsidR="00F4349D" w:rsidRPr="00EE537C" w:rsidRDefault="00F4349D" w:rsidP="00F4349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</w:p>
        </w:tc>
      </w:tr>
      <w:tr w:rsidR="00F4349D" w:rsidRPr="00EE537C" w14:paraId="50C331CB" w14:textId="77777777" w:rsidTr="005F5BD3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8DCA0" w14:textId="77777777" w:rsidR="00F4349D" w:rsidRPr="007825CE" w:rsidRDefault="00F4349D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4DFF6" w14:textId="77777777" w:rsidR="00F4349D" w:rsidRPr="005D66D1" w:rsidRDefault="00F4349D" w:rsidP="00F4349D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Открыть профиль пользователя.</w:t>
            </w:r>
          </w:p>
          <w:p w14:paraId="72F0A154" w14:textId="77777777" w:rsidR="00F4349D" w:rsidRPr="003D3996" w:rsidRDefault="00F4349D" w:rsidP="00F4349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кнопку «Действия с учётной записью».</w:t>
            </w:r>
          </w:p>
          <w:p w14:paraId="1469FFDE" w14:textId="77777777" w:rsidR="00F4349D" w:rsidRPr="003D3996" w:rsidRDefault="00F4349D" w:rsidP="00F4349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кнопку «Изменить пароль».</w:t>
            </w:r>
          </w:p>
          <w:p w14:paraId="4189A4DD" w14:textId="77777777" w:rsidR="00F4349D" w:rsidRDefault="00F4349D" w:rsidP="00F4349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28B132F1" wp14:editId="30FC17CD">
                  <wp:extent cx="4063365" cy="1142835"/>
                  <wp:effectExtent l="0" t="0" r="0" b="635"/>
                  <wp:docPr id="1859498649" name="Рисунок 1859498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3348" cy="114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869B7C" w14:textId="77777777" w:rsidR="00F4349D" w:rsidRDefault="00F4349D" w:rsidP="00F4349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Ввести старый пароль.</w:t>
            </w:r>
          </w:p>
          <w:p w14:paraId="3F07BEC9" w14:textId="77777777" w:rsidR="00F4349D" w:rsidRDefault="00F4349D" w:rsidP="00F4349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Ввести новый пароль, не удовлетворяющий требованиям.</w:t>
            </w:r>
          </w:p>
          <w:p w14:paraId="272EFD96" w14:textId="77777777" w:rsidR="00F4349D" w:rsidRPr="00D2328E" w:rsidRDefault="00F4349D" w:rsidP="00F4349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F4349D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5229DB8E" wp14:editId="2AD8A663">
                  <wp:extent cx="3028951" cy="2097921"/>
                  <wp:effectExtent l="0" t="0" r="0" b="0"/>
                  <wp:docPr id="1859498650" name="Рисунок 1859498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688" cy="2102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349D" w:rsidRPr="00EE537C" w14:paraId="6DC7E536" w14:textId="77777777" w:rsidTr="005F5BD3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0B77" w14:textId="77777777" w:rsidR="00F4349D" w:rsidRPr="007825CE" w:rsidRDefault="00F4349D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6C272" w14:textId="77777777" w:rsidR="00F4349D" w:rsidRPr="00F4349D" w:rsidRDefault="00F4349D" w:rsidP="00F4349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t>Выведено сообщение «Пароль недостаточно надёжен». Кнопка «Изменить пароль» неактивна.</w:t>
            </w:r>
          </w:p>
          <w:p w14:paraId="7F0E971B" w14:textId="77777777" w:rsidR="00F4349D" w:rsidRPr="00F4349D" w:rsidRDefault="00F4349D" w:rsidP="00F4349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F4349D">
              <w:rPr>
                <w:noProof/>
                <w:sz w:val="28"/>
                <w:szCs w:val="28"/>
              </w:rPr>
              <w:drawing>
                <wp:inline distT="0" distB="0" distL="0" distR="0" wp14:anchorId="5473E899" wp14:editId="7DAF1E1B">
                  <wp:extent cx="3054761" cy="2219325"/>
                  <wp:effectExtent l="0" t="0" r="0" b="0"/>
                  <wp:docPr id="1859498651" name="Рисунок 18594986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6914" cy="2220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013BB" w14:textId="6217DC60" w:rsidR="00557F6C" w:rsidRDefault="00557F6C" w:rsidP="00530322">
      <w:pPr>
        <w:rPr>
          <w:lang w:eastAsia="ru-RU"/>
        </w:rPr>
      </w:pPr>
    </w:p>
    <w:p w14:paraId="0564E48E" w14:textId="129220D2" w:rsidR="00F4349D" w:rsidRPr="004C46F5" w:rsidRDefault="00F4349D" w:rsidP="00F4349D">
      <w:pPr>
        <w:pStyle w:val="4"/>
      </w:pPr>
      <w:bookmarkStart w:id="32" w:name="_Toc235751200"/>
      <w:r>
        <w:t>Попытка ввода разных паролей.</w:t>
      </w:r>
      <w:bookmarkEnd w:id="32"/>
    </w:p>
    <w:tbl>
      <w:tblPr>
        <w:tblW w:w="9689" w:type="dxa"/>
        <w:tblLook w:val="04A0" w:firstRow="1" w:lastRow="0" w:firstColumn="1" w:lastColumn="0" w:noHBand="0" w:noVBand="1"/>
      </w:tblPr>
      <w:tblGrid>
        <w:gridCol w:w="2354"/>
        <w:gridCol w:w="7335"/>
      </w:tblGrid>
      <w:tr w:rsidR="00F4349D" w:rsidRPr="00EE537C" w14:paraId="64FDEDA6" w14:textId="77777777" w:rsidTr="005F5BD3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C1D87" w14:textId="77777777" w:rsidR="00F4349D" w:rsidRPr="007825CE" w:rsidRDefault="00F4349D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5A454" w14:textId="77777777" w:rsidR="00F4349D" w:rsidRPr="00EE537C" w:rsidRDefault="00F4349D" w:rsidP="005F5BD3"/>
        </w:tc>
      </w:tr>
      <w:tr w:rsidR="00F4349D" w:rsidRPr="00EE537C" w14:paraId="2FFD50EE" w14:textId="77777777" w:rsidTr="005F5BD3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2EFEA" w14:textId="77777777" w:rsidR="00F4349D" w:rsidRPr="007825CE" w:rsidRDefault="00F4349D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AD274" w14:textId="77777777" w:rsidR="00F4349D" w:rsidRDefault="00F4349D" w:rsidP="00F4349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36387C17" w14:textId="77777777" w:rsidR="00F4349D" w:rsidRPr="00EE537C" w:rsidRDefault="00F4349D" w:rsidP="00F4349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</w:p>
        </w:tc>
      </w:tr>
      <w:tr w:rsidR="00F4349D" w:rsidRPr="00EE537C" w14:paraId="11CF49B7" w14:textId="77777777" w:rsidTr="005F5BD3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67462" w14:textId="77777777" w:rsidR="00F4349D" w:rsidRPr="007825CE" w:rsidRDefault="00F4349D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B96BE" w14:textId="77777777" w:rsidR="00F4349D" w:rsidRPr="005D66D1" w:rsidRDefault="00F4349D" w:rsidP="00F4349D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Открыть профиль пользователя.</w:t>
            </w:r>
          </w:p>
          <w:p w14:paraId="7C52A0E8" w14:textId="77777777" w:rsidR="00F4349D" w:rsidRPr="003D3996" w:rsidRDefault="00F4349D" w:rsidP="00F4349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кнопку «Действия с учётной записью».</w:t>
            </w:r>
          </w:p>
          <w:p w14:paraId="08F3D2BB" w14:textId="77777777" w:rsidR="00F4349D" w:rsidRPr="003D3996" w:rsidRDefault="00F4349D" w:rsidP="00F4349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кнопку «Изменить пароль».</w:t>
            </w:r>
          </w:p>
          <w:p w14:paraId="0CE7F986" w14:textId="77777777" w:rsidR="00F4349D" w:rsidRDefault="00F4349D" w:rsidP="00F4349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555BE831" wp14:editId="41E77718">
                  <wp:extent cx="4063365" cy="1142835"/>
                  <wp:effectExtent l="0" t="0" r="0" b="635"/>
                  <wp:docPr id="1859498653" name="Рисунок 18594986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3348" cy="114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C35E3" w14:textId="77777777" w:rsidR="00F4349D" w:rsidRDefault="00F4349D" w:rsidP="00F4349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Ввести старый пароль.</w:t>
            </w:r>
          </w:p>
          <w:p w14:paraId="7E8C25BF" w14:textId="7B15D751" w:rsidR="00F4349D" w:rsidRDefault="00F4349D" w:rsidP="00F4349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Ввести новый </w:t>
            </w:r>
            <w:r w:rsidR="00745F1B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корректный 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пароль.</w:t>
            </w:r>
          </w:p>
          <w:p w14:paraId="4F6C491F" w14:textId="4511A8FF" w:rsidR="00745F1B" w:rsidRDefault="00745F1B" w:rsidP="00F4349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Ввести пароль, не совпадающий с введённым ранее.</w:t>
            </w:r>
          </w:p>
          <w:p w14:paraId="6190F9E2" w14:textId="15003E88" w:rsidR="00F4349D" w:rsidRPr="00D2328E" w:rsidRDefault="00745F1B" w:rsidP="00F4349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745F1B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456BA1B3" wp14:editId="766A16C6">
                  <wp:extent cx="2743200" cy="1908060"/>
                  <wp:effectExtent l="0" t="0" r="0" b="0"/>
                  <wp:docPr id="1859498659" name="Рисунок 18594986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424" cy="1912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349D" w:rsidRPr="00EE537C" w14:paraId="25700426" w14:textId="77777777" w:rsidTr="005F5BD3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BB98F" w14:textId="77777777" w:rsidR="00F4349D" w:rsidRPr="007825CE" w:rsidRDefault="00F4349D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A991C" w14:textId="1210D8AD" w:rsidR="00F4349D" w:rsidRPr="00F4349D" w:rsidRDefault="00F4349D" w:rsidP="00F4349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t>Выведено сообщение «Пароли не совпадают». Кнопка «Изменить пароль» неактивна.</w:t>
            </w:r>
          </w:p>
          <w:p w14:paraId="5370B22B" w14:textId="59EF57D6" w:rsidR="00F4349D" w:rsidRPr="00F4349D" w:rsidRDefault="00F4349D" w:rsidP="00F4349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F4349D">
              <w:rPr>
                <w:noProof/>
                <w:sz w:val="28"/>
                <w:szCs w:val="28"/>
              </w:rPr>
              <w:drawing>
                <wp:inline distT="0" distB="0" distL="0" distR="0" wp14:anchorId="4E098B9A" wp14:editId="376EB1C6">
                  <wp:extent cx="3047999" cy="2169129"/>
                  <wp:effectExtent l="0" t="0" r="635" b="3175"/>
                  <wp:docPr id="1859498658" name="Рисунок 1859498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142" cy="2175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0E3650" w14:textId="51ECF6E2" w:rsidR="007878C9" w:rsidRPr="00F4349D" w:rsidRDefault="007878C9" w:rsidP="00B3125D">
      <w:pPr>
        <w:rPr>
          <w:lang w:val="en-US"/>
        </w:rPr>
      </w:pPr>
    </w:p>
    <w:p w14:paraId="1E042326" w14:textId="63D6313F" w:rsidR="00745F1B" w:rsidRPr="004C46F5" w:rsidRDefault="00745F1B" w:rsidP="00745F1B">
      <w:pPr>
        <w:pStyle w:val="4"/>
      </w:pPr>
      <w:bookmarkStart w:id="33" w:name="_Toc235751201"/>
      <w:r>
        <w:t>Попытка изменения с незаполненными полями.</w:t>
      </w:r>
      <w:bookmarkEnd w:id="33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745F1B" w:rsidRPr="00EE537C" w14:paraId="22144DD4" w14:textId="77777777" w:rsidTr="005F5BD3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CA90C" w14:textId="77777777" w:rsidR="00745F1B" w:rsidRPr="007825CE" w:rsidRDefault="00745F1B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E0F79" w14:textId="77777777" w:rsidR="00745F1B" w:rsidRPr="00EE537C" w:rsidRDefault="00745F1B" w:rsidP="005F5BD3"/>
        </w:tc>
      </w:tr>
      <w:tr w:rsidR="00745F1B" w:rsidRPr="00EE537C" w14:paraId="26A78CC2" w14:textId="77777777" w:rsidTr="005F5BD3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A92AE" w14:textId="77777777" w:rsidR="00745F1B" w:rsidRPr="007825CE" w:rsidRDefault="00745F1B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A2727" w14:textId="77777777" w:rsidR="00745F1B" w:rsidRDefault="00745F1B" w:rsidP="00745F1B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2E1CEC72" w14:textId="77777777" w:rsidR="00745F1B" w:rsidRPr="00EE537C" w:rsidRDefault="00745F1B" w:rsidP="00745F1B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</w:p>
        </w:tc>
      </w:tr>
      <w:tr w:rsidR="00745F1B" w:rsidRPr="00EE537C" w14:paraId="31ECBA00" w14:textId="77777777" w:rsidTr="005F5BD3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FC2ED" w14:textId="77777777" w:rsidR="00745F1B" w:rsidRPr="007825CE" w:rsidRDefault="00745F1B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5A669" w14:textId="77777777" w:rsidR="00745F1B" w:rsidRPr="005D66D1" w:rsidRDefault="00745F1B" w:rsidP="00745F1B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Открыть профиль пользователя.</w:t>
            </w:r>
          </w:p>
          <w:p w14:paraId="097DD959" w14:textId="77777777" w:rsidR="00745F1B" w:rsidRPr="003D3996" w:rsidRDefault="00745F1B" w:rsidP="00745F1B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кнопку «Действия с учётной записью».</w:t>
            </w:r>
          </w:p>
          <w:p w14:paraId="3C07DE95" w14:textId="77777777" w:rsidR="00745F1B" w:rsidRPr="003D3996" w:rsidRDefault="00745F1B" w:rsidP="00745F1B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кнопку «Изменить пароль».</w:t>
            </w:r>
          </w:p>
          <w:p w14:paraId="14F2DD43" w14:textId="37FA0B05" w:rsidR="00745F1B" w:rsidRDefault="00745F1B" w:rsidP="00745F1B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138FC052" wp14:editId="19DC6ACD">
                  <wp:extent cx="3943350" cy="1109080"/>
                  <wp:effectExtent l="0" t="0" r="0" b="0"/>
                  <wp:docPr id="1859498660" name="Рисунок 1859498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7557" cy="1115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85A2C6" w14:textId="24ECB8E1" w:rsidR="00745F1B" w:rsidRPr="00745F1B" w:rsidRDefault="00745F1B" w:rsidP="00745F1B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кнопку «Изменить пароль».</w:t>
            </w:r>
          </w:p>
          <w:p w14:paraId="5EC475EC" w14:textId="1FE8EDC2" w:rsidR="00745F1B" w:rsidRPr="00D2328E" w:rsidRDefault="00745F1B" w:rsidP="00745F1B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745F1B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45F5EF70" wp14:editId="4E14E210">
                  <wp:extent cx="3333750" cy="2305844"/>
                  <wp:effectExtent l="0" t="0" r="0" b="0"/>
                  <wp:docPr id="1859498670" name="Рисунок 18594986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8374" cy="2309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5F1B" w:rsidRPr="00EE537C" w14:paraId="42AA1FB8" w14:textId="77777777" w:rsidTr="005F5BD3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84E9E" w14:textId="77777777" w:rsidR="00745F1B" w:rsidRPr="007825CE" w:rsidRDefault="00745F1B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CDB38" w14:textId="0BAABD70" w:rsidR="00745F1B" w:rsidRPr="00F4349D" w:rsidRDefault="00745F1B" w:rsidP="00745F1B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t>Кнопка «Изменить пароль» неактивна.</w:t>
            </w:r>
          </w:p>
          <w:p w14:paraId="03D2A254" w14:textId="5E7A81B1" w:rsidR="00745F1B" w:rsidRPr="00F4349D" w:rsidRDefault="00745F1B" w:rsidP="00745F1B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745F1B">
              <w:rPr>
                <w:noProof/>
                <w:sz w:val="28"/>
                <w:szCs w:val="28"/>
              </w:rPr>
              <w:drawing>
                <wp:inline distT="0" distB="0" distL="0" distR="0" wp14:anchorId="1CCE5917" wp14:editId="68594343">
                  <wp:extent cx="2828925" cy="1973805"/>
                  <wp:effectExtent l="0" t="0" r="0" b="7620"/>
                  <wp:docPr id="1859498671" name="Рисунок 1859498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773" cy="1979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7EFABD" w14:textId="77777777" w:rsidR="00EF3959" w:rsidRPr="00FD4B6F" w:rsidRDefault="00EF3959" w:rsidP="00FD4B6F">
      <w:pPr>
        <w:spacing w:after="200" w:line="276" w:lineRule="auto"/>
        <w:rPr>
          <w:rFonts w:eastAsia="Times New Roman" w:cs="Times New Roman"/>
          <w:szCs w:val="20"/>
          <w:lang w:eastAsia="ru-RU"/>
        </w:rPr>
      </w:pPr>
    </w:p>
    <w:p w14:paraId="52EFBD20" w14:textId="77777777" w:rsidR="00341CD9" w:rsidRDefault="00341CD9" w:rsidP="00341CD9">
      <w:pPr>
        <w:pStyle w:val="1"/>
        <w:widowControl/>
        <w:suppressAutoHyphens w:val="0"/>
        <w:spacing w:before="240"/>
        <w:jc w:val="both"/>
      </w:pPr>
      <w:bookmarkStart w:id="34" w:name="_Toc524603236"/>
      <w:bookmarkStart w:id="35" w:name="_Toc527453025"/>
      <w:bookmarkStart w:id="36" w:name="_Toc437518476"/>
      <w:bookmarkStart w:id="37" w:name="_Toc235751202"/>
      <w:r w:rsidRPr="002D13D8">
        <w:t>Лист регистрации изменений</w:t>
      </w:r>
      <w:bookmarkEnd w:id="34"/>
      <w:bookmarkEnd w:id="35"/>
      <w:bookmarkEnd w:id="37"/>
    </w:p>
    <w:p w14:paraId="523761B8" w14:textId="77777777" w:rsidR="00341CD9" w:rsidRPr="00FA431D" w:rsidRDefault="00341CD9" w:rsidP="00341CD9"/>
    <w:bookmarkEnd w:id="36"/>
    <w:tbl>
      <w:tblPr>
        <w:tblW w:w="9703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5"/>
        <w:gridCol w:w="4961"/>
        <w:gridCol w:w="1418"/>
        <w:gridCol w:w="992"/>
        <w:gridCol w:w="1947"/>
      </w:tblGrid>
      <w:tr w:rsidR="00341CD9" w:rsidRPr="002D13D8" w14:paraId="4AA24990" w14:textId="77777777" w:rsidTr="00A21ED0">
        <w:trPr>
          <w:tblHeader/>
        </w:trPr>
        <w:tc>
          <w:tcPr>
            <w:tcW w:w="385" w:type="dxa"/>
            <w:shd w:val="clear" w:color="auto" w:fill="D9D9D9"/>
            <w:vAlign w:val="center"/>
          </w:tcPr>
          <w:p w14:paraId="31ACBBAB" w14:textId="77777777" w:rsidR="00341CD9" w:rsidRPr="002D13D8" w:rsidRDefault="00341CD9" w:rsidP="00A21ED0">
            <w:pPr>
              <w:pStyle w:val="aff"/>
              <w:jc w:val="center"/>
              <w:rPr>
                <w:b/>
              </w:rPr>
            </w:pPr>
            <w:r w:rsidRPr="002D13D8">
              <w:rPr>
                <w:b/>
              </w:rPr>
              <w:br w:type="page"/>
              <w:t>№</w:t>
            </w:r>
          </w:p>
        </w:tc>
        <w:tc>
          <w:tcPr>
            <w:tcW w:w="4961" w:type="dxa"/>
            <w:shd w:val="clear" w:color="auto" w:fill="D9D9D9"/>
            <w:vAlign w:val="center"/>
          </w:tcPr>
          <w:p w14:paraId="4AA85135" w14:textId="77777777" w:rsidR="00341CD9" w:rsidRPr="002D13D8" w:rsidRDefault="00341CD9" w:rsidP="00A21ED0">
            <w:pPr>
              <w:pStyle w:val="aff"/>
              <w:jc w:val="center"/>
              <w:rPr>
                <w:b/>
              </w:rPr>
            </w:pPr>
            <w:r w:rsidRPr="002D13D8">
              <w:rPr>
                <w:b/>
              </w:rPr>
              <w:t>Описание изменения</w:t>
            </w:r>
          </w:p>
        </w:tc>
        <w:tc>
          <w:tcPr>
            <w:tcW w:w="1418" w:type="dxa"/>
            <w:shd w:val="clear" w:color="auto" w:fill="D9D9D9"/>
            <w:vAlign w:val="center"/>
          </w:tcPr>
          <w:p w14:paraId="36404009" w14:textId="77777777" w:rsidR="00341CD9" w:rsidRPr="002D13D8" w:rsidRDefault="00341CD9" w:rsidP="00A21ED0">
            <w:pPr>
              <w:pStyle w:val="aff"/>
              <w:jc w:val="center"/>
              <w:rPr>
                <w:b/>
              </w:rPr>
            </w:pPr>
            <w:r w:rsidRPr="002D13D8">
              <w:rPr>
                <w:b/>
              </w:rPr>
              <w:t>Дата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59E574AE" w14:textId="77777777" w:rsidR="00341CD9" w:rsidRPr="002D13D8" w:rsidRDefault="00341CD9" w:rsidP="00A21ED0">
            <w:pPr>
              <w:pStyle w:val="aff"/>
              <w:jc w:val="center"/>
              <w:rPr>
                <w:b/>
              </w:rPr>
            </w:pPr>
            <w:r w:rsidRPr="002D13D8">
              <w:rPr>
                <w:b/>
              </w:rPr>
              <w:t>Версия документа</w:t>
            </w:r>
          </w:p>
        </w:tc>
        <w:tc>
          <w:tcPr>
            <w:tcW w:w="1947" w:type="dxa"/>
            <w:shd w:val="clear" w:color="auto" w:fill="D9D9D9"/>
            <w:vAlign w:val="center"/>
          </w:tcPr>
          <w:p w14:paraId="52BA2821" w14:textId="77777777" w:rsidR="00341CD9" w:rsidRPr="002D13D8" w:rsidRDefault="00341CD9" w:rsidP="00A21ED0">
            <w:pPr>
              <w:pStyle w:val="aff"/>
              <w:jc w:val="center"/>
              <w:rPr>
                <w:b/>
              </w:rPr>
            </w:pPr>
            <w:r w:rsidRPr="002D13D8">
              <w:rPr>
                <w:b/>
              </w:rPr>
              <w:t>Ответственное лицо, проведшее изменение</w:t>
            </w:r>
          </w:p>
        </w:tc>
      </w:tr>
      <w:tr w:rsidR="00341CD9" w:rsidRPr="002D13D8" w14:paraId="67190CAD" w14:textId="77777777" w:rsidTr="00A21ED0">
        <w:tc>
          <w:tcPr>
            <w:tcW w:w="385" w:type="dxa"/>
            <w:vAlign w:val="center"/>
          </w:tcPr>
          <w:p w14:paraId="4EECEF68" w14:textId="77777777" w:rsidR="00341CD9" w:rsidRPr="002D13D8" w:rsidRDefault="00341CD9" w:rsidP="00A21ED0">
            <w:pPr>
              <w:pStyle w:val="aff"/>
              <w:jc w:val="center"/>
            </w:pPr>
            <w:r w:rsidRPr="002D13D8">
              <w:t>1</w:t>
            </w:r>
          </w:p>
        </w:tc>
        <w:tc>
          <w:tcPr>
            <w:tcW w:w="4961" w:type="dxa"/>
            <w:vAlign w:val="center"/>
          </w:tcPr>
          <w:p w14:paraId="72A9374E" w14:textId="77777777" w:rsidR="00341CD9" w:rsidRPr="002D13D8" w:rsidRDefault="000A0234" w:rsidP="00A21ED0">
            <w:pPr>
              <w:pStyle w:val="aff"/>
            </w:pPr>
            <w:r w:rsidRPr="002D13D8">
              <w:t>Документ составлен</w:t>
            </w:r>
          </w:p>
        </w:tc>
        <w:tc>
          <w:tcPr>
            <w:tcW w:w="1418" w:type="dxa"/>
            <w:vAlign w:val="center"/>
          </w:tcPr>
          <w:p w14:paraId="60BB92F6" w14:textId="5BCB6D7A" w:rsidR="00341CD9" w:rsidRPr="0015247C" w:rsidRDefault="0015247C" w:rsidP="00A21ED0">
            <w:pPr>
              <w:pStyle w:val="aff"/>
              <w:jc w:val="center"/>
              <w:rPr>
                <w:color w:val="000000" w:themeColor="text1"/>
              </w:rPr>
            </w:pPr>
            <w:r w:rsidRPr="0015247C">
              <w:rPr>
                <w:color w:val="000000" w:themeColor="text1"/>
              </w:rPr>
              <w:t>2026.07.24</w:t>
            </w:r>
          </w:p>
        </w:tc>
        <w:tc>
          <w:tcPr>
            <w:tcW w:w="992" w:type="dxa"/>
          </w:tcPr>
          <w:p w14:paraId="1701C94D" w14:textId="2BF8AA8A" w:rsidR="00341CD9" w:rsidRPr="0015247C" w:rsidRDefault="0015247C" w:rsidP="00A21ED0">
            <w:pPr>
              <w:pStyle w:val="aff"/>
              <w:jc w:val="center"/>
              <w:rPr>
                <w:color w:val="000000" w:themeColor="text1"/>
              </w:rPr>
            </w:pPr>
            <w:r w:rsidRPr="0015247C">
              <w:rPr>
                <w:color w:val="000000" w:themeColor="text1"/>
              </w:rPr>
              <w:t>1</w:t>
            </w:r>
          </w:p>
        </w:tc>
        <w:tc>
          <w:tcPr>
            <w:tcW w:w="1947" w:type="dxa"/>
            <w:vAlign w:val="center"/>
          </w:tcPr>
          <w:p w14:paraId="3A9451F6" w14:textId="094A8F29" w:rsidR="00341CD9" w:rsidRPr="0015247C" w:rsidRDefault="0015247C" w:rsidP="00A21ED0">
            <w:pPr>
              <w:pStyle w:val="aff"/>
              <w:jc w:val="center"/>
              <w:rPr>
                <w:color w:val="000000" w:themeColor="text1"/>
              </w:rPr>
            </w:pPr>
            <w:r w:rsidRPr="0015247C">
              <w:rPr>
                <w:color w:val="000000" w:themeColor="text1"/>
              </w:rPr>
              <w:t>Лосева Елизавета Андреевна</w:t>
            </w:r>
          </w:p>
        </w:tc>
      </w:tr>
    </w:tbl>
    <w:p w14:paraId="47083F89" w14:textId="77777777" w:rsidR="00C36285" w:rsidRDefault="00C36285" w:rsidP="00752D86"/>
    <w:p w14:paraId="227A39D2" w14:textId="18C739CD" w:rsidR="00C36285" w:rsidRDefault="00F46926">
      <w:pPr>
        <w:spacing w:after="200" w:line="276" w:lineRule="auto"/>
      </w:pPr>
      <w:r>
        <w:t xml:space="preserve"> </w:t>
      </w:r>
    </w:p>
    <w:sectPr w:rsidR="00C36285" w:rsidSect="00E610D1">
      <w:headerReference w:type="default" r:id="rId45"/>
      <w:headerReference w:type="first" r:id="rId46"/>
      <w:pgSz w:w="11906" w:h="16838"/>
      <w:pgMar w:top="1276" w:right="566" w:bottom="1134" w:left="1701" w:header="56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08FC8" w14:textId="77777777" w:rsidR="00387185" w:rsidRDefault="00387185" w:rsidP="00837C75">
      <w:r>
        <w:separator/>
      </w:r>
    </w:p>
  </w:endnote>
  <w:endnote w:type="continuationSeparator" w:id="0">
    <w:p w14:paraId="6A02C2F9" w14:textId="77777777" w:rsidR="00387185" w:rsidRDefault="00387185" w:rsidP="00837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30E3B" w14:textId="77777777" w:rsidR="00387185" w:rsidRDefault="00387185" w:rsidP="00837C75">
      <w:r>
        <w:separator/>
      </w:r>
    </w:p>
  </w:footnote>
  <w:footnote w:type="continuationSeparator" w:id="0">
    <w:p w14:paraId="6D3A9A19" w14:textId="77777777" w:rsidR="00387185" w:rsidRDefault="00387185" w:rsidP="00837C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602"/>
      <w:gridCol w:w="705"/>
      <w:gridCol w:w="4332"/>
    </w:tblGrid>
    <w:tr w:rsidR="00C74A45" w:rsidRPr="00B65524" w14:paraId="2ED9B310" w14:textId="77777777" w:rsidTr="00A91EF8">
      <w:tc>
        <w:tcPr>
          <w:tcW w:w="4644" w:type="dxa"/>
          <w:vAlign w:val="center"/>
        </w:tcPr>
        <w:p w14:paraId="43AA51CF" w14:textId="33CFE91B" w:rsidR="00C74A45" w:rsidRPr="00B65524" w:rsidRDefault="0015247C" w:rsidP="008A4EA5">
          <w:pPr>
            <w:pStyle w:val="af9"/>
          </w:pPr>
          <w:r>
            <w:t>Система «</w:t>
          </w:r>
          <w:proofErr w:type="spellStart"/>
          <w:r>
            <w:t>Ёжка</w:t>
          </w:r>
          <w:proofErr w:type="spellEnd"/>
          <w:r>
            <w:t>»</w:t>
          </w:r>
          <w:r w:rsidR="005D31BF" w:rsidRPr="00B65524">
            <w:t xml:space="preserve"> </w:t>
          </w:r>
        </w:p>
      </w:tc>
      <w:tc>
        <w:tcPr>
          <w:tcW w:w="709" w:type="dxa"/>
          <w:vAlign w:val="center"/>
        </w:tcPr>
        <w:p w14:paraId="78113E19" w14:textId="77777777" w:rsidR="00C74A45" w:rsidRPr="00837C75" w:rsidRDefault="00C74A45" w:rsidP="00A91EF8">
          <w:pPr>
            <w:jc w:val="center"/>
          </w:pPr>
          <w:r w:rsidRPr="00837C75">
            <w:fldChar w:fldCharType="begin"/>
          </w:r>
          <w:r w:rsidRPr="00837C75">
            <w:instrText xml:space="preserve"> PAGE   \* MERGEFORMAT </w:instrText>
          </w:r>
          <w:r w:rsidRPr="00837C75">
            <w:fldChar w:fldCharType="separate"/>
          </w:r>
          <w:r w:rsidR="00556CFF">
            <w:rPr>
              <w:noProof/>
            </w:rPr>
            <w:t>5</w:t>
          </w:r>
          <w:r w:rsidRPr="00837C75">
            <w:fldChar w:fldCharType="end"/>
          </w:r>
        </w:p>
      </w:tc>
      <w:tc>
        <w:tcPr>
          <w:tcW w:w="4359" w:type="dxa"/>
          <w:vAlign w:val="center"/>
        </w:tcPr>
        <w:p w14:paraId="4888455C" w14:textId="10A8223C" w:rsidR="00C74A45" w:rsidRPr="00B65524" w:rsidRDefault="00E72C48" w:rsidP="00837C75">
          <w:pPr>
            <w:pStyle w:val="af7"/>
          </w:pPr>
          <w:fldSimple w:instr=" DOCVARIABLE  DocumentCode ">
            <w:r w:rsidR="00374F42">
              <w:t xml:space="preserve"> АИС.</w:t>
            </w:r>
            <w:r w:rsidR="004828FC">
              <w:t>Т</w:t>
            </w:r>
            <w:r w:rsidR="00374F42">
              <w:t>К</w:t>
            </w:r>
            <w:r w:rsidR="004828FC">
              <w:t>.</w:t>
            </w:r>
            <w:r w:rsidR="0015247C">
              <w:t>20260724</w:t>
            </w:r>
            <w:r w:rsidR="00423E2C">
              <w:rPr>
                <w:b/>
                <w:bCs/>
              </w:rPr>
              <w:t>.</w:t>
            </w:r>
          </w:fldSimple>
        </w:p>
      </w:tc>
    </w:tr>
  </w:tbl>
  <w:p w14:paraId="70B74214" w14:textId="77777777" w:rsidR="00C74A45" w:rsidRPr="004E662B" w:rsidRDefault="00C74A45" w:rsidP="00EC6DF6">
    <w:pPr>
      <w:pStyle w:val="8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9288"/>
    </w:tblGrid>
    <w:tr w:rsidR="00C74A45" w:rsidRPr="001C498D" w14:paraId="7F6CD85C" w14:textId="77777777" w:rsidTr="00C74A45">
      <w:tc>
        <w:tcPr>
          <w:tcW w:w="9288" w:type="dxa"/>
        </w:tcPr>
        <w:p w14:paraId="57B615BD" w14:textId="77777777" w:rsidR="00C74A45" w:rsidRPr="001C498D" w:rsidRDefault="00BF6140" w:rsidP="000610AC">
          <w:pPr>
            <w:pStyle w:val="a6"/>
            <w:jc w:val="left"/>
          </w:pPr>
          <w:r>
            <w:rPr>
              <w:noProof/>
              <w:lang w:eastAsia="ru-RU"/>
            </w:rPr>
            <w:drawing>
              <wp:inline distT="0" distB="0" distL="0" distR="0" wp14:anchorId="0E36FABF" wp14:editId="6E3E29E1">
                <wp:extent cx="1752600" cy="74295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T_full_logo-RGB_Horizontal_rus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2600" cy="742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DB5466C" w14:textId="77777777" w:rsidR="00C74A45" w:rsidRPr="00EC6DF6" w:rsidRDefault="00C74A45" w:rsidP="00EC6DF6">
    <w:pPr>
      <w:pStyle w:val="8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65F3"/>
    <w:multiLevelType w:val="hybridMultilevel"/>
    <w:tmpl w:val="F86E21D4"/>
    <w:lvl w:ilvl="0" w:tplc="1C404D4A">
      <w:start w:val="1"/>
      <w:numFmt w:val="bullet"/>
      <w:pStyle w:val="2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D77645D6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3" w:tplc="91944CE0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</w:abstractNum>
  <w:abstractNum w:abstractNumId="1" w15:restartNumberingAfterBreak="0">
    <w:nsid w:val="0D9B2D11"/>
    <w:multiLevelType w:val="hybridMultilevel"/>
    <w:tmpl w:val="DDB4FC5E"/>
    <w:lvl w:ilvl="0" w:tplc="23C461D8">
      <w:start w:val="1"/>
      <w:numFmt w:val="bullet"/>
      <w:pStyle w:val="2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1300D0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74AA4"/>
    <w:multiLevelType w:val="multilevel"/>
    <w:tmpl w:val="0E948244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0A737F0"/>
    <w:multiLevelType w:val="hybridMultilevel"/>
    <w:tmpl w:val="635C4F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DB2078"/>
    <w:multiLevelType w:val="hybridMultilevel"/>
    <w:tmpl w:val="B0C4BE56"/>
    <w:lvl w:ilvl="0" w:tplc="68C6F288">
      <w:start w:val="1"/>
      <w:numFmt w:val="bullet"/>
      <w:pStyle w:val="1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77645D6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3" w:tplc="91944CE0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</w:abstractNum>
  <w:num w:numId="1" w16cid:durableId="849367092">
    <w:abstractNumId w:val="4"/>
  </w:num>
  <w:num w:numId="2" w16cid:durableId="954290759">
    <w:abstractNumId w:val="0"/>
  </w:num>
  <w:num w:numId="3" w16cid:durableId="759453218">
    <w:abstractNumId w:val="1"/>
  </w:num>
  <w:num w:numId="4" w16cid:durableId="1336420341">
    <w:abstractNumId w:val="3"/>
  </w:num>
  <w:num w:numId="5" w16cid:durableId="20841649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3"/>
  <w:documentProtection w:edit="readOnly" w:formatting="1" w:enforcement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ateConfig" w:val="14.11.2016"/>
    <w:docVar w:name="DocumentCodeSt" w:val=" "/>
  </w:docVars>
  <w:rsids>
    <w:rsidRoot w:val="00423E2C"/>
    <w:rsid w:val="00005D81"/>
    <w:rsid w:val="00011149"/>
    <w:rsid w:val="0001365E"/>
    <w:rsid w:val="00013C8F"/>
    <w:rsid w:val="0001402D"/>
    <w:rsid w:val="00017619"/>
    <w:rsid w:val="00017D63"/>
    <w:rsid w:val="00017DEB"/>
    <w:rsid w:val="00025B16"/>
    <w:rsid w:val="00027D1B"/>
    <w:rsid w:val="00031168"/>
    <w:rsid w:val="00041238"/>
    <w:rsid w:val="00042D00"/>
    <w:rsid w:val="00046613"/>
    <w:rsid w:val="0004733F"/>
    <w:rsid w:val="0005307B"/>
    <w:rsid w:val="00053468"/>
    <w:rsid w:val="00054A65"/>
    <w:rsid w:val="000610AC"/>
    <w:rsid w:val="00062D71"/>
    <w:rsid w:val="00064FF8"/>
    <w:rsid w:val="00065162"/>
    <w:rsid w:val="000662D4"/>
    <w:rsid w:val="000716A2"/>
    <w:rsid w:val="00071775"/>
    <w:rsid w:val="00074F8E"/>
    <w:rsid w:val="00093621"/>
    <w:rsid w:val="000963C5"/>
    <w:rsid w:val="00097DF0"/>
    <w:rsid w:val="000A0234"/>
    <w:rsid w:val="000B1D90"/>
    <w:rsid w:val="000B2BD6"/>
    <w:rsid w:val="000C043D"/>
    <w:rsid w:val="000D1E9B"/>
    <w:rsid w:val="000E2538"/>
    <w:rsid w:val="000E2F2C"/>
    <w:rsid w:val="000E64EF"/>
    <w:rsid w:val="00103FF2"/>
    <w:rsid w:val="00107B11"/>
    <w:rsid w:val="001169A5"/>
    <w:rsid w:val="00120200"/>
    <w:rsid w:val="0012733E"/>
    <w:rsid w:val="001311D9"/>
    <w:rsid w:val="00133CC7"/>
    <w:rsid w:val="00141D21"/>
    <w:rsid w:val="00141E03"/>
    <w:rsid w:val="0014504D"/>
    <w:rsid w:val="0015166F"/>
    <w:rsid w:val="0015247C"/>
    <w:rsid w:val="00167129"/>
    <w:rsid w:val="001679F6"/>
    <w:rsid w:val="0017268C"/>
    <w:rsid w:val="001801D7"/>
    <w:rsid w:val="00187C1F"/>
    <w:rsid w:val="00193889"/>
    <w:rsid w:val="001965B5"/>
    <w:rsid w:val="001A1DCB"/>
    <w:rsid w:val="001A3546"/>
    <w:rsid w:val="001A3FEC"/>
    <w:rsid w:val="001A69F5"/>
    <w:rsid w:val="001B1D05"/>
    <w:rsid w:val="001B3318"/>
    <w:rsid w:val="001B338C"/>
    <w:rsid w:val="001B3D1F"/>
    <w:rsid w:val="001B6C9F"/>
    <w:rsid w:val="001B7E3A"/>
    <w:rsid w:val="001C191F"/>
    <w:rsid w:val="001C3590"/>
    <w:rsid w:val="001C498D"/>
    <w:rsid w:val="001C7884"/>
    <w:rsid w:val="001D0784"/>
    <w:rsid w:val="001D4827"/>
    <w:rsid w:val="001D62BB"/>
    <w:rsid w:val="001E59ED"/>
    <w:rsid w:val="001F6843"/>
    <w:rsid w:val="0020217D"/>
    <w:rsid w:val="00203177"/>
    <w:rsid w:val="00216859"/>
    <w:rsid w:val="00225AE5"/>
    <w:rsid w:val="0022772B"/>
    <w:rsid w:val="0023271B"/>
    <w:rsid w:val="002455D3"/>
    <w:rsid w:val="00245B36"/>
    <w:rsid w:val="002544E4"/>
    <w:rsid w:val="00257928"/>
    <w:rsid w:val="00271874"/>
    <w:rsid w:val="002731D5"/>
    <w:rsid w:val="0029606E"/>
    <w:rsid w:val="002A21E8"/>
    <w:rsid w:val="002A4EF7"/>
    <w:rsid w:val="002A50D9"/>
    <w:rsid w:val="002A65A2"/>
    <w:rsid w:val="002B1E89"/>
    <w:rsid w:val="002D0665"/>
    <w:rsid w:val="002E0197"/>
    <w:rsid w:val="002E0F53"/>
    <w:rsid w:val="002E2852"/>
    <w:rsid w:val="002E72AC"/>
    <w:rsid w:val="002F124B"/>
    <w:rsid w:val="002F285A"/>
    <w:rsid w:val="002F7B94"/>
    <w:rsid w:val="003050C4"/>
    <w:rsid w:val="003068D0"/>
    <w:rsid w:val="003101C8"/>
    <w:rsid w:val="0031369F"/>
    <w:rsid w:val="00324C28"/>
    <w:rsid w:val="0032710D"/>
    <w:rsid w:val="003277C3"/>
    <w:rsid w:val="003304B3"/>
    <w:rsid w:val="00341CD9"/>
    <w:rsid w:val="00341ECB"/>
    <w:rsid w:val="00364A9E"/>
    <w:rsid w:val="00372F3D"/>
    <w:rsid w:val="00374F42"/>
    <w:rsid w:val="003817E0"/>
    <w:rsid w:val="00381C4B"/>
    <w:rsid w:val="00386025"/>
    <w:rsid w:val="00387185"/>
    <w:rsid w:val="00394259"/>
    <w:rsid w:val="003944D8"/>
    <w:rsid w:val="003A7BBA"/>
    <w:rsid w:val="003B07AC"/>
    <w:rsid w:val="003B07C9"/>
    <w:rsid w:val="003B383B"/>
    <w:rsid w:val="003B3DB8"/>
    <w:rsid w:val="003C2C10"/>
    <w:rsid w:val="003C3327"/>
    <w:rsid w:val="003C72A9"/>
    <w:rsid w:val="003C7454"/>
    <w:rsid w:val="003C7876"/>
    <w:rsid w:val="003D7DFD"/>
    <w:rsid w:val="003E61D3"/>
    <w:rsid w:val="003F34E5"/>
    <w:rsid w:val="003F437D"/>
    <w:rsid w:val="004031D3"/>
    <w:rsid w:val="004065AC"/>
    <w:rsid w:val="00407CE2"/>
    <w:rsid w:val="00413CF5"/>
    <w:rsid w:val="004142CF"/>
    <w:rsid w:val="00423671"/>
    <w:rsid w:val="00423E2C"/>
    <w:rsid w:val="00424999"/>
    <w:rsid w:val="00426ED6"/>
    <w:rsid w:val="0043104A"/>
    <w:rsid w:val="00433777"/>
    <w:rsid w:val="00437E6F"/>
    <w:rsid w:val="004614C0"/>
    <w:rsid w:val="00463A82"/>
    <w:rsid w:val="004700FC"/>
    <w:rsid w:val="0047346E"/>
    <w:rsid w:val="00474A39"/>
    <w:rsid w:val="004828FC"/>
    <w:rsid w:val="00491C9A"/>
    <w:rsid w:val="004A54EF"/>
    <w:rsid w:val="004B6E24"/>
    <w:rsid w:val="004C46F5"/>
    <w:rsid w:val="004C52FD"/>
    <w:rsid w:val="004D053F"/>
    <w:rsid w:val="004D1B5C"/>
    <w:rsid w:val="004D49C0"/>
    <w:rsid w:val="004E5A07"/>
    <w:rsid w:val="004E662B"/>
    <w:rsid w:val="004F2AF1"/>
    <w:rsid w:val="00501B25"/>
    <w:rsid w:val="00505EB9"/>
    <w:rsid w:val="00506515"/>
    <w:rsid w:val="00513296"/>
    <w:rsid w:val="00517550"/>
    <w:rsid w:val="00523B28"/>
    <w:rsid w:val="00524453"/>
    <w:rsid w:val="00530302"/>
    <w:rsid w:val="00530322"/>
    <w:rsid w:val="005311BD"/>
    <w:rsid w:val="00533A73"/>
    <w:rsid w:val="0053561B"/>
    <w:rsid w:val="0053620A"/>
    <w:rsid w:val="00540823"/>
    <w:rsid w:val="005409D1"/>
    <w:rsid w:val="00543E15"/>
    <w:rsid w:val="0054519D"/>
    <w:rsid w:val="005504ED"/>
    <w:rsid w:val="00550DDC"/>
    <w:rsid w:val="00552C25"/>
    <w:rsid w:val="0055399E"/>
    <w:rsid w:val="00556CFF"/>
    <w:rsid w:val="00557054"/>
    <w:rsid w:val="00557C0C"/>
    <w:rsid w:val="00557F6C"/>
    <w:rsid w:val="00560C96"/>
    <w:rsid w:val="005804CC"/>
    <w:rsid w:val="0058416C"/>
    <w:rsid w:val="005873BF"/>
    <w:rsid w:val="005905D5"/>
    <w:rsid w:val="00596B6F"/>
    <w:rsid w:val="005A10C7"/>
    <w:rsid w:val="005A2910"/>
    <w:rsid w:val="005B0384"/>
    <w:rsid w:val="005B22CC"/>
    <w:rsid w:val="005B4E19"/>
    <w:rsid w:val="005B51E7"/>
    <w:rsid w:val="005B53F8"/>
    <w:rsid w:val="005B6101"/>
    <w:rsid w:val="005B635F"/>
    <w:rsid w:val="005C7E70"/>
    <w:rsid w:val="005D02FC"/>
    <w:rsid w:val="005D275D"/>
    <w:rsid w:val="005D31BF"/>
    <w:rsid w:val="005D66D1"/>
    <w:rsid w:val="005E0417"/>
    <w:rsid w:val="005E41E6"/>
    <w:rsid w:val="005F6BB6"/>
    <w:rsid w:val="005F7489"/>
    <w:rsid w:val="00602AE0"/>
    <w:rsid w:val="00602E81"/>
    <w:rsid w:val="006034CD"/>
    <w:rsid w:val="0061001D"/>
    <w:rsid w:val="0061266E"/>
    <w:rsid w:val="00614A23"/>
    <w:rsid w:val="00616214"/>
    <w:rsid w:val="006240A9"/>
    <w:rsid w:val="00626DB7"/>
    <w:rsid w:val="00631095"/>
    <w:rsid w:val="006332ED"/>
    <w:rsid w:val="00634C2B"/>
    <w:rsid w:val="00634D29"/>
    <w:rsid w:val="00645334"/>
    <w:rsid w:val="00652E3E"/>
    <w:rsid w:val="0065461A"/>
    <w:rsid w:val="00660B36"/>
    <w:rsid w:val="00661072"/>
    <w:rsid w:val="0066183B"/>
    <w:rsid w:val="00661C82"/>
    <w:rsid w:val="0066250A"/>
    <w:rsid w:val="00663789"/>
    <w:rsid w:val="00672D05"/>
    <w:rsid w:val="00674F2E"/>
    <w:rsid w:val="0069116A"/>
    <w:rsid w:val="00695840"/>
    <w:rsid w:val="006A4029"/>
    <w:rsid w:val="006A7768"/>
    <w:rsid w:val="006B74ED"/>
    <w:rsid w:val="006B7E9B"/>
    <w:rsid w:val="006C3982"/>
    <w:rsid w:val="006D048B"/>
    <w:rsid w:val="006D2FDD"/>
    <w:rsid w:val="006D2FE8"/>
    <w:rsid w:val="006E2261"/>
    <w:rsid w:val="006F087E"/>
    <w:rsid w:val="006F652B"/>
    <w:rsid w:val="006F70E2"/>
    <w:rsid w:val="00703F8A"/>
    <w:rsid w:val="007070E9"/>
    <w:rsid w:val="00710966"/>
    <w:rsid w:val="00711FA5"/>
    <w:rsid w:val="00724384"/>
    <w:rsid w:val="007326A5"/>
    <w:rsid w:val="00736E50"/>
    <w:rsid w:val="0073703F"/>
    <w:rsid w:val="00745F1B"/>
    <w:rsid w:val="007474BC"/>
    <w:rsid w:val="00752D86"/>
    <w:rsid w:val="00754907"/>
    <w:rsid w:val="00754DC4"/>
    <w:rsid w:val="00755A12"/>
    <w:rsid w:val="00757E4C"/>
    <w:rsid w:val="00757FEE"/>
    <w:rsid w:val="00764498"/>
    <w:rsid w:val="0076682E"/>
    <w:rsid w:val="00767904"/>
    <w:rsid w:val="0077353E"/>
    <w:rsid w:val="00775D05"/>
    <w:rsid w:val="007878C9"/>
    <w:rsid w:val="00793DAC"/>
    <w:rsid w:val="0079630C"/>
    <w:rsid w:val="00797F1E"/>
    <w:rsid w:val="007A08C5"/>
    <w:rsid w:val="007A2EE2"/>
    <w:rsid w:val="007B4F3F"/>
    <w:rsid w:val="007B70BD"/>
    <w:rsid w:val="007B72BD"/>
    <w:rsid w:val="007C3776"/>
    <w:rsid w:val="007F23A5"/>
    <w:rsid w:val="007F57D7"/>
    <w:rsid w:val="007F6EEF"/>
    <w:rsid w:val="0080026F"/>
    <w:rsid w:val="008004A9"/>
    <w:rsid w:val="0080208A"/>
    <w:rsid w:val="0080239E"/>
    <w:rsid w:val="008152F3"/>
    <w:rsid w:val="00816E1C"/>
    <w:rsid w:val="00822D41"/>
    <w:rsid w:val="0082313D"/>
    <w:rsid w:val="008332E0"/>
    <w:rsid w:val="00834B47"/>
    <w:rsid w:val="00837C75"/>
    <w:rsid w:val="00840D2A"/>
    <w:rsid w:val="0084488B"/>
    <w:rsid w:val="00864BFD"/>
    <w:rsid w:val="00865D77"/>
    <w:rsid w:val="00867920"/>
    <w:rsid w:val="00870039"/>
    <w:rsid w:val="00887D31"/>
    <w:rsid w:val="008970EE"/>
    <w:rsid w:val="008A1722"/>
    <w:rsid w:val="008A4756"/>
    <w:rsid w:val="008A4EA5"/>
    <w:rsid w:val="008A594F"/>
    <w:rsid w:val="008B1058"/>
    <w:rsid w:val="008B1A04"/>
    <w:rsid w:val="008B2AF2"/>
    <w:rsid w:val="008B2F17"/>
    <w:rsid w:val="008B33DD"/>
    <w:rsid w:val="008B3FDD"/>
    <w:rsid w:val="008B6DCA"/>
    <w:rsid w:val="008C2C35"/>
    <w:rsid w:val="008C4CD8"/>
    <w:rsid w:val="008C56DC"/>
    <w:rsid w:val="008E428B"/>
    <w:rsid w:val="008E44A0"/>
    <w:rsid w:val="008E7562"/>
    <w:rsid w:val="008E7CD3"/>
    <w:rsid w:val="008F48BE"/>
    <w:rsid w:val="008F73FD"/>
    <w:rsid w:val="0090568D"/>
    <w:rsid w:val="00911ECE"/>
    <w:rsid w:val="00913551"/>
    <w:rsid w:val="0091447D"/>
    <w:rsid w:val="00915C0F"/>
    <w:rsid w:val="0091623F"/>
    <w:rsid w:val="00920A6C"/>
    <w:rsid w:val="009220F8"/>
    <w:rsid w:val="00923031"/>
    <w:rsid w:val="00932C64"/>
    <w:rsid w:val="009347F9"/>
    <w:rsid w:val="00936ADB"/>
    <w:rsid w:val="00940F1C"/>
    <w:rsid w:val="0094104A"/>
    <w:rsid w:val="009457D4"/>
    <w:rsid w:val="00947620"/>
    <w:rsid w:val="00947997"/>
    <w:rsid w:val="00950C75"/>
    <w:rsid w:val="00952678"/>
    <w:rsid w:val="009633AE"/>
    <w:rsid w:val="00963C28"/>
    <w:rsid w:val="009647DF"/>
    <w:rsid w:val="0097259A"/>
    <w:rsid w:val="00981022"/>
    <w:rsid w:val="0099042A"/>
    <w:rsid w:val="00997FB8"/>
    <w:rsid w:val="009A5B2C"/>
    <w:rsid w:val="009B0233"/>
    <w:rsid w:val="009B0CE3"/>
    <w:rsid w:val="009B23CB"/>
    <w:rsid w:val="009B2C31"/>
    <w:rsid w:val="009E498E"/>
    <w:rsid w:val="009F565E"/>
    <w:rsid w:val="00A031D7"/>
    <w:rsid w:val="00A04D01"/>
    <w:rsid w:val="00A05B99"/>
    <w:rsid w:val="00A10238"/>
    <w:rsid w:val="00A1232D"/>
    <w:rsid w:val="00A133F6"/>
    <w:rsid w:val="00A20927"/>
    <w:rsid w:val="00A24543"/>
    <w:rsid w:val="00A25C0B"/>
    <w:rsid w:val="00A4088B"/>
    <w:rsid w:val="00A42922"/>
    <w:rsid w:val="00A43CEC"/>
    <w:rsid w:val="00A4542D"/>
    <w:rsid w:val="00A52646"/>
    <w:rsid w:val="00A53D92"/>
    <w:rsid w:val="00A5725B"/>
    <w:rsid w:val="00A60F16"/>
    <w:rsid w:val="00A70454"/>
    <w:rsid w:val="00A733C5"/>
    <w:rsid w:val="00A75475"/>
    <w:rsid w:val="00A77DC5"/>
    <w:rsid w:val="00A84646"/>
    <w:rsid w:val="00A853AC"/>
    <w:rsid w:val="00A85CAD"/>
    <w:rsid w:val="00A91EF8"/>
    <w:rsid w:val="00A93A01"/>
    <w:rsid w:val="00AA6FF6"/>
    <w:rsid w:val="00AA7103"/>
    <w:rsid w:val="00AA7F84"/>
    <w:rsid w:val="00AB5E4C"/>
    <w:rsid w:val="00AB7E07"/>
    <w:rsid w:val="00AC5B95"/>
    <w:rsid w:val="00AD3262"/>
    <w:rsid w:val="00AD4BF2"/>
    <w:rsid w:val="00AD5DC0"/>
    <w:rsid w:val="00AF29E0"/>
    <w:rsid w:val="00B0405D"/>
    <w:rsid w:val="00B13143"/>
    <w:rsid w:val="00B239DF"/>
    <w:rsid w:val="00B23F6A"/>
    <w:rsid w:val="00B30B5C"/>
    <w:rsid w:val="00B3125D"/>
    <w:rsid w:val="00B31872"/>
    <w:rsid w:val="00B36320"/>
    <w:rsid w:val="00B43707"/>
    <w:rsid w:val="00B45AAC"/>
    <w:rsid w:val="00B469AC"/>
    <w:rsid w:val="00B47393"/>
    <w:rsid w:val="00B476DA"/>
    <w:rsid w:val="00B535A0"/>
    <w:rsid w:val="00B5443C"/>
    <w:rsid w:val="00B559C5"/>
    <w:rsid w:val="00B65524"/>
    <w:rsid w:val="00B724A1"/>
    <w:rsid w:val="00B775CB"/>
    <w:rsid w:val="00B80E62"/>
    <w:rsid w:val="00B8302F"/>
    <w:rsid w:val="00B93535"/>
    <w:rsid w:val="00BB002C"/>
    <w:rsid w:val="00BB4DDD"/>
    <w:rsid w:val="00BD2350"/>
    <w:rsid w:val="00BD2687"/>
    <w:rsid w:val="00BD3EE4"/>
    <w:rsid w:val="00BD701A"/>
    <w:rsid w:val="00BD7DA9"/>
    <w:rsid w:val="00BE256D"/>
    <w:rsid w:val="00BF07A2"/>
    <w:rsid w:val="00BF59B5"/>
    <w:rsid w:val="00BF6140"/>
    <w:rsid w:val="00C026B3"/>
    <w:rsid w:val="00C03ECE"/>
    <w:rsid w:val="00C06256"/>
    <w:rsid w:val="00C1048F"/>
    <w:rsid w:val="00C23596"/>
    <w:rsid w:val="00C24EC5"/>
    <w:rsid w:val="00C251A3"/>
    <w:rsid w:val="00C26500"/>
    <w:rsid w:val="00C30015"/>
    <w:rsid w:val="00C325AE"/>
    <w:rsid w:val="00C36285"/>
    <w:rsid w:val="00C42467"/>
    <w:rsid w:val="00C425E9"/>
    <w:rsid w:val="00C52AB7"/>
    <w:rsid w:val="00C53231"/>
    <w:rsid w:val="00C54FA9"/>
    <w:rsid w:val="00C55AAA"/>
    <w:rsid w:val="00C5658E"/>
    <w:rsid w:val="00C64616"/>
    <w:rsid w:val="00C70629"/>
    <w:rsid w:val="00C74A45"/>
    <w:rsid w:val="00C859D8"/>
    <w:rsid w:val="00C94E55"/>
    <w:rsid w:val="00CB0682"/>
    <w:rsid w:val="00CB62B6"/>
    <w:rsid w:val="00CB721E"/>
    <w:rsid w:val="00CB7AAC"/>
    <w:rsid w:val="00CC2C46"/>
    <w:rsid w:val="00CC4D21"/>
    <w:rsid w:val="00CC55DE"/>
    <w:rsid w:val="00CC7242"/>
    <w:rsid w:val="00CE55D9"/>
    <w:rsid w:val="00CF6C63"/>
    <w:rsid w:val="00CF6EE8"/>
    <w:rsid w:val="00D10559"/>
    <w:rsid w:val="00D202BD"/>
    <w:rsid w:val="00D2328E"/>
    <w:rsid w:val="00D24DC7"/>
    <w:rsid w:val="00D33B81"/>
    <w:rsid w:val="00D4340A"/>
    <w:rsid w:val="00D43D24"/>
    <w:rsid w:val="00D50C81"/>
    <w:rsid w:val="00D52DEB"/>
    <w:rsid w:val="00D543EF"/>
    <w:rsid w:val="00D55D1F"/>
    <w:rsid w:val="00D62AB9"/>
    <w:rsid w:val="00D6631F"/>
    <w:rsid w:val="00D76784"/>
    <w:rsid w:val="00D76C4F"/>
    <w:rsid w:val="00D77D76"/>
    <w:rsid w:val="00D87EB3"/>
    <w:rsid w:val="00D9159B"/>
    <w:rsid w:val="00DA366E"/>
    <w:rsid w:val="00DB0271"/>
    <w:rsid w:val="00DB0E58"/>
    <w:rsid w:val="00DB1F46"/>
    <w:rsid w:val="00DB3B1B"/>
    <w:rsid w:val="00DB431C"/>
    <w:rsid w:val="00DB4AD5"/>
    <w:rsid w:val="00DC3AC9"/>
    <w:rsid w:val="00DD07C8"/>
    <w:rsid w:val="00DD36DA"/>
    <w:rsid w:val="00DE2902"/>
    <w:rsid w:val="00DE32F9"/>
    <w:rsid w:val="00DF6ED4"/>
    <w:rsid w:val="00E01EFB"/>
    <w:rsid w:val="00E07380"/>
    <w:rsid w:val="00E079BC"/>
    <w:rsid w:val="00E12F74"/>
    <w:rsid w:val="00E1596F"/>
    <w:rsid w:val="00E17EF2"/>
    <w:rsid w:val="00E21B54"/>
    <w:rsid w:val="00E22478"/>
    <w:rsid w:val="00E324E5"/>
    <w:rsid w:val="00E32F2E"/>
    <w:rsid w:val="00E35DD6"/>
    <w:rsid w:val="00E4012D"/>
    <w:rsid w:val="00E601D7"/>
    <w:rsid w:val="00E610D1"/>
    <w:rsid w:val="00E676BD"/>
    <w:rsid w:val="00E70871"/>
    <w:rsid w:val="00E71DFA"/>
    <w:rsid w:val="00E72179"/>
    <w:rsid w:val="00E72C48"/>
    <w:rsid w:val="00E7306F"/>
    <w:rsid w:val="00E7395E"/>
    <w:rsid w:val="00E77CFB"/>
    <w:rsid w:val="00E824C6"/>
    <w:rsid w:val="00E91778"/>
    <w:rsid w:val="00E951B0"/>
    <w:rsid w:val="00EA10E2"/>
    <w:rsid w:val="00EB3EFD"/>
    <w:rsid w:val="00EB7715"/>
    <w:rsid w:val="00EC5E3F"/>
    <w:rsid w:val="00EC6DF6"/>
    <w:rsid w:val="00ED0CB8"/>
    <w:rsid w:val="00ED1924"/>
    <w:rsid w:val="00EE1BD5"/>
    <w:rsid w:val="00EE2526"/>
    <w:rsid w:val="00EE2E6A"/>
    <w:rsid w:val="00EE30B5"/>
    <w:rsid w:val="00EE73DB"/>
    <w:rsid w:val="00EF1652"/>
    <w:rsid w:val="00EF3959"/>
    <w:rsid w:val="00EF48FF"/>
    <w:rsid w:val="00F0121A"/>
    <w:rsid w:val="00F024E1"/>
    <w:rsid w:val="00F145C7"/>
    <w:rsid w:val="00F176A8"/>
    <w:rsid w:val="00F25644"/>
    <w:rsid w:val="00F25E34"/>
    <w:rsid w:val="00F26E76"/>
    <w:rsid w:val="00F4349D"/>
    <w:rsid w:val="00F43694"/>
    <w:rsid w:val="00F46926"/>
    <w:rsid w:val="00F50B2C"/>
    <w:rsid w:val="00F5125B"/>
    <w:rsid w:val="00F543EB"/>
    <w:rsid w:val="00F55A4E"/>
    <w:rsid w:val="00F577EB"/>
    <w:rsid w:val="00F627AC"/>
    <w:rsid w:val="00F63A8A"/>
    <w:rsid w:val="00F64E24"/>
    <w:rsid w:val="00F66E9E"/>
    <w:rsid w:val="00F66F99"/>
    <w:rsid w:val="00F723DD"/>
    <w:rsid w:val="00F74821"/>
    <w:rsid w:val="00F8085C"/>
    <w:rsid w:val="00F82424"/>
    <w:rsid w:val="00F82BD9"/>
    <w:rsid w:val="00F86FA6"/>
    <w:rsid w:val="00F91895"/>
    <w:rsid w:val="00F91B77"/>
    <w:rsid w:val="00F93643"/>
    <w:rsid w:val="00F937AA"/>
    <w:rsid w:val="00F963F8"/>
    <w:rsid w:val="00F969FB"/>
    <w:rsid w:val="00FA7240"/>
    <w:rsid w:val="00FA7D57"/>
    <w:rsid w:val="00FB4DAB"/>
    <w:rsid w:val="00FC0255"/>
    <w:rsid w:val="00FD16EA"/>
    <w:rsid w:val="00FD3A89"/>
    <w:rsid w:val="00FD4B6F"/>
    <w:rsid w:val="00FE491D"/>
    <w:rsid w:val="00FE4F8C"/>
    <w:rsid w:val="00FF1C58"/>
    <w:rsid w:val="00FF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275E24"/>
  <w15:docId w15:val="{51E0F51A-CD30-429E-9ED1-E6A4B25CD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qFormat="1"/>
    <w:lsdException w:name="heading 2" w:locked="0" w:semiHidden="1" w:uiPriority="9" w:unhideWhenUsed="1" w:qFormat="1"/>
    <w:lsdException w:name="heading 3" w:locked="0" w:semiHidden="1" w:uiPriority="0" w:unhideWhenUsed="1" w:qFormat="1"/>
    <w:lsdException w:name="heading 4" w:locked="0" w:semiHidden="1" w:unhideWhenUsed="1" w:qFormat="1"/>
    <w:lsdException w:name="heading 5" w:locked="0" w:semiHidden="1" w:uiPriority="0" w:unhideWhenUsed="1" w:qFormat="1"/>
    <w:lsdException w:name="heading 6" w:locked="0" w:semiHidden="1" w:uiPriority="0" w:unhideWhenUsed="1" w:qFormat="1"/>
    <w:lsdException w:name="heading 7" w:locked="0" w:semiHidden="1" w:uiPriority="0" w:unhideWhenUsed="1" w:qFormat="1"/>
    <w:lsdException w:name="heading 8" w:locked="0" w:semiHidden="1" w:uiPriority="0" w:unhideWhenUsed="1" w:qFormat="1"/>
    <w:lsdException w:name="heading 9" w:locked="0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 w:qFormat="1"/>
    <w:lsdException w:name="footer" w:locked="0" w:semiHidden="1" w:unhideWhenUsed="1"/>
    <w:lsdException w:name="index heading" w:semiHidden="1" w:unhideWhenUsed="1"/>
    <w:lsdException w:name="caption" w:locked="0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aliases w:val="Таблицы без рамок"/>
    <w:qFormat/>
    <w:rsid w:val="0043104A"/>
    <w:pPr>
      <w:spacing w:after="0" w:line="240" w:lineRule="auto"/>
    </w:pPr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1"/>
    <w:uiPriority w:val="99"/>
    <w:qFormat/>
    <w:rsid w:val="00981022"/>
    <w:pPr>
      <w:keepNext/>
      <w:widowControl w:val="0"/>
      <w:numPr>
        <w:numId w:val="5"/>
      </w:numPr>
      <w:suppressAutoHyphens/>
      <w:spacing w:before="120" w:after="120"/>
      <w:outlineLvl w:val="0"/>
    </w:pPr>
    <w:rPr>
      <w:rFonts w:eastAsia="Arial Unicode MS" w:cs="Arial"/>
      <w:b/>
      <w:bCs/>
      <w:kern w:val="1"/>
      <w:szCs w:val="32"/>
      <w:lang w:eastAsia="ar-SA"/>
    </w:rPr>
  </w:style>
  <w:style w:type="paragraph" w:styleId="21">
    <w:name w:val="heading 2"/>
    <w:basedOn w:val="a"/>
    <w:next w:val="a"/>
    <w:link w:val="22"/>
    <w:autoRedefine/>
    <w:uiPriority w:val="9"/>
    <w:unhideWhenUsed/>
    <w:qFormat/>
    <w:rsid w:val="00E079BC"/>
    <w:pPr>
      <w:keepNext/>
      <w:keepLines/>
      <w:numPr>
        <w:ilvl w:val="1"/>
        <w:numId w:val="5"/>
      </w:numPr>
      <w:spacing w:before="240" w:after="240"/>
      <w:outlineLvl w:val="1"/>
    </w:pPr>
    <w:rPr>
      <w:rFonts w:eastAsiaTheme="majorEastAsia" w:cstheme="majorBidi"/>
      <w:b/>
      <w:bCs/>
      <w:szCs w:val="26"/>
      <w:lang w:eastAsia="ar-SA"/>
    </w:rPr>
  </w:style>
  <w:style w:type="paragraph" w:styleId="3">
    <w:name w:val="heading 3"/>
    <w:basedOn w:val="a"/>
    <w:next w:val="a"/>
    <w:link w:val="30"/>
    <w:unhideWhenUsed/>
    <w:qFormat/>
    <w:rsid w:val="001D0784"/>
    <w:pPr>
      <w:keepNext/>
      <w:keepLines/>
      <w:numPr>
        <w:ilvl w:val="2"/>
        <w:numId w:val="5"/>
      </w:numPr>
      <w:spacing w:before="320" w:after="240"/>
      <w:outlineLvl w:val="2"/>
    </w:pPr>
    <w:rPr>
      <w:rFonts w:eastAsiaTheme="majorEastAsia" w:cs="Times New Roman"/>
      <w:b/>
      <w:bCs/>
      <w:color w:val="000000" w:themeColor="text1"/>
      <w:lang w:eastAsia="ru-RU"/>
    </w:rPr>
  </w:style>
  <w:style w:type="paragraph" w:styleId="4">
    <w:name w:val="heading 4"/>
    <w:basedOn w:val="a"/>
    <w:next w:val="a"/>
    <w:link w:val="40"/>
    <w:autoRedefine/>
    <w:uiPriority w:val="99"/>
    <w:qFormat/>
    <w:rsid w:val="00C859D8"/>
    <w:pPr>
      <w:keepNext/>
      <w:numPr>
        <w:ilvl w:val="3"/>
        <w:numId w:val="5"/>
      </w:numPr>
      <w:spacing w:before="360" w:after="360"/>
      <w:outlineLvl w:val="3"/>
    </w:pPr>
    <w:rPr>
      <w:rFonts w:eastAsia="Arial Unicode MS"/>
      <w:b/>
      <w:bCs/>
      <w:kern w:val="1"/>
      <w:szCs w:val="28"/>
      <w:lang w:eastAsia="ar-SA"/>
    </w:rPr>
  </w:style>
  <w:style w:type="paragraph" w:styleId="5">
    <w:name w:val="heading 5"/>
    <w:basedOn w:val="a"/>
    <w:next w:val="a"/>
    <w:link w:val="50"/>
    <w:autoRedefine/>
    <w:qFormat/>
    <w:rsid w:val="00FD3A89"/>
    <w:pPr>
      <w:widowControl w:val="0"/>
      <w:numPr>
        <w:ilvl w:val="4"/>
        <w:numId w:val="5"/>
      </w:numPr>
      <w:suppressAutoHyphens/>
      <w:spacing w:before="360" w:after="180"/>
      <w:outlineLvl w:val="4"/>
    </w:pPr>
    <w:rPr>
      <w:rFonts w:eastAsia="Arial Unicode MS"/>
      <w:b/>
      <w:bCs/>
      <w:iCs/>
      <w:kern w:val="1"/>
      <w:szCs w:val="26"/>
      <w:lang w:eastAsia="ar-SA"/>
    </w:rPr>
  </w:style>
  <w:style w:type="paragraph" w:styleId="6">
    <w:name w:val="heading 6"/>
    <w:basedOn w:val="a"/>
    <w:next w:val="a"/>
    <w:link w:val="60"/>
    <w:qFormat/>
    <w:locked/>
    <w:rsid w:val="00981022"/>
    <w:pPr>
      <w:widowControl w:val="0"/>
      <w:numPr>
        <w:ilvl w:val="5"/>
        <w:numId w:val="5"/>
      </w:numPr>
      <w:suppressAutoHyphens/>
      <w:spacing w:before="240" w:after="60"/>
      <w:outlineLvl w:val="5"/>
    </w:pPr>
    <w:rPr>
      <w:rFonts w:eastAsia="Arial Unicode MS"/>
      <w:b/>
      <w:bCs/>
      <w:kern w:val="1"/>
      <w:lang w:eastAsia="ar-SA"/>
    </w:rPr>
  </w:style>
  <w:style w:type="paragraph" w:styleId="7">
    <w:name w:val="heading 7"/>
    <w:basedOn w:val="a"/>
    <w:next w:val="a"/>
    <w:link w:val="70"/>
    <w:qFormat/>
    <w:locked/>
    <w:rsid w:val="00981022"/>
    <w:pPr>
      <w:widowControl w:val="0"/>
      <w:numPr>
        <w:ilvl w:val="6"/>
        <w:numId w:val="5"/>
      </w:numPr>
      <w:suppressAutoHyphens/>
      <w:spacing w:before="240" w:after="60"/>
      <w:outlineLvl w:val="6"/>
    </w:pPr>
    <w:rPr>
      <w:rFonts w:eastAsia="Arial Unicode MS"/>
      <w:kern w:val="1"/>
      <w:lang w:eastAsia="ar-SA"/>
    </w:rPr>
  </w:style>
  <w:style w:type="paragraph" w:styleId="8">
    <w:name w:val="heading 8"/>
    <w:basedOn w:val="a"/>
    <w:next w:val="a"/>
    <w:link w:val="80"/>
    <w:qFormat/>
    <w:locked/>
    <w:rsid w:val="00981022"/>
    <w:pPr>
      <w:widowControl w:val="0"/>
      <w:numPr>
        <w:ilvl w:val="7"/>
        <w:numId w:val="5"/>
      </w:numPr>
      <w:suppressAutoHyphens/>
      <w:spacing w:before="240" w:after="60"/>
      <w:outlineLvl w:val="7"/>
    </w:pPr>
    <w:rPr>
      <w:rFonts w:eastAsia="Arial Unicode MS"/>
      <w:i/>
      <w:iCs/>
      <w:kern w:val="1"/>
      <w:lang w:eastAsia="ar-SA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981022"/>
    <w:pPr>
      <w:keepNext/>
      <w:keepLines/>
      <w:numPr>
        <w:ilvl w:val="8"/>
        <w:numId w:val="5"/>
      </w:numPr>
      <w:spacing w:before="200" w:after="12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able of authorities"/>
    <w:basedOn w:val="a"/>
    <w:next w:val="a"/>
    <w:uiPriority w:val="99"/>
    <w:unhideWhenUsed/>
    <w:locked/>
    <w:rsid w:val="00B469AC"/>
    <w:pPr>
      <w:ind w:left="240" w:hanging="240"/>
    </w:pPr>
  </w:style>
  <w:style w:type="paragraph" w:customStyle="1" w:styleId="a4">
    <w:name w:val="Заголовок ненумерованный"/>
    <w:basedOn w:val="a"/>
    <w:qFormat/>
    <w:rsid w:val="005E41E6"/>
    <w:pPr>
      <w:keepNext/>
      <w:keepLines/>
      <w:spacing w:after="240"/>
    </w:pPr>
    <w:rPr>
      <w:rFonts w:eastAsia="Times New Roman" w:cs="Times New Roman"/>
      <w:b/>
      <w:bCs/>
      <w:szCs w:val="20"/>
    </w:rPr>
  </w:style>
  <w:style w:type="paragraph" w:styleId="a5">
    <w:name w:val="caption"/>
    <w:basedOn w:val="a"/>
    <w:next w:val="a"/>
    <w:uiPriority w:val="35"/>
    <w:unhideWhenUsed/>
    <w:qFormat/>
    <w:rsid w:val="00E17EF2"/>
    <w:pPr>
      <w:keepNext/>
      <w:spacing w:before="240" w:after="240"/>
      <w:jc w:val="center"/>
    </w:pPr>
    <w:rPr>
      <w:bCs/>
      <w:sz w:val="22"/>
    </w:rPr>
  </w:style>
  <w:style w:type="paragraph" w:styleId="a6">
    <w:name w:val="header"/>
    <w:basedOn w:val="a"/>
    <w:link w:val="a7"/>
    <w:unhideWhenUsed/>
    <w:qFormat/>
    <w:locked/>
    <w:rsid w:val="00A91EF8"/>
    <w:pPr>
      <w:tabs>
        <w:tab w:val="center" w:pos="4677"/>
        <w:tab w:val="right" w:pos="9355"/>
      </w:tabs>
      <w:jc w:val="center"/>
    </w:pPr>
    <w:rPr>
      <w:sz w:val="28"/>
      <w:szCs w:val="28"/>
    </w:rPr>
  </w:style>
  <w:style w:type="character" w:customStyle="1" w:styleId="a7">
    <w:name w:val="Верхний колонтитул Знак"/>
    <w:basedOn w:val="a0"/>
    <w:link w:val="a6"/>
    <w:rsid w:val="00A91EF8"/>
    <w:rPr>
      <w:rFonts w:ascii="Times New Roman" w:hAnsi="Times New Roman"/>
      <w:sz w:val="28"/>
      <w:szCs w:val="28"/>
    </w:rPr>
  </w:style>
  <w:style w:type="paragraph" w:styleId="a8">
    <w:name w:val="footer"/>
    <w:basedOn w:val="a"/>
    <w:link w:val="a9"/>
    <w:uiPriority w:val="99"/>
    <w:unhideWhenUsed/>
    <w:locked/>
    <w:rsid w:val="008A594F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A594F"/>
  </w:style>
  <w:style w:type="paragraph" w:styleId="aa">
    <w:name w:val="Balloon Text"/>
    <w:basedOn w:val="a"/>
    <w:link w:val="ab"/>
    <w:uiPriority w:val="99"/>
    <w:unhideWhenUsed/>
    <w:locked/>
    <w:rsid w:val="008A594F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rsid w:val="008A594F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59"/>
    <w:locked/>
    <w:rsid w:val="005D0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99"/>
    <w:qFormat/>
    <w:rsid w:val="00CC7242"/>
    <w:pPr>
      <w:spacing w:before="120" w:after="120"/>
      <w:ind w:left="57"/>
    </w:pPr>
    <w:rPr>
      <w:rFonts w:eastAsia="Times New Roman" w:cs="Times New Roman"/>
      <w:lang w:eastAsia="ru-RU"/>
    </w:rPr>
  </w:style>
  <w:style w:type="character" w:customStyle="1" w:styleId="11">
    <w:name w:val="Заголовок 1 Знак"/>
    <w:basedOn w:val="a0"/>
    <w:link w:val="1"/>
    <w:uiPriority w:val="99"/>
    <w:rsid w:val="00981022"/>
    <w:rPr>
      <w:rFonts w:ascii="Times New Roman" w:eastAsia="Arial Unicode MS" w:hAnsi="Times New Roman" w:cs="Arial"/>
      <w:b/>
      <w:bCs/>
      <w:kern w:val="1"/>
      <w:sz w:val="24"/>
      <w:szCs w:val="32"/>
      <w:lang w:eastAsia="ar-SA"/>
    </w:rPr>
  </w:style>
  <w:style w:type="character" w:customStyle="1" w:styleId="30">
    <w:name w:val="Заголовок 3 Знак"/>
    <w:basedOn w:val="a0"/>
    <w:link w:val="3"/>
    <w:rsid w:val="001D0784"/>
    <w:rPr>
      <w:rFonts w:ascii="Times New Roman" w:eastAsiaTheme="majorEastAsia" w:hAnsi="Times New Roman" w:cs="Times New Roman"/>
      <w:b/>
      <w:bCs/>
      <w:color w:val="000000" w:themeColor="text1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9"/>
    <w:rsid w:val="00C859D8"/>
    <w:rPr>
      <w:rFonts w:ascii="Times New Roman" w:eastAsia="Arial Unicode MS" w:hAnsi="Times New Roman"/>
      <w:b/>
      <w:bCs/>
      <w:kern w:val="1"/>
      <w:sz w:val="24"/>
      <w:szCs w:val="28"/>
      <w:lang w:eastAsia="ar-SA"/>
    </w:rPr>
  </w:style>
  <w:style w:type="character" w:customStyle="1" w:styleId="50">
    <w:name w:val="Заголовок 5 Знак"/>
    <w:basedOn w:val="a0"/>
    <w:link w:val="5"/>
    <w:rsid w:val="00FD3A89"/>
    <w:rPr>
      <w:rFonts w:ascii="Times New Roman" w:eastAsia="Arial Unicode MS" w:hAnsi="Times New Roman"/>
      <w:b/>
      <w:bCs/>
      <w:iCs/>
      <w:kern w:val="1"/>
      <w:sz w:val="24"/>
      <w:szCs w:val="26"/>
      <w:lang w:eastAsia="ar-SA"/>
    </w:rPr>
  </w:style>
  <w:style w:type="character" w:customStyle="1" w:styleId="60">
    <w:name w:val="Заголовок 6 Знак"/>
    <w:basedOn w:val="a0"/>
    <w:link w:val="6"/>
    <w:rsid w:val="00981022"/>
    <w:rPr>
      <w:rFonts w:ascii="Times New Roman" w:eastAsia="Arial Unicode MS" w:hAnsi="Times New Roman"/>
      <w:b/>
      <w:bCs/>
      <w:kern w:val="1"/>
      <w:sz w:val="24"/>
      <w:szCs w:val="24"/>
      <w:lang w:eastAsia="ar-SA"/>
    </w:rPr>
  </w:style>
  <w:style w:type="character" w:customStyle="1" w:styleId="70">
    <w:name w:val="Заголовок 7 Знак"/>
    <w:basedOn w:val="a0"/>
    <w:link w:val="7"/>
    <w:rsid w:val="00981022"/>
    <w:rPr>
      <w:rFonts w:ascii="Times New Roman" w:eastAsia="Arial Unicode MS" w:hAnsi="Times New Roman"/>
      <w:kern w:val="1"/>
      <w:sz w:val="24"/>
      <w:szCs w:val="24"/>
      <w:lang w:eastAsia="ar-SA"/>
    </w:rPr>
  </w:style>
  <w:style w:type="character" w:customStyle="1" w:styleId="80">
    <w:name w:val="Заголовок 8 Знак"/>
    <w:basedOn w:val="a0"/>
    <w:link w:val="8"/>
    <w:rsid w:val="00981022"/>
    <w:rPr>
      <w:rFonts w:ascii="Times New Roman" w:eastAsia="Arial Unicode MS" w:hAnsi="Times New Roman"/>
      <w:i/>
      <w:iCs/>
      <w:kern w:val="1"/>
      <w:sz w:val="24"/>
      <w:szCs w:val="24"/>
      <w:lang w:eastAsia="ar-SA"/>
    </w:rPr>
  </w:style>
  <w:style w:type="character" w:customStyle="1" w:styleId="90">
    <w:name w:val="Заголовок 9 Знак"/>
    <w:basedOn w:val="a0"/>
    <w:link w:val="9"/>
    <w:semiHidden/>
    <w:rsid w:val="0098102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2">
    <w:name w:val="Заголовок 1 (новая страница)"/>
    <w:basedOn w:val="1"/>
    <w:next w:val="ae"/>
    <w:link w:val="13"/>
    <w:qFormat/>
    <w:rsid w:val="00981022"/>
    <w:pPr>
      <w:pageBreakBefore/>
      <w:widowControl/>
      <w:suppressAutoHyphens w:val="0"/>
    </w:pPr>
    <w:rPr>
      <w:rFonts w:cs="Times New Roman"/>
      <w:szCs w:val="24"/>
    </w:rPr>
  </w:style>
  <w:style w:type="character" w:customStyle="1" w:styleId="13">
    <w:name w:val="Заголовок 1 (новая страница) Знак"/>
    <w:basedOn w:val="a0"/>
    <w:link w:val="12"/>
    <w:rsid w:val="00981022"/>
    <w:rPr>
      <w:rFonts w:ascii="Times New Roman" w:eastAsia="Arial Unicode MS" w:hAnsi="Times New Roman" w:cs="Times New Roman"/>
      <w:b/>
      <w:bCs/>
      <w:kern w:val="1"/>
      <w:sz w:val="24"/>
      <w:szCs w:val="24"/>
      <w:lang w:eastAsia="ar-SA"/>
    </w:rPr>
  </w:style>
  <w:style w:type="paragraph" w:customStyle="1" w:styleId="10">
    <w:name w:val="Список 1 уровень"/>
    <w:basedOn w:val="a"/>
    <w:link w:val="14"/>
    <w:autoRedefine/>
    <w:qFormat/>
    <w:rsid w:val="00A24543"/>
    <w:pPr>
      <w:keepNext/>
      <w:keepLines/>
      <w:numPr>
        <w:numId w:val="1"/>
      </w:numPr>
      <w:tabs>
        <w:tab w:val="clear" w:pos="360"/>
        <w:tab w:val="left" w:pos="1134"/>
      </w:tabs>
      <w:spacing w:before="200"/>
      <w:ind w:left="709" w:firstLine="0"/>
      <w:contextualSpacing/>
    </w:pPr>
    <w:rPr>
      <w:rFonts w:eastAsia="Times New Roman"/>
    </w:rPr>
  </w:style>
  <w:style w:type="paragraph" w:styleId="15">
    <w:name w:val="toc 1"/>
    <w:basedOn w:val="a"/>
    <w:next w:val="a"/>
    <w:autoRedefine/>
    <w:uiPriority w:val="39"/>
    <w:unhideWhenUsed/>
    <w:locked/>
    <w:rsid w:val="007070E9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locked/>
    <w:rsid w:val="00A031D7"/>
    <w:pPr>
      <w:tabs>
        <w:tab w:val="left" w:pos="1320"/>
        <w:tab w:val="right" w:leader="dot" w:pos="9629"/>
      </w:tabs>
      <w:spacing w:after="100"/>
      <w:ind w:left="440"/>
    </w:pPr>
  </w:style>
  <w:style w:type="character" w:styleId="af">
    <w:name w:val="Hyperlink"/>
    <w:basedOn w:val="a0"/>
    <w:uiPriority w:val="99"/>
    <w:unhideWhenUsed/>
    <w:qFormat/>
    <w:rsid w:val="00672D05"/>
    <w:rPr>
      <w:rFonts w:ascii="Times New Roman" w:hAnsi="Times New Roman"/>
      <w:color w:val="auto"/>
      <w:sz w:val="24"/>
      <w:u w:val="none"/>
    </w:rPr>
  </w:style>
  <w:style w:type="paragraph" w:customStyle="1" w:styleId="ae">
    <w:name w:val="Текст документа"/>
    <w:basedOn w:val="a"/>
    <w:autoRedefine/>
    <w:qFormat/>
    <w:rsid w:val="001B3318"/>
    <w:pPr>
      <w:spacing w:before="240" w:after="240"/>
      <w:ind w:firstLine="709"/>
    </w:pPr>
    <w:rPr>
      <w:rFonts w:eastAsia="Times New Roman" w:cs="Times New Roman"/>
      <w:szCs w:val="20"/>
    </w:rPr>
  </w:style>
  <w:style w:type="character" w:customStyle="1" w:styleId="22">
    <w:name w:val="Заголовок 2 Знак"/>
    <w:basedOn w:val="a0"/>
    <w:link w:val="21"/>
    <w:uiPriority w:val="9"/>
    <w:rsid w:val="00E079BC"/>
    <w:rPr>
      <w:rFonts w:ascii="Times New Roman" w:eastAsiaTheme="majorEastAsia" w:hAnsi="Times New Roman" w:cstheme="majorBidi"/>
      <w:b/>
      <w:bCs/>
      <w:sz w:val="24"/>
      <w:szCs w:val="26"/>
      <w:lang w:eastAsia="ar-SA"/>
    </w:rPr>
  </w:style>
  <w:style w:type="paragraph" w:styleId="af0">
    <w:name w:val="Subtitle"/>
    <w:basedOn w:val="a"/>
    <w:next w:val="a"/>
    <w:link w:val="af1"/>
    <w:uiPriority w:val="11"/>
    <w:qFormat/>
    <w:locked/>
    <w:rsid w:val="000716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f1">
    <w:name w:val="Подзаголовок Знак"/>
    <w:basedOn w:val="a0"/>
    <w:link w:val="af0"/>
    <w:uiPriority w:val="11"/>
    <w:rsid w:val="000716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2">
    <w:name w:val="Список 2 уровень"/>
    <w:basedOn w:val="10"/>
    <w:link w:val="23"/>
    <w:autoRedefine/>
    <w:qFormat/>
    <w:rsid w:val="000716A2"/>
    <w:pPr>
      <w:numPr>
        <w:numId w:val="2"/>
      </w:numPr>
    </w:pPr>
  </w:style>
  <w:style w:type="paragraph" w:customStyle="1" w:styleId="af2">
    <w:name w:val="Заголовок таблицы"/>
    <w:basedOn w:val="a"/>
    <w:qFormat/>
    <w:rsid w:val="00E77CFB"/>
    <w:pPr>
      <w:keepNext/>
      <w:keepLines/>
      <w:jc w:val="center"/>
    </w:pPr>
    <w:rPr>
      <w:rFonts w:eastAsia="Times New Roman" w:cs="Times New Roman"/>
      <w:b/>
      <w:bCs/>
      <w:szCs w:val="20"/>
    </w:rPr>
  </w:style>
  <w:style w:type="character" w:customStyle="1" w:styleId="14">
    <w:name w:val="Список 1 уровень Знак"/>
    <w:basedOn w:val="a0"/>
    <w:link w:val="10"/>
    <w:rsid w:val="00A24543"/>
    <w:rPr>
      <w:rFonts w:ascii="Times New Roman" w:eastAsia="Times New Roman" w:hAnsi="Times New Roman"/>
      <w:sz w:val="24"/>
      <w:szCs w:val="24"/>
    </w:rPr>
  </w:style>
  <w:style w:type="character" w:customStyle="1" w:styleId="23">
    <w:name w:val="Список 2 уровень Знак"/>
    <w:basedOn w:val="14"/>
    <w:link w:val="2"/>
    <w:rsid w:val="000716A2"/>
    <w:rPr>
      <w:rFonts w:ascii="Times New Roman" w:eastAsia="Times New Roman" w:hAnsi="Times New Roman"/>
      <w:sz w:val="24"/>
      <w:szCs w:val="24"/>
    </w:rPr>
  </w:style>
  <w:style w:type="paragraph" w:customStyle="1" w:styleId="af3">
    <w:name w:val="Текст в таблице"/>
    <w:basedOn w:val="a"/>
    <w:qFormat/>
    <w:rsid w:val="00A4542D"/>
    <w:rPr>
      <w:rFonts w:eastAsia="Times New Roman" w:cs="Times New Roman"/>
      <w:szCs w:val="20"/>
    </w:rPr>
  </w:style>
  <w:style w:type="paragraph" w:customStyle="1" w:styleId="af4">
    <w:name w:val="Текст на титуле"/>
    <w:basedOn w:val="a"/>
    <w:qFormat/>
    <w:locked/>
    <w:rsid w:val="00011149"/>
    <w:pPr>
      <w:jc w:val="center"/>
    </w:pPr>
    <w:rPr>
      <w:rFonts w:eastAsia="Times New Roman" w:cs="Times New Roman"/>
      <w:b/>
      <w:bCs/>
      <w:sz w:val="28"/>
      <w:szCs w:val="20"/>
    </w:rPr>
  </w:style>
  <w:style w:type="character" w:customStyle="1" w:styleId="af5">
    <w:name w:val="Название проекта"/>
    <w:basedOn w:val="a0"/>
    <w:qFormat/>
    <w:rsid w:val="001B7E3A"/>
    <w:rPr>
      <w:b/>
      <w:bCs/>
      <w:sz w:val="32"/>
    </w:rPr>
  </w:style>
  <w:style w:type="paragraph" w:customStyle="1" w:styleId="af6">
    <w:name w:val="Обычный по центру"/>
    <w:basedOn w:val="a"/>
    <w:qFormat/>
    <w:rsid w:val="00870039"/>
    <w:pPr>
      <w:jc w:val="center"/>
    </w:pPr>
    <w:rPr>
      <w:rFonts w:eastAsia="Times New Roman" w:cs="Times New Roman"/>
      <w:szCs w:val="20"/>
    </w:rPr>
  </w:style>
  <w:style w:type="paragraph" w:styleId="24">
    <w:name w:val="toc 2"/>
    <w:basedOn w:val="a"/>
    <w:next w:val="a"/>
    <w:autoRedefine/>
    <w:uiPriority w:val="39"/>
    <w:unhideWhenUsed/>
    <w:locked/>
    <w:rsid w:val="00672D05"/>
    <w:pPr>
      <w:spacing w:after="100"/>
      <w:ind w:left="240"/>
    </w:pPr>
  </w:style>
  <w:style w:type="paragraph" w:customStyle="1" w:styleId="af7">
    <w:name w:val="Колонтитул право"/>
    <w:basedOn w:val="a"/>
    <w:link w:val="af8"/>
    <w:qFormat/>
    <w:rsid w:val="00867920"/>
    <w:pPr>
      <w:jc w:val="right"/>
    </w:pPr>
    <w:rPr>
      <w:rFonts w:eastAsia="Times New Roman" w:cs="Times New Roman"/>
      <w:sz w:val="22"/>
      <w:szCs w:val="20"/>
      <w:lang w:eastAsia="ru-RU"/>
    </w:rPr>
  </w:style>
  <w:style w:type="paragraph" w:customStyle="1" w:styleId="af9">
    <w:name w:val="Колонтитул лево"/>
    <w:basedOn w:val="a"/>
    <w:link w:val="afa"/>
    <w:qFormat/>
    <w:rsid w:val="00867920"/>
    <w:rPr>
      <w:rFonts w:eastAsia="Times New Roman" w:cs="Times New Roman"/>
      <w:sz w:val="22"/>
      <w:szCs w:val="20"/>
      <w:lang w:eastAsia="ru-RU"/>
    </w:rPr>
  </w:style>
  <w:style w:type="character" w:customStyle="1" w:styleId="af8">
    <w:name w:val="Колонтитул право Знак"/>
    <w:basedOn w:val="a0"/>
    <w:link w:val="af7"/>
    <w:rsid w:val="00867920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81">
    <w:name w:val="Стиль 8 по центру"/>
    <w:basedOn w:val="a"/>
    <w:qFormat/>
    <w:rsid w:val="00011149"/>
    <w:pPr>
      <w:jc w:val="center"/>
    </w:pPr>
    <w:rPr>
      <w:rFonts w:eastAsia="Times New Roman" w:cs="Times New Roman"/>
      <w:sz w:val="16"/>
      <w:szCs w:val="20"/>
    </w:rPr>
  </w:style>
  <w:style w:type="character" w:customStyle="1" w:styleId="afa">
    <w:name w:val="Колонтитул лево Знак"/>
    <w:basedOn w:val="a0"/>
    <w:link w:val="af9"/>
    <w:rsid w:val="00867920"/>
    <w:rPr>
      <w:rFonts w:ascii="Times New Roman" w:eastAsia="Times New Roman" w:hAnsi="Times New Roman" w:cs="Times New Roman"/>
      <w:szCs w:val="20"/>
      <w:lang w:eastAsia="ru-RU"/>
    </w:rPr>
  </w:style>
  <w:style w:type="paragraph" w:styleId="afb">
    <w:name w:val="annotation text"/>
    <w:basedOn w:val="a"/>
    <w:link w:val="afc"/>
    <w:uiPriority w:val="99"/>
    <w:unhideWhenUsed/>
    <w:locked/>
    <w:rsid w:val="00D24DC7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rsid w:val="00D24DC7"/>
    <w:rPr>
      <w:rFonts w:ascii="Times New Roman" w:hAnsi="Times New Roman"/>
      <w:sz w:val="20"/>
      <w:szCs w:val="20"/>
    </w:rPr>
  </w:style>
  <w:style w:type="paragraph" w:styleId="afd">
    <w:name w:val="endnote text"/>
    <w:basedOn w:val="a"/>
    <w:link w:val="afe"/>
    <w:uiPriority w:val="99"/>
    <w:unhideWhenUsed/>
    <w:locked/>
    <w:rsid w:val="00D24DC7"/>
    <w:rPr>
      <w:sz w:val="20"/>
      <w:szCs w:val="20"/>
    </w:rPr>
  </w:style>
  <w:style w:type="character" w:customStyle="1" w:styleId="afe">
    <w:name w:val="Текст концевой сноски Знак"/>
    <w:basedOn w:val="a0"/>
    <w:link w:val="afd"/>
    <w:uiPriority w:val="99"/>
    <w:rsid w:val="00D24DC7"/>
    <w:rPr>
      <w:rFonts w:ascii="Times New Roman" w:hAnsi="Times New Roman"/>
      <w:sz w:val="20"/>
      <w:szCs w:val="20"/>
    </w:rPr>
  </w:style>
  <w:style w:type="paragraph" w:customStyle="1" w:styleId="aff">
    <w:name w:val="Таблица_Текст_РТК"/>
    <w:basedOn w:val="a"/>
    <w:next w:val="a"/>
    <w:link w:val="aff0"/>
    <w:qFormat/>
    <w:rsid w:val="00505EB9"/>
    <w:pPr>
      <w:jc w:val="both"/>
    </w:pPr>
    <w:rPr>
      <w:rFonts w:eastAsia="MS Mincho" w:cs="Times New Roman"/>
      <w:szCs w:val="26"/>
    </w:rPr>
  </w:style>
  <w:style w:type="character" w:customStyle="1" w:styleId="aff0">
    <w:name w:val="Таблица_Текст_РТК Знак"/>
    <w:link w:val="aff"/>
    <w:rsid w:val="00505EB9"/>
    <w:rPr>
      <w:rFonts w:ascii="Times New Roman" w:eastAsia="MS Mincho" w:hAnsi="Times New Roman" w:cs="Times New Roman"/>
      <w:sz w:val="24"/>
      <w:szCs w:val="26"/>
    </w:rPr>
  </w:style>
  <w:style w:type="paragraph" w:customStyle="1" w:styleId="20">
    <w:name w:val="Текст_маркер_2_РТК"/>
    <w:basedOn w:val="ad"/>
    <w:link w:val="25"/>
    <w:qFormat/>
    <w:rsid w:val="00505EB9"/>
    <w:pPr>
      <w:numPr>
        <w:numId w:val="3"/>
      </w:numPr>
      <w:spacing w:before="0" w:after="0"/>
      <w:ind w:left="1135" w:hanging="284"/>
      <w:jc w:val="both"/>
    </w:pPr>
    <w:rPr>
      <w:sz w:val="26"/>
      <w:szCs w:val="26"/>
      <w:lang w:eastAsia="en-US"/>
    </w:rPr>
  </w:style>
  <w:style w:type="character" w:customStyle="1" w:styleId="25">
    <w:name w:val="Текст_маркер_2_РТК Знак"/>
    <w:link w:val="20"/>
    <w:rsid w:val="00505EB9"/>
    <w:rPr>
      <w:rFonts w:ascii="Times New Roman" w:eastAsia="Times New Roman" w:hAnsi="Times New Roman" w:cs="Times New Roman"/>
      <w:sz w:val="26"/>
      <w:szCs w:val="26"/>
    </w:rPr>
  </w:style>
  <w:style w:type="paragraph" w:customStyle="1" w:styleId="aff1">
    <w:name w:val="Текст_РТК"/>
    <w:basedOn w:val="a"/>
    <w:link w:val="aff2"/>
    <w:qFormat/>
    <w:rsid w:val="00505EB9"/>
    <w:pPr>
      <w:ind w:firstLine="567"/>
      <w:jc w:val="both"/>
    </w:pPr>
    <w:rPr>
      <w:rFonts w:eastAsia="MS Mincho" w:cs="Times New Roman"/>
      <w:sz w:val="26"/>
      <w:szCs w:val="26"/>
    </w:rPr>
  </w:style>
  <w:style w:type="character" w:customStyle="1" w:styleId="aff2">
    <w:name w:val="Текст_РТК Знак"/>
    <w:link w:val="aff1"/>
    <w:rsid w:val="00505EB9"/>
    <w:rPr>
      <w:rFonts w:ascii="Times New Roman" w:eastAsia="MS Mincho" w:hAnsi="Times New Roman" w:cs="Times New Roman"/>
      <w:sz w:val="26"/>
      <w:szCs w:val="26"/>
    </w:rPr>
  </w:style>
  <w:style w:type="paragraph" w:customStyle="1" w:styleId="aff3">
    <w:name w:val="Таблица_название_РТК"/>
    <w:basedOn w:val="a"/>
    <w:next w:val="a"/>
    <w:link w:val="aff4"/>
    <w:qFormat/>
    <w:rsid w:val="00505EB9"/>
    <w:pPr>
      <w:jc w:val="center"/>
    </w:pPr>
    <w:rPr>
      <w:rFonts w:eastAsia="MS Mincho" w:cs="Times New Roman"/>
      <w:b/>
      <w:sz w:val="26"/>
      <w:szCs w:val="26"/>
    </w:rPr>
  </w:style>
  <w:style w:type="character" w:customStyle="1" w:styleId="aff4">
    <w:name w:val="Таблица_название_РТК Знак"/>
    <w:link w:val="aff3"/>
    <w:rsid w:val="00505EB9"/>
    <w:rPr>
      <w:rFonts w:ascii="Times New Roman" w:eastAsia="MS Mincho" w:hAnsi="Times New Roman" w:cs="Times New Roman"/>
      <w:b/>
      <w:sz w:val="26"/>
      <w:szCs w:val="26"/>
    </w:rPr>
  </w:style>
  <w:style w:type="character" w:styleId="aff5">
    <w:name w:val="Unresolved Mention"/>
    <w:basedOn w:val="a0"/>
    <w:uiPriority w:val="99"/>
    <w:semiHidden/>
    <w:unhideWhenUsed/>
    <w:rsid w:val="00A031D7"/>
    <w:rPr>
      <w:color w:val="605E5C"/>
      <w:shd w:val="clear" w:color="auto" w:fill="E1DFDD"/>
    </w:rPr>
  </w:style>
  <w:style w:type="character" w:styleId="aff6">
    <w:name w:val="annotation reference"/>
    <w:basedOn w:val="a0"/>
    <w:uiPriority w:val="99"/>
    <w:semiHidden/>
    <w:unhideWhenUsed/>
    <w:locked/>
    <w:rsid w:val="00DC3AC9"/>
    <w:rPr>
      <w:sz w:val="16"/>
      <w:szCs w:val="16"/>
    </w:rPr>
  </w:style>
  <w:style w:type="paragraph" w:styleId="aff7">
    <w:name w:val="annotation subject"/>
    <w:basedOn w:val="afb"/>
    <w:next w:val="afb"/>
    <w:link w:val="aff8"/>
    <w:uiPriority w:val="99"/>
    <w:semiHidden/>
    <w:unhideWhenUsed/>
    <w:locked/>
    <w:rsid w:val="00DC3AC9"/>
    <w:rPr>
      <w:b/>
      <w:bCs/>
    </w:rPr>
  </w:style>
  <w:style w:type="character" w:customStyle="1" w:styleId="aff8">
    <w:name w:val="Тема примечания Знак"/>
    <w:basedOn w:val="afc"/>
    <w:link w:val="aff7"/>
    <w:uiPriority w:val="99"/>
    <w:semiHidden/>
    <w:rsid w:val="00DC3AC9"/>
    <w:rPr>
      <w:rFonts w:ascii="Times New Roman" w:hAnsi="Times New Roman"/>
      <w:b/>
      <w:b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locked/>
    <w:rsid w:val="0015247C"/>
    <w:pPr>
      <w:spacing w:after="100"/>
      <w:ind w:left="720"/>
    </w:pPr>
  </w:style>
  <w:style w:type="paragraph" w:styleId="aff9">
    <w:name w:val="TOC Heading"/>
    <w:basedOn w:val="1"/>
    <w:next w:val="a"/>
    <w:uiPriority w:val="39"/>
    <w:unhideWhenUsed/>
    <w:qFormat/>
    <w:locked/>
    <w:rsid w:val="0015247C"/>
    <w:pPr>
      <w:keepLines/>
      <w:widowControl/>
      <w:numPr>
        <w:numId w:val="0"/>
      </w:numPr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ustomXml" Target="ink/ink3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customXml" Target="ink/ink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theme" Target="theme/theme1.xml"/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header" Target="header2.xml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leg.I.Korolev\AppData\Local\Microsoft\Windows\Temporary%20Internet%20Files\Content.Outlook\U41343EC\&#1064;&#1072;&#1073;&#1083;&#1086;&#1085;_&#1055;&#1088;&#1086;&#1090;&#1086;&#1082;&#1086;&#1083;%20&#1090;&#1077;&#1089;&#1090;&#1080;&#1088;&#1086;&#1074;&#1072;&#1085;&#1080;&#1103;.dotm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14:28:07.5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5T22:33:45.4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5T23:01:21.1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8C185190-6376-4749-AE09-2E0CE96FF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Шаблон_Протокол тестирования.dotm</Template>
  <TotalTime>333</TotalTime>
  <Pages>16</Pages>
  <Words>1395</Words>
  <Characters>7953</Characters>
  <Application>Microsoft Office Word</Application>
  <DocSecurity>0</DocSecurity>
  <Lines>66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us7r</dc:creator>
  <cp:lastModifiedBy>Елена Лосева</cp:lastModifiedBy>
  <cp:revision>9</cp:revision>
  <cp:lastPrinted>2013-12-24T13:13:00Z</cp:lastPrinted>
  <dcterms:created xsi:type="dcterms:W3CDTF">2026-07-17T22:28:00Z</dcterms:created>
  <dcterms:modified xsi:type="dcterms:W3CDTF">2026-07-24T00:41:00Z</dcterms:modified>
</cp:coreProperties>
</file>