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D33B81" w:rsidRPr="0032710D" w14:paraId="3D5E8BC9" w14:textId="77777777" w:rsidTr="00D33B81">
        <w:trPr>
          <w:trHeight w:val="299"/>
        </w:trPr>
        <w:tc>
          <w:tcPr>
            <w:tcW w:w="2392" w:type="dxa"/>
          </w:tcPr>
          <w:p w14:paraId="1A389080" w14:textId="77777777" w:rsidR="00D33B81" w:rsidRPr="0061001D" w:rsidRDefault="00D33B81" w:rsidP="00837C75">
            <w:pPr>
              <w:pStyle w:val="af3"/>
              <w:rPr>
                <w:lang w:val="en-US"/>
              </w:rPr>
            </w:pPr>
          </w:p>
        </w:tc>
        <w:tc>
          <w:tcPr>
            <w:tcW w:w="2393" w:type="dxa"/>
          </w:tcPr>
          <w:p w14:paraId="070C4C48" w14:textId="77777777" w:rsidR="00D33B81" w:rsidRPr="0032710D" w:rsidRDefault="00D33B81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7DD70818" w14:textId="77777777" w:rsidR="00D33B81" w:rsidRPr="001B7E3A" w:rsidRDefault="00D33B81" w:rsidP="001B7E3A">
            <w:pPr>
              <w:pStyle w:val="a4"/>
            </w:pPr>
          </w:p>
        </w:tc>
      </w:tr>
      <w:tr w:rsidR="00F50B2C" w:rsidRPr="0032710D" w14:paraId="34FA3F9E" w14:textId="77777777" w:rsidTr="00F8085C">
        <w:tc>
          <w:tcPr>
            <w:tcW w:w="2392" w:type="dxa"/>
          </w:tcPr>
          <w:p w14:paraId="6F257CA7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2393" w:type="dxa"/>
          </w:tcPr>
          <w:p w14:paraId="0C2BFC52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0E7B8DC4" w14:textId="77777777" w:rsidR="00F50B2C" w:rsidRPr="001B7E3A" w:rsidRDefault="00F50B2C" w:rsidP="001B7E3A">
            <w:pPr>
              <w:pStyle w:val="a4"/>
            </w:pPr>
          </w:p>
        </w:tc>
      </w:tr>
      <w:tr w:rsidR="00F50B2C" w:rsidRPr="0032710D" w14:paraId="06B7A759" w14:textId="77777777" w:rsidTr="00F8085C">
        <w:tc>
          <w:tcPr>
            <w:tcW w:w="2392" w:type="dxa"/>
          </w:tcPr>
          <w:p w14:paraId="7F6758B3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2393" w:type="dxa"/>
          </w:tcPr>
          <w:p w14:paraId="3AC2D618" w14:textId="77777777" w:rsidR="00F50B2C" w:rsidRPr="0032710D" w:rsidRDefault="00F50B2C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5F9C355A" w14:textId="77777777" w:rsidR="00F50B2C" w:rsidRPr="0032710D" w:rsidRDefault="00F50B2C" w:rsidP="00074F8E">
            <w:pPr>
              <w:pStyle w:val="af3"/>
            </w:pPr>
          </w:p>
        </w:tc>
      </w:tr>
      <w:tr w:rsidR="003C3327" w:rsidRPr="0032710D" w14:paraId="7E60A766" w14:textId="77777777" w:rsidTr="00F8085C">
        <w:tc>
          <w:tcPr>
            <w:tcW w:w="2392" w:type="dxa"/>
          </w:tcPr>
          <w:p w14:paraId="4E9BB927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471AF35F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  <w:vMerge w:val="restart"/>
          </w:tcPr>
          <w:p w14:paraId="6FF7540F" w14:textId="77777777" w:rsidR="003C3327" w:rsidRPr="0032710D" w:rsidRDefault="003C3327" w:rsidP="00837C75">
            <w:pPr>
              <w:pStyle w:val="af3"/>
            </w:pPr>
          </w:p>
        </w:tc>
      </w:tr>
      <w:tr w:rsidR="003C3327" w:rsidRPr="0032710D" w14:paraId="5E6E1B39" w14:textId="77777777" w:rsidTr="00B559C5">
        <w:tc>
          <w:tcPr>
            <w:tcW w:w="2392" w:type="dxa"/>
          </w:tcPr>
          <w:p w14:paraId="5D03003E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572D4508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  <w:vMerge/>
          </w:tcPr>
          <w:p w14:paraId="7EBE1D11" w14:textId="77777777" w:rsidR="003C3327" w:rsidRPr="0032710D" w:rsidRDefault="003C3327" w:rsidP="00837C75">
            <w:pPr>
              <w:pStyle w:val="af3"/>
            </w:pPr>
          </w:p>
        </w:tc>
      </w:tr>
      <w:tr w:rsidR="005D02FC" w:rsidRPr="0032710D" w14:paraId="5FB035E0" w14:textId="77777777" w:rsidTr="00B559C5">
        <w:tc>
          <w:tcPr>
            <w:tcW w:w="2392" w:type="dxa"/>
          </w:tcPr>
          <w:p w14:paraId="411731E6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31E21661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49814833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</w:tcPr>
          <w:p w14:paraId="7FBBB8DF" w14:textId="77777777" w:rsidR="005D02FC" w:rsidRPr="0032710D" w:rsidRDefault="005D02FC" w:rsidP="00837C75">
            <w:pPr>
              <w:pStyle w:val="af3"/>
            </w:pPr>
          </w:p>
        </w:tc>
      </w:tr>
      <w:tr w:rsidR="003C3327" w:rsidRPr="0032710D" w14:paraId="3C1CE01F" w14:textId="77777777" w:rsidTr="00B559C5">
        <w:tc>
          <w:tcPr>
            <w:tcW w:w="2392" w:type="dxa"/>
          </w:tcPr>
          <w:p w14:paraId="060FBDC0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2393" w:type="dxa"/>
          </w:tcPr>
          <w:p w14:paraId="24EF2D64" w14:textId="77777777" w:rsidR="003C3327" w:rsidRPr="0032710D" w:rsidRDefault="003C3327" w:rsidP="00837C75">
            <w:pPr>
              <w:pStyle w:val="af3"/>
            </w:pPr>
          </w:p>
        </w:tc>
        <w:tc>
          <w:tcPr>
            <w:tcW w:w="4786" w:type="dxa"/>
            <w:gridSpan w:val="2"/>
          </w:tcPr>
          <w:p w14:paraId="06AD297A" w14:textId="77777777" w:rsidR="003C3327" w:rsidRPr="0032710D" w:rsidRDefault="003C3327" w:rsidP="0012733E">
            <w:pPr>
              <w:pStyle w:val="af3"/>
            </w:pPr>
          </w:p>
        </w:tc>
      </w:tr>
      <w:tr w:rsidR="003C3327" w:rsidRPr="0032710D" w14:paraId="2E31F008" w14:textId="77777777" w:rsidTr="00F8085C">
        <w:trPr>
          <w:trHeight w:val="779"/>
        </w:trPr>
        <w:tc>
          <w:tcPr>
            <w:tcW w:w="9571" w:type="dxa"/>
            <w:gridSpan w:val="4"/>
            <w:vAlign w:val="center"/>
          </w:tcPr>
          <w:p w14:paraId="3ACEE4F2" w14:textId="77777777" w:rsidR="003C3327" w:rsidRPr="0032710D" w:rsidRDefault="003C3327" w:rsidP="00837C75">
            <w:pPr>
              <w:pStyle w:val="af3"/>
            </w:pPr>
          </w:p>
        </w:tc>
      </w:tr>
      <w:tr w:rsidR="003C7454" w:rsidRPr="0032710D" w14:paraId="363256ED" w14:textId="77777777" w:rsidTr="00F8085C">
        <w:trPr>
          <w:cantSplit/>
        </w:trPr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14:paraId="4CD22DC2" w14:textId="77777777" w:rsidR="003C7454" w:rsidRPr="0032710D" w:rsidRDefault="003C7454" w:rsidP="00556CFF">
            <w:pPr>
              <w:pStyle w:val="af4"/>
            </w:pPr>
            <w:r w:rsidRPr="0032710D">
              <w:t xml:space="preserve">Автоматизированная информационная система </w:t>
            </w:r>
          </w:p>
        </w:tc>
      </w:tr>
      <w:tr w:rsidR="00913551" w:rsidRPr="0032710D" w14:paraId="078BFAC8" w14:textId="77777777" w:rsidTr="00F8085C">
        <w:tc>
          <w:tcPr>
            <w:tcW w:w="9571" w:type="dxa"/>
            <w:gridSpan w:val="4"/>
            <w:tcBorders>
              <w:top w:val="single" w:sz="4" w:space="0" w:color="auto"/>
            </w:tcBorders>
            <w:vAlign w:val="center"/>
          </w:tcPr>
          <w:p w14:paraId="443D87B5" w14:textId="77777777" w:rsidR="00913551" w:rsidRPr="00695840" w:rsidRDefault="00695840" w:rsidP="00837C75">
            <w:pPr>
              <w:pStyle w:val="81"/>
            </w:pPr>
            <w:r w:rsidRPr="00695840">
              <w:t>(наименование системы)</w:t>
            </w:r>
          </w:p>
        </w:tc>
      </w:tr>
      <w:tr w:rsidR="00947620" w:rsidRPr="0032710D" w14:paraId="1988308B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20207DD6" w14:textId="77777777" w:rsidR="00947620" w:rsidRPr="0032710D" w:rsidRDefault="00947620" w:rsidP="00837C75">
            <w:pPr>
              <w:pStyle w:val="af3"/>
            </w:pPr>
          </w:p>
        </w:tc>
      </w:tr>
      <w:tr w:rsidR="00947620" w:rsidRPr="0032710D" w14:paraId="5A2F0174" w14:textId="77777777" w:rsidTr="00F8085C">
        <w:tc>
          <w:tcPr>
            <w:tcW w:w="9571" w:type="dxa"/>
            <w:gridSpan w:val="4"/>
            <w:vAlign w:val="center"/>
          </w:tcPr>
          <w:p w14:paraId="18BB0802" w14:textId="77777777" w:rsidR="00947620" w:rsidRPr="00D24DC7" w:rsidRDefault="00947620" w:rsidP="00D24DC7">
            <w:pPr>
              <w:pStyle w:val="af4"/>
              <w:rPr>
                <w:rStyle w:val="af5"/>
                <w:b/>
                <w:bCs/>
                <w:sz w:val="28"/>
              </w:rPr>
            </w:pPr>
          </w:p>
        </w:tc>
      </w:tr>
      <w:tr w:rsidR="00947620" w:rsidRPr="0032710D" w14:paraId="3394A6DB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585798FA" w14:textId="77777777" w:rsidR="00947620" w:rsidRPr="0032710D" w:rsidRDefault="00947620" w:rsidP="00D24DC7">
            <w:pPr>
              <w:pStyle w:val="af4"/>
            </w:pPr>
          </w:p>
        </w:tc>
      </w:tr>
      <w:tr w:rsidR="00947620" w:rsidRPr="0032710D" w14:paraId="5A485080" w14:textId="77777777" w:rsidTr="00F8085C">
        <w:tc>
          <w:tcPr>
            <w:tcW w:w="9571" w:type="dxa"/>
            <w:gridSpan w:val="4"/>
            <w:vAlign w:val="center"/>
          </w:tcPr>
          <w:p w14:paraId="68D1F8F2" w14:textId="77777777" w:rsidR="00D24DC7" w:rsidRPr="00947620" w:rsidRDefault="00341CD9" w:rsidP="00D24DC7">
            <w:pPr>
              <w:pStyle w:val="af4"/>
            </w:pPr>
            <w:r>
              <w:t>ТЕСТ-КЕЙСЫ</w:t>
            </w:r>
          </w:p>
        </w:tc>
      </w:tr>
      <w:tr w:rsidR="00A42922" w:rsidRPr="0032710D" w14:paraId="3066E961" w14:textId="77777777" w:rsidTr="00F8085C">
        <w:tc>
          <w:tcPr>
            <w:tcW w:w="9571" w:type="dxa"/>
            <w:gridSpan w:val="4"/>
            <w:vAlign w:val="center"/>
          </w:tcPr>
          <w:p w14:paraId="2345309E" w14:textId="77777777" w:rsidR="00A42922" w:rsidRPr="0032710D" w:rsidRDefault="00A42922" w:rsidP="00837C75">
            <w:pPr>
              <w:pStyle w:val="af3"/>
            </w:pPr>
          </w:p>
        </w:tc>
      </w:tr>
      <w:tr w:rsidR="00A42922" w:rsidRPr="0032710D" w14:paraId="51D52EFF" w14:textId="77777777" w:rsidTr="00E1596F">
        <w:tc>
          <w:tcPr>
            <w:tcW w:w="9571" w:type="dxa"/>
            <w:gridSpan w:val="4"/>
            <w:vAlign w:val="center"/>
          </w:tcPr>
          <w:p w14:paraId="7713E8C1" w14:textId="77777777" w:rsidR="00A42922" w:rsidRPr="003F437D" w:rsidRDefault="00A42922" w:rsidP="003F437D">
            <w:pPr>
              <w:pStyle w:val="af4"/>
            </w:pPr>
          </w:p>
        </w:tc>
      </w:tr>
      <w:tr w:rsidR="00DE2902" w:rsidRPr="0032710D" w14:paraId="05C20F3D" w14:textId="77777777" w:rsidTr="00E1596F">
        <w:tc>
          <w:tcPr>
            <w:tcW w:w="9571" w:type="dxa"/>
            <w:gridSpan w:val="4"/>
            <w:vAlign w:val="center"/>
          </w:tcPr>
          <w:p w14:paraId="7A78C247" w14:textId="77777777" w:rsidR="00DE2902" w:rsidRPr="0032710D" w:rsidRDefault="00DE2902" w:rsidP="00837C75">
            <w:pPr>
              <w:pStyle w:val="af3"/>
            </w:pPr>
          </w:p>
        </w:tc>
      </w:tr>
      <w:tr w:rsidR="00DE2902" w:rsidRPr="0032710D" w14:paraId="2B7AA05F" w14:textId="77777777" w:rsidTr="00E1596F">
        <w:trPr>
          <w:trHeight w:val="848"/>
        </w:trPr>
        <w:tc>
          <w:tcPr>
            <w:tcW w:w="9571" w:type="dxa"/>
            <w:gridSpan w:val="4"/>
            <w:vAlign w:val="center"/>
          </w:tcPr>
          <w:p w14:paraId="00CF4AF1" w14:textId="0EAEA5C9" w:rsidR="00DE2902" w:rsidRPr="001D4827" w:rsidRDefault="005D31BF" w:rsidP="0005307B">
            <w:pPr>
              <w:pStyle w:val="af4"/>
            </w:pPr>
            <w:r>
              <w:t>«</w:t>
            </w:r>
            <w:r w:rsidR="00C859D8">
              <w:t xml:space="preserve">Работа </w:t>
            </w:r>
            <w:r w:rsidR="00D76C4F">
              <w:t>с задачами</w:t>
            </w:r>
            <w:r w:rsidR="0082313D" w:rsidRPr="0082313D">
              <w:t>»</w:t>
            </w:r>
          </w:p>
        </w:tc>
      </w:tr>
      <w:tr w:rsidR="001D4827" w:rsidRPr="0032710D" w14:paraId="0213551A" w14:textId="77777777" w:rsidTr="00E1596F">
        <w:tc>
          <w:tcPr>
            <w:tcW w:w="9571" w:type="dxa"/>
            <w:gridSpan w:val="4"/>
            <w:vAlign w:val="center"/>
          </w:tcPr>
          <w:p w14:paraId="1A67256C" w14:textId="77777777" w:rsidR="001D4827" w:rsidRPr="0032710D" w:rsidRDefault="001D4827" w:rsidP="00837C75">
            <w:pPr>
              <w:pStyle w:val="af3"/>
            </w:pPr>
          </w:p>
        </w:tc>
      </w:tr>
      <w:tr w:rsidR="00062D71" w:rsidRPr="0032710D" w14:paraId="36AF4BC1" w14:textId="77777777" w:rsidTr="00E1596F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14:paraId="3AB46C66" w14:textId="77777777" w:rsidR="00062D71" w:rsidRPr="00FE4F8C" w:rsidRDefault="00703F8A" w:rsidP="00FE4F8C">
            <w:pPr>
              <w:pStyle w:val="af4"/>
            </w:pPr>
            <w:r>
              <w:t>АИС.</w:t>
            </w:r>
            <w:r w:rsidR="0084488B">
              <w:t>ТК</w:t>
            </w:r>
            <w:r>
              <w:t>.</w:t>
            </w:r>
          </w:p>
        </w:tc>
      </w:tr>
      <w:tr w:rsidR="0091447D" w:rsidRPr="0032710D" w14:paraId="789A78F8" w14:textId="77777777" w:rsidTr="00F8085C">
        <w:tc>
          <w:tcPr>
            <w:tcW w:w="9571" w:type="dxa"/>
            <w:gridSpan w:val="4"/>
            <w:tcBorders>
              <w:top w:val="single" w:sz="4" w:space="0" w:color="auto"/>
            </w:tcBorders>
            <w:vAlign w:val="center"/>
          </w:tcPr>
          <w:p w14:paraId="7DF9F0DE" w14:textId="77777777" w:rsidR="0091447D" w:rsidRPr="001E59ED" w:rsidRDefault="001E59ED" w:rsidP="00837C75">
            <w:pPr>
              <w:pStyle w:val="81"/>
            </w:pPr>
            <w:r w:rsidRPr="001E59ED">
              <w:t>(наименование документа)</w:t>
            </w:r>
          </w:p>
        </w:tc>
      </w:tr>
      <w:tr w:rsidR="00D77D76" w:rsidRPr="0032710D" w14:paraId="312BBDD8" w14:textId="77777777" w:rsidTr="00F8085C">
        <w:trPr>
          <w:trHeight w:val="562"/>
        </w:trPr>
        <w:tc>
          <w:tcPr>
            <w:tcW w:w="9571" w:type="dxa"/>
            <w:gridSpan w:val="4"/>
            <w:vAlign w:val="center"/>
          </w:tcPr>
          <w:p w14:paraId="591FB9E7" w14:textId="77777777" w:rsidR="00D77D76" w:rsidRPr="0032710D" w:rsidRDefault="00D77D76" w:rsidP="00837C75">
            <w:pPr>
              <w:pStyle w:val="af3"/>
            </w:pPr>
          </w:p>
        </w:tc>
      </w:tr>
      <w:tr w:rsidR="001E59ED" w:rsidRPr="0032710D" w14:paraId="56DC99B2" w14:textId="77777777" w:rsidTr="00F8085C">
        <w:tc>
          <w:tcPr>
            <w:tcW w:w="4785" w:type="dxa"/>
            <w:gridSpan w:val="2"/>
            <w:vAlign w:val="center"/>
          </w:tcPr>
          <w:p w14:paraId="761EC2A9" w14:textId="77777777" w:rsidR="001E59ED" w:rsidRPr="001B7E3A" w:rsidRDefault="001E59ED" w:rsidP="001B7E3A">
            <w:pPr>
              <w:pStyle w:val="a4"/>
            </w:pPr>
          </w:p>
        </w:tc>
        <w:tc>
          <w:tcPr>
            <w:tcW w:w="4786" w:type="dxa"/>
            <w:gridSpan w:val="2"/>
            <w:vAlign w:val="center"/>
          </w:tcPr>
          <w:p w14:paraId="151EBA45" w14:textId="77777777" w:rsidR="001E59ED" w:rsidRPr="001B7E3A" w:rsidRDefault="001E59ED" w:rsidP="001B7E3A">
            <w:pPr>
              <w:pStyle w:val="a4"/>
            </w:pPr>
          </w:p>
        </w:tc>
      </w:tr>
      <w:tr w:rsidR="00074F8E" w:rsidRPr="0032710D" w14:paraId="7005FA9B" w14:textId="77777777" w:rsidTr="00116988">
        <w:tc>
          <w:tcPr>
            <w:tcW w:w="4785" w:type="dxa"/>
            <w:gridSpan w:val="2"/>
          </w:tcPr>
          <w:p w14:paraId="68011715" w14:textId="77777777" w:rsidR="00074F8E" w:rsidRPr="008F7AB9" w:rsidRDefault="00074F8E" w:rsidP="006120FC"/>
        </w:tc>
        <w:tc>
          <w:tcPr>
            <w:tcW w:w="4786" w:type="dxa"/>
            <w:gridSpan w:val="2"/>
          </w:tcPr>
          <w:p w14:paraId="0CDF5D2B" w14:textId="77777777" w:rsidR="00074F8E" w:rsidRPr="00F203EB" w:rsidRDefault="00074F8E" w:rsidP="000F71BE"/>
        </w:tc>
      </w:tr>
      <w:tr w:rsidR="00074F8E" w:rsidRPr="0032710D" w14:paraId="39B49BD2" w14:textId="77777777" w:rsidTr="00116988">
        <w:tc>
          <w:tcPr>
            <w:tcW w:w="4785" w:type="dxa"/>
            <w:gridSpan w:val="2"/>
          </w:tcPr>
          <w:p w14:paraId="306C1128" w14:textId="77777777" w:rsidR="00074F8E" w:rsidRDefault="00074F8E" w:rsidP="006120FC"/>
        </w:tc>
        <w:tc>
          <w:tcPr>
            <w:tcW w:w="4786" w:type="dxa"/>
            <w:gridSpan w:val="2"/>
          </w:tcPr>
          <w:p w14:paraId="3CDB0752" w14:textId="77777777" w:rsidR="00074F8E" w:rsidRDefault="00074F8E" w:rsidP="000F71BE"/>
        </w:tc>
      </w:tr>
      <w:tr w:rsidR="001B6C9F" w:rsidRPr="0032710D" w14:paraId="5E02C9D9" w14:textId="77777777" w:rsidTr="00B559C5">
        <w:trPr>
          <w:trHeight w:val="562"/>
        </w:trPr>
        <w:tc>
          <w:tcPr>
            <w:tcW w:w="4785" w:type="dxa"/>
            <w:gridSpan w:val="2"/>
            <w:vAlign w:val="center"/>
          </w:tcPr>
          <w:p w14:paraId="60CAA89F" w14:textId="77777777" w:rsidR="001B6C9F" w:rsidRPr="0032710D" w:rsidRDefault="001B6C9F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59B3B3BA" w14:textId="77777777" w:rsidR="001B6C9F" w:rsidRPr="0032710D" w:rsidRDefault="001B6C9F" w:rsidP="00837C75">
            <w:pPr>
              <w:pStyle w:val="af3"/>
            </w:pPr>
          </w:p>
        </w:tc>
      </w:tr>
      <w:tr w:rsidR="005D02FC" w:rsidRPr="0032710D" w14:paraId="7DE8207F" w14:textId="77777777" w:rsidTr="00B559C5">
        <w:tc>
          <w:tcPr>
            <w:tcW w:w="2392" w:type="dxa"/>
            <w:vAlign w:val="center"/>
          </w:tcPr>
          <w:p w14:paraId="2C067D86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00A428B" w14:textId="77777777" w:rsidR="005D02FC" w:rsidRPr="0032710D" w:rsidRDefault="005D02FC" w:rsidP="00887D31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74A77F32" w14:textId="77777777" w:rsidR="005D02FC" w:rsidRPr="0032710D" w:rsidRDefault="005D02FC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58C7A3EA" w14:textId="77777777" w:rsidR="005D02FC" w:rsidRPr="0032710D" w:rsidRDefault="005D02FC" w:rsidP="00837C75">
            <w:pPr>
              <w:pStyle w:val="af3"/>
            </w:pPr>
          </w:p>
        </w:tc>
      </w:tr>
      <w:tr w:rsidR="00645334" w:rsidRPr="0032710D" w14:paraId="7CA4C92F" w14:textId="77777777" w:rsidTr="00B559C5">
        <w:tc>
          <w:tcPr>
            <w:tcW w:w="4785" w:type="dxa"/>
            <w:gridSpan w:val="2"/>
          </w:tcPr>
          <w:p w14:paraId="4D3395D5" w14:textId="77777777" w:rsidR="00645334" w:rsidRPr="0032710D" w:rsidRDefault="00645334" w:rsidP="0012733E">
            <w:pPr>
              <w:pStyle w:val="af3"/>
            </w:pPr>
          </w:p>
        </w:tc>
        <w:tc>
          <w:tcPr>
            <w:tcW w:w="4786" w:type="dxa"/>
            <w:gridSpan w:val="2"/>
          </w:tcPr>
          <w:p w14:paraId="4F07E338" w14:textId="77777777" w:rsidR="00645334" w:rsidRPr="0032710D" w:rsidRDefault="00645334" w:rsidP="0012733E">
            <w:pPr>
              <w:pStyle w:val="af3"/>
            </w:pPr>
          </w:p>
        </w:tc>
      </w:tr>
      <w:tr w:rsidR="00645334" w:rsidRPr="0032710D" w14:paraId="51CC4DD0" w14:textId="77777777" w:rsidTr="00F8085C">
        <w:tc>
          <w:tcPr>
            <w:tcW w:w="2392" w:type="dxa"/>
            <w:vAlign w:val="center"/>
          </w:tcPr>
          <w:p w14:paraId="58C71B37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96BF2A8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D490386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5192C7C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44663575" w14:textId="77777777" w:rsidTr="00F8085C">
        <w:tc>
          <w:tcPr>
            <w:tcW w:w="2392" w:type="dxa"/>
            <w:vAlign w:val="center"/>
          </w:tcPr>
          <w:p w14:paraId="25D20A51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5E29288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01C1B5C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31527BDA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44E5B48F" w14:textId="77777777" w:rsidTr="00F8085C">
        <w:tc>
          <w:tcPr>
            <w:tcW w:w="2392" w:type="dxa"/>
            <w:vAlign w:val="center"/>
          </w:tcPr>
          <w:p w14:paraId="201DAC7D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D6EE8DD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2E83BA2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7244650E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31BBA004" w14:textId="77777777" w:rsidTr="00F8085C">
        <w:tc>
          <w:tcPr>
            <w:tcW w:w="2392" w:type="dxa"/>
            <w:vAlign w:val="center"/>
          </w:tcPr>
          <w:p w14:paraId="3B4CB022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80DEE8F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9858E23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33AA924F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7B8879E1" w14:textId="77777777" w:rsidTr="00F8085C">
        <w:tc>
          <w:tcPr>
            <w:tcW w:w="2392" w:type="dxa"/>
            <w:vAlign w:val="center"/>
          </w:tcPr>
          <w:p w14:paraId="05F67F97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5C8977EE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20CAC885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1E7B4EBD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6B4E03CD" w14:textId="77777777" w:rsidTr="00F8085C">
        <w:tc>
          <w:tcPr>
            <w:tcW w:w="2392" w:type="dxa"/>
            <w:vAlign w:val="center"/>
          </w:tcPr>
          <w:p w14:paraId="3DB8A90B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7039F205" w14:textId="31869FAD" w:rsidR="00645334" w:rsidRPr="0032710D" w:rsidRDefault="00645334" w:rsidP="00837C75">
            <w:pPr>
              <w:pStyle w:val="af6"/>
            </w:pPr>
          </w:p>
        </w:tc>
        <w:tc>
          <w:tcPr>
            <w:tcW w:w="2393" w:type="dxa"/>
            <w:vAlign w:val="center"/>
          </w:tcPr>
          <w:p w14:paraId="7A06A0A6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52CE8CCF" w14:textId="77777777" w:rsidTr="00F8085C">
        <w:tc>
          <w:tcPr>
            <w:tcW w:w="2392" w:type="dxa"/>
            <w:vAlign w:val="center"/>
          </w:tcPr>
          <w:p w14:paraId="2AF4C749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0B8E0015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61A5E0D2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2393" w:type="dxa"/>
            <w:vAlign w:val="center"/>
          </w:tcPr>
          <w:p w14:paraId="33AEC529" w14:textId="77777777" w:rsidR="00645334" w:rsidRPr="0032710D" w:rsidRDefault="00645334" w:rsidP="00837C75">
            <w:pPr>
              <w:pStyle w:val="af3"/>
            </w:pPr>
          </w:p>
        </w:tc>
      </w:tr>
      <w:tr w:rsidR="00645334" w:rsidRPr="0032710D" w14:paraId="49CB7BDE" w14:textId="77777777" w:rsidTr="00F8085C">
        <w:tc>
          <w:tcPr>
            <w:tcW w:w="2392" w:type="dxa"/>
            <w:vAlign w:val="center"/>
          </w:tcPr>
          <w:p w14:paraId="58FCD603" w14:textId="77777777" w:rsidR="00645334" w:rsidRPr="0032710D" w:rsidRDefault="00645334" w:rsidP="00837C75">
            <w:pPr>
              <w:pStyle w:val="af3"/>
            </w:pPr>
          </w:p>
        </w:tc>
        <w:tc>
          <w:tcPr>
            <w:tcW w:w="4786" w:type="dxa"/>
            <w:gridSpan w:val="2"/>
            <w:vAlign w:val="center"/>
          </w:tcPr>
          <w:p w14:paraId="76AB11BF" w14:textId="6635C13A" w:rsidR="00645334" w:rsidRPr="0032710D" w:rsidRDefault="00645334" w:rsidP="00556CFF">
            <w:pPr>
              <w:pStyle w:val="af6"/>
            </w:pPr>
            <w:r>
              <w:t>Москва 20</w:t>
            </w:r>
            <w:r w:rsidR="00556CFF">
              <w:t>2</w:t>
            </w:r>
            <w:r w:rsidR="00E079BC">
              <w:t>6</w:t>
            </w:r>
          </w:p>
        </w:tc>
        <w:tc>
          <w:tcPr>
            <w:tcW w:w="2393" w:type="dxa"/>
            <w:vAlign w:val="center"/>
          </w:tcPr>
          <w:p w14:paraId="1BD4B25E" w14:textId="77777777" w:rsidR="00645334" w:rsidRPr="0032710D" w:rsidRDefault="00645334" w:rsidP="00837C75">
            <w:pPr>
              <w:pStyle w:val="af3"/>
            </w:pPr>
          </w:p>
        </w:tc>
      </w:tr>
    </w:tbl>
    <w:p w14:paraId="1E5BC493" w14:textId="77777777" w:rsidR="00F8085C" w:rsidRPr="00834B47" w:rsidRDefault="00F8085C" w:rsidP="00837C75">
      <w:r w:rsidRPr="00834B47">
        <w:br w:type="page"/>
      </w:r>
    </w:p>
    <w:sdt>
      <w:sdtPr>
        <w:id w:val="188775156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4"/>
          <w:lang w:eastAsia="en-US"/>
        </w:rPr>
      </w:sdtEndPr>
      <w:sdtContent>
        <w:p w14:paraId="7F64DAC7" w14:textId="1ED792FC" w:rsidR="00A57198" w:rsidRPr="00A57198" w:rsidRDefault="00A57198">
          <w:pPr>
            <w:pStyle w:val="aff9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A57198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ОГЛАВЛЕНИЕ</w:t>
          </w:r>
        </w:p>
        <w:p w14:paraId="44FBB3E4" w14:textId="6B4CD4AC" w:rsidR="00A57198" w:rsidRDefault="00A57198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5757041" w:history="1">
            <w:r w:rsidRPr="006231D0">
              <w:rPr>
                <w:rStyle w:val="af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Наименование тестируемого функционала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0E98" w14:textId="58A94B09" w:rsidR="00A57198" w:rsidRDefault="00A57198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42" w:history="1">
            <w:r w:rsidRPr="006231D0">
              <w:rPr>
                <w:rStyle w:val="af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Тестовое покрытие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98BC1" w14:textId="19F0E405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43" w:history="1">
            <w:r w:rsidRPr="006231D0">
              <w:rPr>
                <w:rStyle w:val="af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316E0" w14:textId="3F86E54D" w:rsidR="00A57198" w:rsidRDefault="00A57198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44" w:history="1">
            <w:r w:rsidRPr="006231D0">
              <w:rPr>
                <w:rStyle w:val="af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Процесс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45D9" w14:textId="617EA638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45" w:history="1">
            <w:r w:rsidRPr="006231D0">
              <w:rPr>
                <w:rStyle w:val="af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Создание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17F5A" w14:textId="041409AD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46" w:history="1">
            <w:r w:rsidRPr="006231D0">
              <w:rPr>
                <w:rStyle w:val="af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6826" w14:textId="689ABA53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47" w:history="1">
            <w:r w:rsidRPr="006231D0">
              <w:rPr>
                <w:rStyle w:val="af"/>
                <w:noProof/>
              </w:rPr>
              <w:t>3.1.1.1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Создание задачи через «+ Задача» в правом нижнем углу экрана.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B6C72" w14:textId="58486276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48" w:history="1">
            <w:r w:rsidRPr="006231D0">
              <w:rPr>
                <w:rStyle w:val="af"/>
                <w:noProof/>
              </w:rPr>
              <w:t>3.1.1.2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 xml:space="preserve"> Создание задачи из шапки столбца на канбан-доске с задачами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C27F6" w14:textId="5C5F0E45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49" w:history="1">
            <w:r w:rsidRPr="006231D0">
              <w:rPr>
                <w:rStyle w:val="af"/>
                <w:noProof/>
              </w:rPr>
              <w:t>3.1.1.3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Создание задачи из шапки столбца на канбан-доске с задачами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B3FA" w14:textId="0BB96CAE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50" w:history="1">
            <w:r w:rsidRPr="006231D0">
              <w:rPr>
                <w:rStyle w:val="af"/>
                <w:noProof/>
              </w:rPr>
              <w:t>3.1.1.4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Создание новой метки при создании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64CB9" w14:textId="64F342A1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51" w:history="1">
            <w:r w:rsidRPr="006231D0">
              <w:rPr>
                <w:rStyle w:val="af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Отрицательные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A12F3" w14:textId="0DFE04F3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52" w:history="1">
            <w:r w:rsidRPr="006231D0">
              <w:rPr>
                <w:rStyle w:val="af"/>
                <w:noProof/>
              </w:rPr>
              <w:t>3.1.2.1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Создание задачи с пустыми основными полями.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5C187" w14:textId="478C2C98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53" w:history="1">
            <w:r w:rsidRPr="006231D0">
              <w:rPr>
                <w:rStyle w:val="af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Редактирование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3C4C" w14:textId="41457988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54" w:history="1">
            <w:r w:rsidRPr="006231D0">
              <w:rPr>
                <w:rStyle w:val="af"/>
                <w:noProof/>
              </w:rPr>
              <w:t>3.2.1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0ACC" w14:textId="3552F7FE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55" w:history="1">
            <w:r w:rsidRPr="006231D0">
              <w:rPr>
                <w:rStyle w:val="af"/>
                <w:noProof/>
              </w:rPr>
              <w:t>3.2.1.1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Редактирование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71020" w14:textId="6FEB3C50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56" w:history="1">
            <w:r w:rsidRPr="006231D0">
              <w:rPr>
                <w:rStyle w:val="af"/>
                <w:noProof/>
              </w:rPr>
              <w:t>3.2.2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Отрицательные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25132" w14:textId="74C5E955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57" w:history="1">
            <w:r w:rsidRPr="006231D0">
              <w:rPr>
                <w:rStyle w:val="af"/>
                <w:noProof/>
              </w:rPr>
              <w:t>3.2.2.1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Попытка стереть название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1E680" w14:textId="64EF9EB1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58" w:history="1">
            <w:r w:rsidRPr="006231D0">
              <w:rPr>
                <w:rStyle w:val="af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Создание чек-листа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46F60" w14:textId="5E6596D6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59" w:history="1">
            <w:r w:rsidRPr="006231D0">
              <w:rPr>
                <w:rStyle w:val="af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19C87" w14:textId="31BF7249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60" w:history="1">
            <w:r w:rsidRPr="006231D0">
              <w:rPr>
                <w:rStyle w:val="af"/>
                <w:noProof/>
              </w:rPr>
              <w:t>3.3.1.1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Создание чек-листа для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EBB09" w14:textId="6F7A7BFD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61" w:history="1">
            <w:r w:rsidRPr="006231D0">
              <w:rPr>
                <w:rStyle w:val="af"/>
                <w:noProof/>
              </w:rPr>
              <w:t>3.3.1.2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Удаление пункта из чек-листа.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A39DC" w14:textId="40E1A657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62" w:history="1">
            <w:r w:rsidRPr="006231D0">
              <w:rPr>
                <w:rStyle w:val="af"/>
                <w:noProof/>
              </w:rPr>
              <w:t>3.3.1.3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Преобразование пункта чек-листа в задачу.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A94DA" w14:textId="2BB4ADD3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63" w:history="1">
            <w:r w:rsidRPr="006231D0">
              <w:rPr>
                <w:rStyle w:val="af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Комментирование задачи. Вложения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2045" w14:textId="5805EA7A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64" w:history="1">
            <w:r w:rsidRPr="006231D0">
              <w:rPr>
                <w:rStyle w:val="af"/>
                <w:noProof/>
              </w:rPr>
              <w:t>3.4.1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F64C" w14:textId="2442712A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65" w:history="1">
            <w:r w:rsidRPr="006231D0">
              <w:rPr>
                <w:rStyle w:val="af"/>
                <w:noProof/>
              </w:rPr>
              <w:t>3.4.1.1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Успешное добавление комментария к задаче.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4856C" w14:textId="1A0CDDEF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66" w:history="1">
            <w:r w:rsidRPr="006231D0">
              <w:rPr>
                <w:rStyle w:val="af"/>
                <w:noProof/>
              </w:rPr>
              <w:t>3.4.1.2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Успешное добавление комментария со вложением.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4278" w14:textId="06C386F1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67" w:history="1">
            <w:r w:rsidRPr="006231D0">
              <w:rPr>
                <w:rStyle w:val="af"/>
                <w:noProof/>
              </w:rPr>
              <w:t>3.4.1.3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Добавление ответа на комментарий.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5E550" w14:textId="5BF79B99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68" w:history="1">
            <w:r w:rsidRPr="006231D0">
              <w:rPr>
                <w:rStyle w:val="af"/>
                <w:noProof/>
              </w:rPr>
              <w:t>3.4.1.4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Редактирование комментария.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B013C" w14:textId="6DEE455F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69" w:history="1">
            <w:r w:rsidRPr="006231D0">
              <w:rPr>
                <w:rStyle w:val="af"/>
                <w:noProof/>
              </w:rPr>
              <w:t>3.4.1.5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Копирование ссылки на комментарий.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261B" w14:textId="2F4B61A6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70" w:history="1">
            <w:r w:rsidRPr="006231D0">
              <w:rPr>
                <w:rStyle w:val="af"/>
                <w:noProof/>
              </w:rPr>
              <w:t>3.4.1.6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Удаление комментария.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17BFA" w14:textId="35C25F8F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71" w:history="1">
            <w:r w:rsidRPr="006231D0">
              <w:rPr>
                <w:rStyle w:val="af"/>
                <w:noProof/>
              </w:rPr>
              <w:t>3.4.1.7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Использование поиска.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DF912" w14:textId="227E495A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72" w:history="1">
            <w:r w:rsidRPr="006231D0">
              <w:rPr>
                <w:rStyle w:val="af"/>
                <w:noProof/>
              </w:rPr>
              <w:t>3.4.1.8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Использование фильтра.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8E116" w14:textId="21C58800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73" w:history="1">
            <w:r w:rsidRPr="006231D0">
              <w:rPr>
                <w:rStyle w:val="af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Форматирование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FCFA6" w14:textId="23F31BCE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74" w:history="1">
            <w:r w:rsidRPr="006231D0">
              <w:rPr>
                <w:rStyle w:val="af"/>
                <w:noProof/>
              </w:rPr>
              <w:t>3.5.1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DF828" w14:textId="4B9609AA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75" w:history="1">
            <w:r w:rsidRPr="006231D0">
              <w:rPr>
                <w:rStyle w:val="af"/>
                <w:noProof/>
              </w:rPr>
              <w:t>3.5.1.1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Форматирование текста.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6031B" w14:textId="7E60A567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76" w:history="1">
            <w:r w:rsidRPr="006231D0">
              <w:rPr>
                <w:rStyle w:val="af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1DDDB" w14:textId="5C96FAA5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77" w:history="1">
            <w:r w:rsidRPr="006231D0">
              <w:rPr>
                <w:rStyle w:val="af"/>
                <w:noProof/>
              </w:rPr>
              <w:t>3.6.1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D320" w14:textId="3B9711A1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78" w:history="1">
            <w:r w:rsidRPr="006231D0">
              <w:rPr>
                <w:rStyle w:val="af"/>
                <w:noProof/>
              </w:rPr>
              <w:t>3.6.1.1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Просмотр истории изменений.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87826" w14:textId="7468F7B6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79" w:history="1">
            <w:r w:rsidRPr="006231D0">
              <w:rPr>
                <w:rStyle w:val="af"/>
                <w:noProof/>
              </w:rPr>
              <w:t>3.6.1.2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Использование фильтра для истории изменений.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17A7" w14:textId="1F70A94C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80" w:history="1">
            <w:r w:rsidRPr="006231D0">
              <w:rPr>
                <w:rStyle w:val="af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Изменение статуса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6574F" w14:textId="7AAA9BB2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81" w:history="1">
            <w:r w:rsidRPr="006231D0">
              <w:rPr>
                <w:rStyle w:val="af"/>
                <w:noProof/>
              </w:rPr>
              <w:t>3.7.1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02C11" w14:textId="41FBAE01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82" w:history="1">
            <w:r w:rsidRPr="006231D0">
              <w:rPr>
                <w:rStyle w:val="af"/>
                <w:noProof/>
              </w:rPr>
              <w:t>3.7.1.1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Изменение статуса задачи путём перетаскивания.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7751F" w14:textId="4C4F8107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83" w:history="1">
            <w:r w:rsidRPr="006231D0">
              <w:rPr>
                <w:rStyle w:val="af"/>
                <w:noProof/>
              </w:rPr>
              <w:t>3.7.1.2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Установка отметки о выполнении.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50426" w14:textId="5D06407A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84" w:history="1">
            <w:r w:rsidRPr="006231D0">
              <w:rPr>
                <w:rStyle w:val="af"/>
                <w:noProof/>
              </w:rPr>
              <w:t>3.7.1.3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Снятие отметки о выполнении.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CF022" w14:textId="7CDE41D2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85" w:history="1">
            <w:r w:rsidRPr="006231D0">
              <w:rPr>
                <w:rStyle w:val="af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Копирование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52962" w14:textId="3219E598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86" w:history="1">
            <w:r w:rsidRPr="006231D0">
              <w:rPr>
                <w:rStyle w:val="af"/>
                <w:noProof/>
              </w:rPr>
              <w:t>3.8.1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770E" w14:textId="0C920610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87" w:history="1">
            <w:r w:rsidRPr="006231D0">
              <w:rPr>
                <w:rStyle w:val="af"/>
                <w:noProof/>
              </w:rPr>
              <w:t>3.8.1.1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Создание копии задачи с изменением проекта.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14801" w14:textId="525F0A93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88" w:history="1">
            <w:r w:rsidRPr="006231D0">
              <w:rPr>
                <w:rStyle w:val="af"/>
                <w:noProof/>
              </w:rPr>
              <w:t>3.9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Перемещение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401C4" w14:textId="71C9ABF3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89" w:history="1">
            <w:r w:rsidRPr="006231D0">
              <w:rPr>
                <w:rStyle w:val="af"/>
                <w:noProof/>
              </w:rPr>
              <w:t>3.9.1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486E8" w14:textId="213CC73E" w:rsidR="00A57198" w:rsidRDefault="00A57198">
          <w:pPr>
            <w:pStyle w:val="41"/>
            <w:tabs>
              <w:tab w:val="left" w:pos="1680"/>
              <w:tab w:val="right" w:leader="dot" w:pos="9629"/>
            </w:tabs>
            <w:rPr>
              <w:noProof/>
            </w:rPr>
          </w:pPr>
          <w:hyperlink w:anchor="_Toc235757090" w:history="1">
            <w:r w:rsidRPr="006231D0">
              <w:rPr>
                <w:rStyle w:val="af"/>
                <w:noProof/>
              </w:rPr>
              <w:t>3.9.1.1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Перемещение задачи в другой проект.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84FCA" w14:textId="2A410A0E" w:rsidR="00A57198" w:rsidRDefault="00A57198">
          <w:pPr>
            <w:pStyle w:val="24"/>
            <w:tabs>
              <w:tab w:val="left" w:pos="96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91" w:history="1">
            <w:r w:rsidRPr="006231D0">
              <w:rPr>
                <w:rStyle w:val="af"/>
                <w:noProof/>
              </w:rPr>
              <w:t>3.10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Удаление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9EC98" w14:textId="4E92BE8E" w:rsidR="00A57198" w:rsidRDefault="00A57198">
          <w:pPr>
            <w:pStyle w:val="31"/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92" w:history="1">
            <w:r w:rsidRPr="006231D0">
              <w:rPr>
                <w:rStyle w:val="af"/>
                <w:noProof/>
              </w:rPr>
              <w:t>3.10.1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Положительные ТК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678EE" w14:textId="50AFB4BA" w:rsidR="00A57198" w:rsidRDefault="00A57198">
          <w:pPr>
            <w:pStyle w:val="41"/>
            <w:tabs>
              <w:tab w:val="left" w:pos="1920"/>
              <w:tab w:val="right" w:leader="dot" w:pos="9629"/>
            </w:tabs>
            <w:rPr>
              <w:noProof/>
            </w:rPr>
          </w:pPr>
          <w:hyperlink w:anchor="_Toc235757093" w:history="1">
            <w:r w:rsidRPr="006231D0">
              <w:rPr>
                <w:rStyle w:val="af"/>
                <w:noProof/>
              </w:rPr>
              <w:t>3.10.1.1</w:t>
            </w:r>
            <w:r>
              <w:rPr>
                <w:noProof/>
              </w:rPr>
              <w:tab/>
            </w:r>
            <w:r w:rsidRPr="006231D0">
              <w:rPr>
                <w:rStyle w:val="af"/>
                <w:noProof/>
              </w:rPr>
              <w:t>Успешное удаление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A2A03" w14:textId="626414BF" w:rsidR="00A57198" w:rsidRDefault="00A57198">
          <w:pPr>
            <w:pStyle w:val="15"/>
            <w:tabs>
              <w:tab w:val="left" w:pos="440"/>
              <w:tab w:val="right" w:leader="dot" w:pos="9629"/>
            </w:tabs>
            <w:rPr>
              <w:rFonts w:asciiTheme="minorHAnsi" w:eastAsiaTheme="minorEastAsia" w:hAnsiTheme="minorHAnsi"/>
              <w:noProof/>
              <w:kern w:val="2"/>
              <w:lang w:eastAsia="ru-RU"/>
              <w14:ligatures w14:val="standardContextual"/>
            </w:rPr>
          </w:pPr>
          <w:hyperlink w:anchor="_Toc235757094" w:history="1">
            <w:r w:rsidRPr="006231D0">
              <w:rPr>
                <w:rStyle w:val="af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ru-RU"/>
                <w14:ligatures w14:val="standardContextual"/>
              </w:rPr>
              <w:tab/>
            </w:r>
            <w:r w:rsidRPr="006231D0">
              <w:rPr>
                <w:rStyle w:val="af"/>
                <w:noProof/>
              </w:rPr>
              <w:t>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_Toc235757094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A0A43" w14:textId="6E6A8FFA" w:rsidR="00A57198" w:rsidRDefault="00A57198">
          <w:r>
            <w:fldChar w:fldCharType="end"/>
          </w:r>
        </w:p>
      </w:sdtContent>
    </w:sdt>
    <w:p w14:paraId="45231D96" w14:textId="72F6B68B" w:rsidR="00F66E9E" w:rsidRPr="0058416C" w:rsidRDefault="00F66E9E" w:rsidP="00837C75">
      <w:pPr>
        <w:rPr>
          <w:lang w:val="en-US" w:eastAsia="ru-RU"/>
        </w:rPr>
      </w:pPr>
      <w:r>
        <w:rPr>
          <w:lang w:eastAsia="ru-RU"/>
        </w:rPr>
        <w:br w:type="page"/>
      </w:r>
    </w:p>
    <w:p w14:paraId="6F32D696" w14:textId="77777777" w:rsidR="00E610D1" w:rsidRPr="00A07379" w:rsidRDefault="00E610D1" w:rsidP="00837C75">
      <w:pPr>
        <w:pStyle w:val="1"/>
      </w:pPr>
      <w:bookmarkStart w:id="0" w:name="_Toc374966174"/>
      <w:bookmarkStart w:id="1" w:name="_Toc527453017"/>
      <w:bookmarkStart w:id="2" w:name="_Toc235757041"/>
      <w:r w:rsidRPr="00AA7103">
        <w:lastRenderedPageBreak/>
        <w:t>Наименование</w:t>
      </w:r>
      <w:r w:rsidRPr="00A07379">
        <w:t xml:space="preserve"> </w:t>
      </w:r>
      <w:bookmarkEnd w:id="0"/>
      <w:r w:rsidR="00A4088B">
        <w:t>тестируемого функционала</w:t>
      </w:r>
      <w:bookmarkEnd w:id="1"/>
      <w:bookmarkEnd w:id="2"/>
    </w:p>
    <w:p w14:paraId="0C5F2332" w14:textId="0C225881" w:rsidR="00E610D1" w:rsidRPr="00E07380" w:rsidRDefault="00C859D8" w:rsidP="00E079BC">
      <w:pPr>
        <w:pStyle w:val="ae"/>
        <w:ind w:firstLine="432"/>
      </w:pPr>
      <w:r>
        <w:t xml:space="preserve">Работа с </w:t>
      </w:r>
      <w:r w:rsidR="00D76C4F">
        <w:t>задачами</w:t>
      </w:r>
      <w:r w:rsidR="0082313D" w:rsidRPr="00E07380">
        <w:t xml:space="preserve"> </w:t>
      </w:r>
      <w:r w:rsidR="0082313D" w:rsidRPr="0082313D">
        <w:t xml:space="preserve">в системе </w:t>
      </w:r>
      <w:r w:rsidR="00997FB8">
        <w:t>«</w:t>
      </w:r>
      <w:proofErr w:type="spellStart"/>
      <w:r w:rsidR="0082313D" w:rsidRPr="0082313D">
        <w:t>Ёжка</w:t>
      </w:r>
      <w:proofErr w:type="spellEnd"/>
      <w:r w:rsidR="00997FB8">
        <w:t>»</w:t>
      </w:r>
    </w:p>
    <w:p w14:paraId="38D5DB74" w14:textId="77777777" w:rsidR="00E610D1" w:rsidRPr="00A07379" w:rsidRDefault="007474BC" w:rsidP="00837C75">
      <w:pPr>
        <w:pStyle w:val="1"/>
      </w:pPr>
      <w:bookmarkStart w:id="3" w:name="_Toc527453018"/>
      <w:bookmarkStart w:id="4" w:name="_Toc235757042"/>
      <w:r>
        <w:t>Тестовое покрытие</w:t>
      </w:r>
      <w:bookmarkEnd w:id="3"/>
      <w:bookmarkEnd w:id="4"/>
    </w:p>
    <w:p w14:paraId="7F50C402" w14:textId="77777777" w:rsidR="00CB7AAC" w:rsidRDefault="00CB7AAC" w:rsidP="00394259">
      <w:pPr>
        <w:pStyle w:val="af6"/>
        <w:ind w:firstLine="432"/>
        <w:jc w:val="left"/>
      </w:pPr>
      <w:r w:rsidRPr="00CB7AAC">
        <w:t xml:space="preserve">Тестовое покрытие в полном объеме </w:t>
      </w:r>
      <w:r w:rsidR="0015166F" w:rsidRPr="00CB7AAC">
        <w:t xml:space="preserve">соответствует </w:t>
      </w:r>
      <w:r w:rsidR="00F74821">
        <w:t>ЧТЗ</w:t>
      </w:r>
      <w:r w:rsidR="00DB1F46" w:rsidRPr="00997FB8">
        <w:rPr>
          <w:color w:val="FF0000"/>
        </w:rPr>
        <w:t>_____</w:t>
      </w:r>
      <w:r w:rsidR="00BB4DDD">
        <w:t>;</w:t>
      </w:r>
    </w:p>
    <w:p w14:paraId="587C7CE2" w14:textId="77777777" w:rsidR="00505EB9" w:rsidRPr="003635FE" w:rsidRDefault="00505EB9" w:rsidP="00E079BC">
      <w:pPr>
        <w:pStyle w:val="21"/>
      </w:pPr>
      <w:bookmarkStart w:id="5" w:name="_Toc517462382"/>
      <w:bookmarkStart w:id="6" w:name="_Toc527453019"/>
      <w:bookmarkStart w:id="7" w:name="_Toc235757043"/>
      <w:r w:rsidRPr="003635FE">
        <w:t>Термины, определения и сокращения</w:t>
      </w:r>
      <w:bookmarkEnd w:id="5"/>
      <w:bookmarkEnd w:id="6"/>
      <w:bookmarkEnd w:id="7"/>
    </w:p>
    <w:p w14:paraId="3ACFC331" w14:textId="77777777" w:rsidR="00505EB9" w:rsidRPr="00684C4B" w:rsidRDefault="00505EB9" w:rsidP="00963C28">
      <w:pPr>
        <w:pStyle w:val="af6"/>
        <w:ind w:firstLine="432"/>
        <w:jc w:val="left"/>
      </w:pPr>
      <w:r w:rsidRPr="00963C28">
        <w:t>В данном Т</w:t>
      </w:r>
      <w:r w:rsidR="009E498E" w:rsidRPr="00963C28">
        <w:t>К</w:t>
      </w:r>
      <w:r w:rsidRPr="00963C28">
        <w:t xml:space="preserve"> используются термины и сокращения, определенные в Глоссарии терминов и определений ПАО «Ростелеком», а также следующие (</w:t>
      </w:r>
      <w:r w:rsidRPr="00963C28">
        <w:fldChar w:fldCharType="begin"/>
      </w:r>
      <w:r w:rsidRPr="00963C28">
        <w:instrText xml:space="preserve"> REF _Ref436989145 \h  \* MERGEFORMAT </w:instrText>
      </w:r>
      <w:r w:rsidRPr="00963C28">
        <w:fldChar w:fldCharType="separate"/>
      </w:r>
      <w:r w:rsidRPr="00963C28">
        <w:t>Таблица 1</w:t>
      </w:r>
      <w:r w:rsidRPr="00963C28">
        <w:fldChar w:fldCharType="end"/>
      </w:r>
      <w:r w:rsidRPr="00963C28">
        <w:t>)</w:t>
      </w:r>
      <w:r w:rsidRPr="00684C4B">
        <w:t>:</w:t>
      </w:r>
    </w:p>
    <w:p w14:paraId="4F800784" w14:textId="77777777" w:rsidR="00505EB9" w:rsidRPr="00E92F94" w:rsidRDefault="00505EB9" w:rsidP="00505EB9">
      <w:pPr>
        <w:pStyle w:val="aff1"/>
      </w:pPr>
    </w:p>
    <w:p w14:paraId="7DAD2F30" w14:textId="77777777" w:rsidR="00505EB9" w:rsidRPr="00684C4B" w:rsidRDefault="00505EB9" w:rsidP="00505EB9">
      <w:pPr>
        <w:pStyle w:val="aff3"/>
        <w:jc w:val="right"/>
      </w:pPr>
      <w:bookmarkStart w:id="8" w:name="_Ref436989145"/>
      <w:r w:rsidRPr="00684C4B">
        <w:t xml:space="preserve">Таблица </w:t>
      </w:r>
      <w:r w:rsidR="004B6E24">
        <w:rPr>
          <w:noProof/>
        </w:rPr>
        <w:fldChar w:fldCharType="begin"/>
      </w:r>
      <w:r w:rsidR="004B6E24">
        <w:rPr>
          <w:noProof/>
        </w:rPr>
        <w:instrText xml:space="preserve"> SEQ Таблица \* ARABIC </w:instrText>
      </w:r>
      <w:r w:rsidR="004B6E24">
        <w:rPr>
          <w:noProof/>
        </w:rPr>
        <w:fldChar w:fldCharType="separate"/>
      </w:r>
      <w:r>
        <w:rPr>
          <w:noProof/>
        </w:rPr>
        <w:t>1</w:t>
      </w:r>
      <w:r w:rsidR="004B6E24">
        <w:rPr>
          <w:noProof/>
        </w:rPr>
        <w:fldChar w:fldCharType="end"/>
      </w:r>
      <w:bookmarkEnd w:id="8"/>
    </w:p>
    <w:p w14:paraId="77F83547" w14:textId="77777777" w:rsidR="00505EB9" w:rsidRPr="00684C4B" w:rsidRDefault="00505EB9" w:rsidP="00505EB9">
      <w:pPr>
        <w:pStyle w:val="aff3"/>
      </w:pPr>
      <w:r w:rsidRPr="00684C4B">
        <w:t>Термины и сокращения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26"/>
        <w:gridCol w:w="6503"/>
      </w:tblGrid>
      <w:tr w:rsidR="00505EB9" w:rsidRPr="003A62DE" w14:paraId="1F462CE4" w14:textId="77777777" w:rsidTr="00797CC8">
        <w:trPr>
          <w:trHeight w:val="435"/>
          <w:tblHeader/>
          <w:jc w:val="center"/>
        </w:trPr>
        <w:tc>
          <w:tcPr>
            <w:tcW w:w="1623" w:type="pct"/>
            <w:shd w:val="clear" w:color="auto" w:fill="E0E0E0"/>
            <w:vAlign w:val="center"/>
          </w:tcPr>
          <w:p w14:paraId="0820D3EA" w14:textId="77777777" w:rsidR="00505EB9" w:rsidRPr="00684C4B" w:rsidRDefault="00505EB9" w:rsidP="00797CC8">
            <w:pPr>
              <w:pStyle w:val="aff"/>
              <w:jc w:val="center"/>
              <w:rPr>
                <w:b/>
              </w:rPr>
            </w:pPr>
            <w:r w:rsidRPr="00684C4B">
              <w:rPr>
                <w:b/>
              </w:rPr>
              <w:t>Термин/Сокращение</w:t>
            </w:r>
          </w:p>
        </w:tc>
        <w:tc>
          <w:tcPr>
            <w:tcW w:w="3377" w:type="pct"/>
            <w:shd w:val="clear" w:color="auto" w:fill="E0E0E0"/>
            <w:vAlign w:val="center"/>
          </w:tcPr>
          <w:p w14:paraId="6E6E79DE" w14:textId="77777777" w:rsidR="00505EB9" w:rsidRPr="00684C4B" w:rsidRDefault="00505EB9" w:rsidP="00797CC8">
            <w:pPr>
              <w:pStyle w:val="aff"/>
              <w:jc w:val="center"/>
              <w:rPr>
                <w:b/>
              </w:rPr>
            </w:pPr>
            <w:r w:rsidRPr="00684C4B">
              <w:rPr>
                <w:b/>
              </w:rPr>
              <w:t>Пояснение</w:t>
            </w:r>
          </w:p>
        </w:tc>
      </w:tr>
      <w:tr w:rsidR="00505EB9" w:rsidRPr="003A62DE" w14:paraId="58674D8F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6234E863" w14:textId="77777777" w:rsidR="00505EB9" w:rsidRPr="00684C4B" w:rsidRDefault="00556CFF" w:rsidP="00797CC8">
            <w:pPr>
              <w:pStyle w:val="aff"/>
              <w:rPr>
                <w:b/>
              </w:rPr>
            </w:pPr>
            <w:r>
              <w:rPr>
                <w:b/>
              </w:rPr>
              <w:t>ТК</w:t>
            </w:r>
          </w:p>
        </w:tc>
        <w:tc>
          <w:tcPr>
            <w:tcW w:w="3377" w:type="pct"/>
            <w:vAlign w:val="center"/>
          </w:tcPr>
          <w:p w14:paraId="22C41BB2" w14:textId="77777777" w:rsidR="00505EB9" w:rsidRPr="00684C4B" w:rsidRDefault="00556CFF" w:rsidP="00797CC8">
            <w:pPr>
              <w:pStyle w:val="aff"/>
            </w:pPr>
            <w:r>
              <w:t>Тест - кейсы</w:t>
            </w:r>
          </w:p>
        </w:tc>
      </w:tr>
      <w:tr w:rsidR="00505EB9" w:rsidRPr="003A62DE" w14:paraId="72B879A0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0E17553F" w14:textId="77777777" w:rsidR="00505EB9" w:rsidRPr="00684C4B" w:rsidRDefault="00505EB9" w:rsidP="00797CC8">
            <w:pPr>
              <w:pStyle w:val="aff"/>
              <w:rPr>
                <w:b/>
              </w:rPr>
            </w:pPr>
            <w:r>
              <w:rPr>
                <w:b/>
              </w:rPr>
              <w:t>ПУ</w:t>
            </w:r>
          </w:p>
        </w:tc>
        <w:tc>
          <w:tcPr>
            <w:tcW w:w="3377" w:type="pct"/>
            <w:vAlign w:val="center"/>
          </w:tcPr>
          <w:p w14:paraId="302E13C0" w14:textId="77777777" w:rsidR="00505EB9" w:rsidRPr="00684C4B" w:rsidRDefault="00505EB9" w:rsidP="00797CC8">
            <w:pPr>
              <w:pStyle w:val="aff"/>
            </w:pPr>
            <w:r>
              <w:t>Предварительные условия</w:t>
            </w:r>
          </w:p>
        </w:tc>
      </w:tr>
      <w:tr w:rsidR="00505EB9" w:rsidRPr="003A62DE" w14:paraId="04D38158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2A1ED6E7" w14:textId="77777777" w:rsidR="00505EB9" w:rsidRPr="00684C4B" w:rsidRDefault="00505EB9" w:rsidP="00797CC8">
            <w:pPr>
              <w:pStyle w:val="aff"/>
              <w:rPr>
                <w:b/>
              </w:rPr>
            </w:pPr>
            <w:r>
              <w:rPr>
                <w:b/>
              </w:rPr>
              <w:t>ВД</w:t>
            </w:r>
          </w:p>
        </w:tc>
        <w:tc>
          <w:tcPr>
            <w:tcW w:w="3377" w:type="pct"/>
            <w:vAlign w:val="center"/>
          </w:tcPr>
          <w:p w14:paraId="7C27256B" w14:textId="77777777" w:rsidR="00505EB9" w:rsidRPr="00684C4B" w:rsidRDefault="00505EB9" w:rsidP="00797CC8">
            <w:pPr>
              <w:pStyle w:val="aff"/>
            </w:pPr>
            <w:r>
              <w:t>Выполняемые действия</w:t>
            </w:r>
          </w:p>
        </w:tc>
      </w:tr>
      <w:tr w:rsidR="00505EB9" w:rsidRPr="003A62DE" w14:paraId="6740D9A3" w14:textId="77777777" w:rsidTr="00797CC8">
        <w:trPr>
          <w:trHeight w:val="397"/>
          <w:jc w:val="center"/>
        </w:trPr>
        <w:tc>
          <w:tcPr>
            <w:tcW w:w="1623" w:type="pct"/>
            <w:vAlign w:val="center"/>
          </w:tcPr>
          <w:p w14:paraId="4115D008" w14:textId="77777777" w:rsidR="00505EB9" w:rsidRDefault="00505EB9" w:rsidP="00797CC8">
            <w:pPr>
              <w:pStyle w:val="aff"/>
              <w:rPr>
                <w:b/>
              </w:rPr>
            </w:pPr>
            <w:r>
              <w:rPr>
                <w:b/>
              </w:rPr>
              <w:t>ОР</w:t>
            </w:r>
          </w:p>
        </w:tc>
        <w:tc>
          <w:tcPr>
            <w:tcW w:w="3377" w:type="pct"/>
            <w:vAlign w:val="center"/>
          </w:tcPr>
          <w:p w14:paraId="7CDA8C2F" w14:textId="77777777" w:rsidR="00505EB9" w:rsidRDefault="00505EB9" w:rsidP="00797CC8">
            <w:pPr>
              <w:pStyle w:val="aff"/>
            </w:pPr>
            <w:r>
              <w:t>Ожидаемый результат</w:t>
            </w:r>
          </w:p>
        </w:tc>
      </w:tr>
    </w:tbl>
    <w:p w14:paraId="7A11DF60" w14:textId="77777777" w:rsidR="00394259" w:rsidRDefault="00394259" w:rsidP="00DB4AD5">
      <w:pPr>
        <w:pStyle w:val="af6"/>
        <w:ind w:firstLine="432"/>
        <w:jc w:val="left"/>
        <w:rPr>
          <w:rFonts w:eastAsia="Arial Unicode MS" w:cs="Arial"/>
          <w:b/>
          <w:bCs/>
          <w:kern w:val="1"/>
          <w:szCs w:val="32"/>
          <w:lang w:eastAsia="ar-SA"/>
        </w:rPr>
      </w:pPr>
      <w:r>
        <w:br w:type="page"/>
      </w:r>
    </w:p>
    <w:p w14:paraId="7AE6D891" w14:textId="7F82802E" w:rsidR="002E72AC" w:rsidRDefault="00CB7AAC" w:rsidP="002E72AC">
      <w:pPr>
        <w:pStyle w:val="1"/>
      </w:pPr>
      <w:bookmarkStart w:id="9" w:name="_Toc527453020"/>
      <w:bookmarkStart w:id="10" w:name="_Toc235757044"/>
      <w:r>
        <w:lastRenderedPageBreak/>
        <w:t>Процесс тестирования</w:t>
      </w:r>
      <w:bookmarkEnd w:id="9"/>
      <w:bookmarkEnd w:id="10"/>
    </w:p>
    <w:p w14:paraId="253E2665" w14:textId="7E939385" w:rsidR="002E72AC" w:rsidRPr="00E079BC" w:rsidRDefault="00C859D8" w:rsidP="00E079BC">
      <w:pPr>
        <w:pStyle w:val="21"/>
      </w:pPr>
      <w:bookmarkStart w:id="11" w:name="_Toc235757045"/>
      <w:r>
        <w:t xml:space="preserve">Создание </w:t>
      </w:r>
      <w:r w:rsidR="0061001D">
        <w:t>задачи</w:t>
      </w:r>
      <w:bookmarkEnd w:id="11"/>
    </w:p>
    <w:bookmarkStart w:id="12" w:name="_Hlk204718142"/>
    <w:bookmarkStart w:id="13" w:name="_Toc235757046"/>
    <w:p w14:paraId="2C07BD67" w14:textId="4BBF75C8" w:rsidR="00F963F8" w:rsidRDefault="00523B28" w:rsidP="0082313D">
      <w:pPr>
        <w:pStyle w:val="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B30C65" wp14:editId="761D606E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116297457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2C23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45.35pt;margin-top:16.9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biWyS9QBAACdBAAAEAAAAAAA&#10;AAAAAAAAAADTAwAAZHJzL2luay9pbmsxLnhtbFBLAQItABQABgAIAAAAIQAacxws3wAAAAsBAAAP&#10;AAAAAAAAAAAAAAAAANUFAABkcnMvZG93bnJldi54bWxQSwECLQAUAAYACAAAACEAeRi8nb8AAAAh&#10;AQAAGQAAAAAAAAAAAAAAAADhBgAAZHJzL19yZWxzL2Uyb0RvYy54bWwucmVsc1BLBQYAAAAABgAG&#10;AHgBAADXBwAAAAA=&#10;">
                <v:imagedata r:id="rId9" o:title=""/>
              </v:shape>
            </w:pict>
          </mc:Fallback>
        </mc:AlternateContent>
      </w:r>
      <w:r w:rsidR="00C859D8">
        <w:t>Положительные ТК</w:t>
      </w:r>
      <w:bookmarkEnd w:id="13"/>
    </w:p>
    <w:bookmarkStart w:id="14" w:name="_Toc235757047"/>
    <w:p w14:paraId="500499BC" w14:textId="10D91236" w:rsidR="00BD701A" w:rsidRPr="00BD701A" w:rsidRDefault="00C859D8" w:rsidP="00BD701A">
      <w:pPr>
        <w:pStyle w:val="4"/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C85CC85" wp14:editId="6403F96F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0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947D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545.35pt;margin-top:16.9pt;width:.75pt;height: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">
                <v:imagedata r:id="rId11" o:title=""/>
              </v:shape>
            </w:pict>
          </mc:Fallback>
        </mc:AlternateContent>
      </w:r>
      <w:r w:rsidR="009A5B2C">
        <w:rPr>
          <w:noProof/>
        </w:rPr>
        <w:t xml:space="preserve">Создание </w:t>
      </w:r>
      <w:r w:rsidR="00A52646">
        <w:rPr>
          <w:noProof/>
        </w:rPr>
        <w:t xml:space="preserve">задачи через </w:t>
      </w:r>
      <w:r w:rsidR="00A52646" w:rsidRPr="00A52646">
        <w:rPr>
          <w:noProof/>
        </w:rPr>
        <w:t>«+ Задача» в правом нижнем углу экран</w:t>
      </w:r>
      <w:r w:rsidR="00BD701A">
        <w:rPr>
          <w:noProof/>
        </w:rPr>
        <w:t>а.</w:t>
      </w:r>
      <w:bookmarkEnd w:id="14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6240A9" w:rsidRPr="00EE537C" w14:paraId="384B485B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8EC28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9A10" w14:textId="77777777" w:rsidR="00865D77" w:rsidRPr="00EE537C" w:rsidRDefault="00865D77" w:rsidP="00864865"/>
        </w:tc>
      </w:tr>
      <w:tr w:rsidR="006240A9" w:rsidRPr="00EE537C" w14:paraId="6609923F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39E4E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E89B" w14:textId="6D631F5F" w:rsidR="00865D77" w:rsidRDefault="00755A12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</w:t>
            </w:r>
            <w:r w:rsidR="009A5B2C">
              <w:t>авторизован</w:t>
            </w:r>
            <w:r>
              <w:t xml:space="preserve"> в системе. </w:t>
            </w:r>
          </w:p>
          <w:p w14:paraId="0EB7766D" w14:textId="1CEB0098" w:rsidR="009A5B2C" w:rsidRDefault="009A5B2C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</w:t>
            </w:r>
            <w:r w:rsidR="00A52646">
              <w:t>ин</w:t>
            </w:r>
            <w:r>
              <w:t xml:space="preserve"> созданн</w:t>
            </w:r>
            <w:r w:rsidR="00A52646">
              <w:t>ый</w:t>
            </w:r>
            <w:r>
              <w:t xml:space="preserve"> </w:t>
            </w:r>
            <w:r w:rsidR="00A52646">
              <w:t>проект</w:t>
            </w:r>
            <w:r>
              <w:t>.</w:t>
            </w:r>
          </w:p>
          <w:p w14:paraId="32F46D15" w14:textId="174828F9" w:rsidR="00865D77" w:rsidRPr="00EE537C" w:rsidRDefault="00A52646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A52646">
              <w:rPr>
                <w:noProof/>
              </w:rPr>
              <w:drawing>
                <wp:inline distT="0" distB="0" distL="0" distR="0" wp14:anchorId="4658A39C" wp14:editId="3058A478">
                  <wp:extent cx="3859648" cy="2178685"/>
                  <wp:effectExtent l="0" t="0" r="762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768" cy="21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40A9" w:rsidRPr="00EE537C" w14:paraId="4CB1A6A2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7001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862A" w14:textId="1BB5FD4D" w:rsidR="00865D77" w:rsidRPr="005D66D1" w:rsidRDefault="00865D77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Открыть </w:t>
            </w:r>
            <w:r w:rsidR="00A52646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любую страницу сервиса, </w:t>
            </w:r>
            <w:r w:rsidR="00A52646" w:rsidRPr="00A52646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кроме раздела «О системе»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09E8ADE" w14:textId="52C74B36" w:rsidR="00865D77" w:rsidRDefault="00865D77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 w:rsidR="00A52646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+ Задача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346C920A" w14:textId="422E5F9D" w:rsidR="00865D77" w:rsidRDefault="00A52646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A52646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0816E467" wp14:editId="16BF2F47">
                  <wp:extent cx="3863340" cy="2192793"/>
                  <wp:effectExtent l="0" t="0" r="381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011" cy="21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E5B34" w14:textId="75403EEA" w:rsidR="009A5B2C" w:rsidRDefault="00A52646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пространство в выпадающем списке</w:t>
            </w:r>
            <w:r w:rsidR="0001402D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D1ECE9D" w14:textId="4A579B6B" w:rsidR="00A52646" w:rsidRDefault="00A52646" w:rsidP="00A52646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проект в выпадающем списке.</w:t>
            </w:r>
          </w:p>
          <w:p w14:paraId="3E288A11" w14:textId="44DF5D7B" w:rsidR="00E951B0" w:rsidRDefault="00A52646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Ввести название задачи </w:t>
            </w:r>
            <w:r w:rsidR="004D053F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 поле «Назови задачу».</w:t>
            </w:r>
          </w:p>
          <w:p w14:paraId="09947ACB" w14:textId="09C8185E" w:rsidR="004D053F" w:rsidRDefault="004D053F" w:rsidP="004D053F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название задачи в поле «Опиши задачу».</w:t>
            </w:r>
          </w:p>
          <w:p w14:paraId="0978F22A" w14:textId="04E58019" w:rsidR="004D053F" w:rsidRDefault="004D053F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При желании нажать на маркер статуса задачи и изменить его. </w:t>
            </w:r>
          </w:p>
          <w:p w14:paraId="24ECB29F" w14:textId="564023CA" w:rsidR="00E951B0" w:rsidRDefault="004D053F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4D053F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75A9E50E" wp14:editId="38404B59">
                  <wp:extent cx="2555729" cy="26289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30" cy="2640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EF61C" w14:textId="4B97E421" w:rsidR="00141D21" w:rsidRDefault="004D053F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с плюсом и выбрать исполнителей задачи в выпадающем списке</w:t>
            </w:r>
            <w:r w:rsidR="00141D2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1D17909F" w14:textId="2E496777" w:rsidR="004D053F" w:rsidRDefault="004D053F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на кнопку с календарём и </w:t>
            </w:r>
            <w:r w:rsidR="00042D00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выбрать дату «Выполнить до» в всплывающем календаре. </w:t>
            </w:r>
          </w:p>
          <w:p w14:paraId="5FF0EEDB" w14:textId="17400DA4" w:rsidR="00042D00" w:rsidRDefault="00042D00" w:rsidP="00042D0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При желании нажать на маркер приоритета задачи и изменить его. </w:t>
            </w:r>
          </w:p>
          <w:p w14:paraId="5112F940" w14:textId="0B4DDDC9" w:rsidR="00042D00" w:rsidRPr="00042D00" w:rsidRDefault="00042D00" w:rsidP="00042D0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При желании нажать на маркер метки задачи и выбрать новые метки. </w:t>
            </w:r>
          </w:p>
          <w:p w14:paraId="4D23B404" w14:textId="4A3410C2" w:rsidR="00141D21" w:rsidRDefault="00042D00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042D00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A73C827" wp14:editId="0BEE0DA1">
                  <wp:extent cx="2311538" cy="187642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678" cy="1878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21F25" w14:textId="442BA877" w:rsidR="006240A9" w:rsidRPr="00042D00" w:rsidRDefault="006240A9" w:rsidP="00042D0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«Создать».</w:t>
            </w:r>
          </w:p>
        </w:tc>
      </w:tr>
      <w:tr w:rsidR="006240A9" w:rsidRPr="00EE537C" w14:paraId="0BDD1663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7223" w14:textId="77777777" w:rsidR="00865D77" w:rsidRPr="007825CE" w:rsidRDefault="00865D77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8806" w14:textId="4F76C7CF" w:rsidR="00865D77" w:rsidRPr="00865D77" w:rsidRDefault="00865D77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Успешн</w:t>
            </w:r>
            <w:r w:rsidR="00E951B0">
              <w:rPr>
                <w:color w:val="0F1115"/>
                <w:shd w:val="clear" w:color="auto" w:fill="FFFFFF"/>
              </w:rPr>
              <w:t xml:space="preserve">ое создание </w:t>
            </w:r>
            <w:r w:rsidR="00042D00">
              <w:rPr>
                <w:color w:val="0F1115"/>
                <w:shd w:val="clear" w:color="auto" w:fill="FFFFFF"/>
              </w:rPr>
              <w:t>задачи</w:t>
            </w:r>
            <w:r w:rsidR="00E951B0">
              <w:rPr>
                <w:color w:val="0F1115"/>
                <w:shd w:val="clear" w:color="auto" w:fill="FFFFFF"/>
              </w:rPr>
              <w:t>, вывод сообщения «Ты создал(-а) нов</w:t>
            </w:r>
            <w:r w:rsidR="00042D00">
              <w:rPr>
                <w:color w:val="0F1115"/>
                <w:shd w:val="clear" w:color="auto" w:fill="FFFFFF"/>
              </w:rPr>
              <w:t>ую задачу</w:t>
            </w:r>
            <w:r w:rsidR="006240A9">
              <w:rPr>
                <w:color w:val="0F1115"/>
                <w:shd w:val="clear" w:color="auto" w:fill="FFFFFF"/>
              </w:rPr>
              <w:t>.</w:t>
            </w:r>
          </w:p>
          <w:p w14:paraId="45AF5C24" w14:textId="60CB382C" w:rsidR="006240A9" w:rsidRPr="00042D00" w:rsidRDefault="00042D00" w:rsidP="00042D00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042D00">
              <w:rPr>
                <w:noProof/>
                <w:sz w:val="28"/>
                <w:szCs w:val="28"/>
              </w:rPr>
              <w:drawing>
                <wp:inline distT="0" distB="0" distL="0" distR="0" wp14:anchorId="64CFCDD2" wp14:editId="213FEE16">
                  <wp:extent cx="2343150" cy="449558"/>
                  <wp:effectExtent l="0" t="0" r="0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840" cy="45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26304" w14:textId="3113ED85" w:rsidR="00E324E5" w:rsidRDefault="00042D00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Задача отображена на канбан-доске</w:t>
            </w:r>
            <w:r w:rsidR="00E324E5">
              <w:rPr>
                <w:sz w:val="28"/>
                <w:szCs w:val="28"/>
              </w:rPr>
              <w:t xml:space="preserve">. </w:t>
            </w:r>
          </w:p>
          <w:p w14:paraId="53FC29D1" w14:textId="01F7640E" w:rsidR="00E324E5" w:rsidRPr="00865D77" w:rsidRDefault="00B476DA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B476DA">
              <w:rPr>
                <w:noProof/>
                <w:sz w:val="28"/>
                <w:szCs w:val="28"/>
              </w:rPr>
              <w:drawing>
                <wp:inline distT="0" distB="0" distL="0" distR="0" wp14:anchorId="0AC610D5" wp14:editId="63209CF3">
                  <wp:extent cx="3406140" cy="1415603"/>
                  <wp:effectExtent l="0" t="0" r="381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501" cy="142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55807" w14:textId="67877E96" w:rsidR="00865D77" w:rsidRDefault="00865D77" w:rsidP="00865D77">
      <w:pPr>
        <w:rPr>
          <w:lang w:eastAsia="ru-RU"/>
        </w:rPr>
      </w:pPr>
    </w:p>
    <w:bookmarkStart w:id="15" w:name="_Toc235757048"/>
    <w:p w14:paraId="5A96E009" w14:textId="2182C19D" w:rsidR="00952678" w:rsidRPr="00C859D8" w:rsidRDefault="00952678" w:rsidP="00952678">
      <w:pPr>
        <w:pStyle w:val="4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91D9069" wp14:editId="2E39EF80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0A19C" id="Ink 4" o:spid="_x0000_s1026" type="#_x0000_t75" style="position:absolute;margin-left:545.35pt;margin-top:16.9pt;width:.75pt;height: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">
                <v:imagedata r:id="rId11" o:title=""/>
              </v:shape>
            </w:pict>
          </mc:Fallback>
        </mc:AlternateContent>
      </w:r>
      <w:r w:rsidR="002F285A" w:rsidRPr="002F285A">
        <w:rPr>
          <w:noProof/>
        </w:rPr>
        <w:t xml:space="preserve"> </w:t>
      </w:r>
      <w:r w:rsidR="002F285A">
        <w:rPr>
          <w:noProof/>
        </w:rPr>
        <w:t xml:space="preserve">Создание задачи из </w:t>
      </w:r>
      <w:r w:rsidR="002F285A" w:rsidRPr="002F285A">
        <w:rPr>
          <w:noProof/>
        </w:rPr>
        <w:t>шапк</w:t>
      </w:r>
      <w:r w:rsidR="002F285A">
        <w:rPr>
          <w:noProof/>
        </w:rPr>
        <w:t>и</w:t>
      </w:r>
      <w:r w:rsidR="002F285A" w:rsidRPr="002F285A">
        <w:rPr>
          <w:noProof/>
        </w:rPr>
        <w:t xml:space="preserve"> столбца на канбан-доске с задачами проекта.</w:t>
      </w:r>
      <w:bookmarkEnd w:id="15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952678" w:rsidRPr="00EE537C" w14:paraId="1226D60C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876E" w14:textId="77777777" w:rsidR="00952678" w:rsidRPr="007825CE" w:rsidRDefault="00952678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6C7D" w14:textId="77777777" w:rsidR="00952678" w:rsidRPr="00EE537C" w:rsidRDefault="00952678" w:rsidP="00864865"/>
        </w:tc>
      </w:tr>
      <w:tr w:rsidR="002F285A" w:rsidRPr="00EE537C" w14:paraId="2E4DD129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E4DA4" w14:textId="77777777" w:rsidR="002F285A" w:rsidRPr="007825CE" w:rsidRDefault="002F285A" w:rsidP="002F285A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72C64" w14:textId="77777777" w:rsidR="002F285A" w:rsidRDefault="002F285A" w:rsidP="002F285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4A8ED3F7" w14:textId="77777777" w:rsidR="002F285A" w:rsidRDefault="002F285A" w:rsidP="002F285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006E9B70" w14:textId="64668A30" w:rsidR="002F285A" w:rsidRPr="00EE537C" w:rsidRDefault="002F285A" w:rsidP="002F285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A52646">
              <w:rPr>
                <w:noProof/>
              </w:rPr>
              <w:drawing>
                <wp:inline distT="0" distB="0" distL="0" distR="0" wp14:anchorId="4CD03D03" wp14:editId="6BC1734E">
                  <wp:extent cx="3859648" cy="2178685"/>
                  <wp:effectExtent l="0" t="0" r="762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768" cy="21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85A" w:rsidRPr="00EE537C" w14:paraId="70453273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D195" w14:textId="77777777" w:rsidR="002F285A" w:rsidRPr="007825CE" w:rsidRDefault="002F285A" w:rsidP="002F285A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6F9E" w14:textId="4FA8FABF" w:rsidR="002F285A" w:rsidRPr="005D66D1" w:rsidRDefault="002F285A" w:rsidP="002F285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Открыть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канбан-доску проекта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7CFAC7D" w14:textId="2BEC9595" w:rsidR="002F285A" w:rsidRDefault="002F285A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</w:t>
            </w:r>
            <w:r w:rsidRPr="002F285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кнопку в виде плюса в шапке столбца на канбан-доске с задачами проекта.</w:t>
            </w:r>
            <w:r>
              <w:rPr>
                <w:noProof/>
              </w:rPr>
              <w:t xml:space="preserve"> </w:t>
            </w:r>
            <w:r w:rsidRPr="002F285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7353C5F2" wp14:editId="28D0FD7B">
                  <wp:extent cx="3952873" cy="702427"/>
                  <wp:effectExtent l="0" t="0" r="0" b="254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304" cy="706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A4BC36" w14:textId="57305FBF" w:rsidR="002F285A" w:rsidRDefault="002F285A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название задачи.</w:t>
            </w:r>
          </w:p>
          <w:p w14:paraId="6A3255EB" w14:textId="4B5B15C8" w:rsidR="002F285A" w:rsidRPr="002F285A" w:rsidRDefault="002F285A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При желании нажать на маркер статуса задачи и изменить его. </w:t>
            </w:r>
          </w:p>
          <w:p w14:paraId="2816FFD9" w14:textId="77777777" w:rsidR="002F285A" w:rsidRDefault="002F285A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с плюсом и выбрать исполнителей задачи в выпадающем списке.</w:t>
            </w:r>
          </w:p>
          <w:p w14:paraId="1561FBC1" w14:textId="77777777" w:rsidR="002F285A" w:rsidRDefault="002F285A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на кнопку с календарём и выбрать дату «Выполнить до» в всплывающем календаре. </w:t>
            </w:r>
          </w:p>
          <w:p w14:paraId="6B03DF5F" w14:textId="77777777" w:rsidR="002F285A" w:rsidRDefault="002F285A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При желании нажать на маркер приоритета задачи и изменить его. </w:t>
            </w:r>
          </w:p>
          <w:p w14:paraId="3E9CE417" w14:textId="5AF9DE72" w:rsidR="002F285A" w:rsidRPr="002F285A" w:rsidRDefault="002F285A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При желании нажать на маркер метки задачи и выбрать новые метки. </w:t>
            </w:r>
          </w:p>
          <w:p w14:paraId="40580A63" w14:textId="77777777" w:rsidR="002F285A" w:rsidRDefault="002F285A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«Создать».</w:t>
            </w:r>
          </w:p>
          <w:p w14:paraId="4E2D9124" w14:textId="77777777" w:rsidR="002F285A" w:rsidRDefault="00B476DA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B476D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6F7074C" wp14:editId="2A09754F">
                  <wp:extent cx="1850208" cy="1438275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927" cy="144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2FD1E" w14:textId="3C6A1ED4" w:rsidR="00B476DA" w:rsidRPr="003944D8" w:rsidRDefault="00B476DA" w:rsidP="002F285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</w:p>
        </w:tc>
      </w:tr>
      <w:tr w:rsidR="002F285A" w:rsidRPr="00EE537C" w14:paraId="007666B8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5BB7" w14:textId="77777777" w:rsidR="002F285A" w:rsidRPr="007825CE" w:rsidRDefault="002F285A" w:rsidP="002F285A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91A24" w14:textId="5A8F20AE" w:rsidR="002F285A" w:rsidRPr="002F285A" w:rsidRDefault="002F285A" w:rsidP="002F285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Успешное создание задачи, вывод сообщения «Ты создал(-а) новую задачу. </w:t>
            </w:r>
            <w:r w:rsidRPr="002F285A">
              <w:t xml:space="preserve">Задача отображена на канбан-доске. </w:t>
            </w:r>
          </w:p>
          <w:p w14:paraId="2A57AC36" w14:textId="7E80EA58" w:rsidR="002F285A" w:rsidRPr="003944D8" w:rsidRDefault="00B476DA" w:rsidP="002F285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B476DA">
              <w:rPr>
                <w:noProof/>
                <w:sz w:val="28"/>
                <w:szCs w:val="28"/>
              </w:rPr>
              <w:drawing>
                <wp:inline distT="0" distB="0" distL="0" distR="0" wp14:anchorId="32AB3FE2" wp14:editId="7F773405">
                  <wp:extent cx="3444240" cy="1712651"/>
                  <wp:effectExtent l="0" t="0" r="3810" b="190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090" cy="171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8CC00" w14:textId="42720000" w:rsidR="00952678" w:rsidRDefault="00952678" w:rsidP="00865D77">
      <w:pPr>
        <w:rPr>
          <w:lang w:eastAsia="ru-RU"/>
        </w:rPr>
      </w:pPr>
    </w:p>
    <w:p w14:paraId="6986D126" w14:textId="77777777" w:rsidR="00B476DA" w:rsidRPr="00C859D8" w:rsidRDefault="00B476DA" w:rsidP="00B476DA">
      <w:pPr>
        <w:pStyle w:val="4"/>
      </w:pPr>
      <w:bookmarkStart w:id="16" w:name="_Toc235757049"/>
      <w:r>
        <w:rPr>
          <w:noProof/>
        </w:rPr>
        <w:t xml:space="preserve">Создание задачи из </w:t>
      </w:r>
      <w:r w:rsidRPr="002F285A">
        <w:rPr>
          <w:noProof/>
        </w:rPr>
        <w:t>шапк</w:t>
      </w:r>
      <w:r>
        <w:rPr>
          <w:noProof/>
        </w:rPr>
        <w:t>и</w:t>
      </w:r>
      <w:r w:rsidRPr="002F285A">
        <w:rPr>
          <w:noProof/>
        </w:rPr>
        <w:t xml:space="preserve"> столбца на канбан-доске с задачами проекта.</w:t>
      </w:r>
      <w:bookmarkEnd w:id="16"/>
    </w:p>
    <w:tbl>
      <w:tblPr>
        <w:tblW w:w="9689" w:type="dxa"/>
        <w:tblLook w:val="04A0" w:firstRow="1" w:lastRow="0" w:firstColumn="1" w:lastColumn="0" w:noHBand="0" w:noVBand="1"/>
      </w:tblPr>
      <w:tblGrid>
        <w:gridCol w:w="2204"/>
        <w:gridCol w:w="7575"/>
      </w:tblGrid>
      <w:tr w:rsidR="00B476DA" w:rsidRPr="00EE537C" w14:paraId="58AAC4CD" w14:textId="77777777" w:rsidTr="003D6D67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555D" w14:textId="77777777" w:rsidR="00B476DA" w:rsidRPr="007825CE" w:rsidRDefault="00B476DA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1C261" w14:textId="77777777" w:rsidR="00B476DA" w:rsidRPr="00EE537C" w:rsidRDefault="00B476DA" w:rsidP="003D6D67"/>
        </w:tc>
      </w:tr>
      <w:tr w:rsidR="00B476DA" w:rsidRPr="00EE537C" w14:paraId="1CAC91DC" w14:textId="77777777" w:rsidTr="003D6D67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CC3D8" w14:textId="77777777" w:rsidR="00B476DA" w:rsidRPr="007825CE" w:rsidRDefault="00B476DA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1EC77" w14:textId="77777777" w:rsidR="00B476DA" w:rsidRDefault="00B476DA" w:rsidP="00B476D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0AD97783" w14:textId="77777777" w:rsidR="00B476DA" w:rsidRDefault="00B476DA" w:rsidP="00B476D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53CA8DBE" w14:textId="2C51B722" w:rsidR="00B476DA" w:rsidRPr="00EE537C" w:rsidRDefault="00B476DA" w:rsidP="00B476D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B476DA">
              <w:rPr>
                <w:noProof/>
              </w:rPr>
              <w:drawing>
                <wp:inline distT="0" distB="0" distL="0" distR="0" wp14:anchorId="55EB58BC" wp14:editId="1BE7B8E7">
                  <wp:extent cx="3996690" cy="1945479"/>
                  <wp:effectExtent l="0" t="0" r="381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383" cy="1947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76DA" w:rsidRPr="00EE537C" w14:paraId="69FE5F86" w14:textId="77777777" w:rsidTr="003D6D67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649D" w14:textId="77777777" w:rsidR="00B476DA" w:rsidRPr="007825CE" w:rsidRDefault="00B476DA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9DA5" w14:textId="10BC1926" w:rsidR="00B476DA" w:rsidRPr="005D66D1" w:rsidRDefault="00B476DA" w:rsidP="00B476D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Открыть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раздел «Все задачи»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5DD0AF23" w14:textId="4A77E0C2" w:rsidR="00B476DA" w:rsidRDefault="00B476DA" w:rsidP="00B476D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Навести курсор на нужный день в календаре и нажать кнопку «Создать задачу»</w:t>
            </w:r>
            <w:r w:rsidRPr="002F285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  <w:r>
              <w:rPr>
                <w:noProof/>
              </w:rPr>
              <w:t xml:space="preserve"> </w:t>
            </w:r>
          </w:p>
          <w:p w14:paraId="24B97D13" w14:textId="41152A5A" w:rsidR="00B476DA" w:rsidRDefault="00B476DA" w:rsidP="00B476D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4069982" wp14:editId="6963ADA8">
                  <wp:extent cx="4215765" cy="1052301"/>
                  <wp:effectExtent l="0" t="0" r="0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841" cy="1057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34C60" w14:textId="5B36996A" w:rsidR="00BD701A" w:rsidRDefault="00BD701A" w:rsidP="00B476D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проект.</w:t>
            </w:r>
          </w:p>
          <w:p w14:paraId="29DBB6A5" w14:textId="59953AF2" w:rsidR="00B476DA" w:rsidRDefault="00B476DA" w:rsidP="00B476D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название задачи.</w:t>
            </w:r>
          </w:p>
          <w:p w14:paraId="6CFAA51D" w14:textId="628460B6" w:rsidR="00B476DA" w:rsidRPr="002F285A" w:rsidRDefault="00B476DA" w:rsidP="00B476D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При желании нажать на маркер статуса задачи и </w:t>
            </w:r>
            <w:r w:rsidR="00BD701A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из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менить его. </w:t>
            </w:r>
          </w:p>
          <w:p w14:paraId="3BA6E375" w14:textId="200B81C4" w:rsidR="00B476DA" w:rsidRPr="00BD701A" w:rsidRDefault="00B476DA" w:rsidP="00BD701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с плюсом и выбрать исполнителей задачи в выпадающем списке.</w:t>
            </w:r>
          </w:p>
          <w:p w14:paraId="0C70E21D" w14:textId="77777777" w:rsidR="00B476DA" w:rsidRDefault="00B476DA" w:rsidP="00B476D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При желании нажать на маркер приоритета задачи и изменить его. </w:t>
            </w:r>
          </w:p>
          <w:p w14:paraId="619F2782" w14:textId="77777777" w:rsidR="00B476DA" w:rsidRPr="002F285A" w:rsidRDefault="00B476DA" w:rsidP="00B476D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lastRenderedPageBreak/>
              <w:t xml:space="preserve">При желании нажать на маркер метки задачи и выбрать новые метки. </w:t>
            </w:r>
          </w:p>
          <w:p w14:paraId="0D701131" w14:textId="77777777" w:rsidR="00B476DA" w:rsidRDefault="00B476DA" w:rsidP="00BD701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«Создать».</w:t>
            </w:r>
          </w:p>
          <w:p w14:paraId="4E6A95B7" w14:textId="419FECFB" w:rsidR="00BD701A" w:rsidRPr="00BD701A" w:rsidRDefault="00BD701A" w:rsidP="00BD701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BD701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F533379" wp14:editId="31D229FA">
                  <wp:extent cx="2604693" cy="2562225"/>
                  <wp:effectExtent l="0" t="0" r="5715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8499" cy="2565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76DA" w:rsidRPr="00EE537C" w14:paraId="16812845" w14:textId="77777777" w:rsidTr="003D6D67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93E9" w14:textId="77777777" w:rsidR="00B476DA" w:rsidRPr="007825CE" w:rsidRDefault="00B476DA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31A1" w14:textId="12D42293" w:rsidR="00B476DA" w:rsidRPr="002F285A" w:rsidRDefault="00B476DA" w:rsidP="00B476D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Успешное создание задачи, вывод сообщения «Ты создал(-а) новую задачу. </w:t>
            </w:r>
            <w:r w:rsidRPr="002F285A">
              <w:t xml:space="preserve">Задача отображена </w:t>
            </w:r>
            <w:r w:rsidR="00BD701A">
              <w:t>в календаре</w:t>
            </w:r>
            <w:r w:rsidRPr="002F285A">
              <w:t xml:space="preserve">. </w:t>
            </w:r>
          </w:p>
          <w:p w14:paraId="5272BB1D" w14:textId="7F3C6651" w:rsidR="00B476DA" w:rsidRPr="003944D8" w:rsidRDefault="00BD701A" w:rsidP="00B476D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BD701A">
              <w:rPr>
                <w:noProof/>
                <w:sz w:val="28"/>
                <w:szCs w:val="28"/>
              </w:rPr>
              <w:drawing>
                <wp:inline distT="0" distB="0" distL="0" distR="0" wp14:anchorId="4B2E2EDB" wp14:editId="296EDC2E">
                  <wp:extent cx="3171824" cy="1123622"/>
                  <wp:effectExtent l="0" t="0" r="0" b="63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010" cy="1126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76D87E" w14:textId="1D01A4EF" w:rsidR="00B476DA" w:rsidRDefault="00B476DA" w:rsidP="00865D77">
      <w:pPr>
        <w:rPr>
          <w:lang w:eastAsia="ru-RU"/>
        </w:rPr>
      </w:pPr>
    </w:p>
    <w:p w14:paraId="59502E23" w14:textId="148E9112" w:rsidR="00BD701A" w:rsidRDefault="00BD701A" w:rsidP="00BD701A">
      <w:pPr>
        <w:pStyle w:val="4"/>
        <w:rPr>
          <w:noProof/>
        </w:rPr>
      </w:pPr>
      <w:bookmarkStart w:id="17" w:name="_Toc235757050"/>
      <w:r>
        <w:rPr>
          <w:noProof/>
        </w:rPr>
        <w:t>Создание новой метки при создании задачи</w:t>
      </w:r>
      <w:r w:rsidRPr="002F285A">
        <w:rPr>
          <w:noProof/>
        </w:rPr>
        <w:t>.</w:t>
      </w:r>
      <w:bookmarkEnd w:id="17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BD701A" w:rsidRPr="00EE537C" w14:paraId="6D7F6B7E" w14:textId="77777777" w:rsidTr="003D6D67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BA7B0" w14:textId="77777777" w:rsidR="00BD701A" w:rsidRPr="007825CE" w:rsidRDefault="00BD701A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D977" w14:textId="77777777" w:rsidR="00BD701A" w:rsidRPr="00EE537C" w:rsidRDefault="00BD701A" w:rsidP="003D6D67"/>
        </w:tc>
      </w:tr>
      <w:tr w:rsidR="00BD701A" w:rsidRPr="00EE537C" w14:paraId="7B3558C2" w14:textId="77777777" w:rsidTr="003D6D67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BA2A1" w14:textId="77777777" w:rsidR="00BD701A" w:rsidRPr="007825CE" w:rsidRDefault="00BD701A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DD06" w14:textId="77777777" w:rsidR="00BD701A" w:rsidRDefault="00BD701A" w:rsidP="00BD701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11EDDD30" w14:textId="27DF3D38" w:rsidR="00BD701A" w:rsidRDefault="00BD701A" w:rsidP="00BD701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3A3C67DC" w14:textId="5F603921" w:rsidR="00BD701A" w:rsidRDefault="00BD701A" w:rsidP="00BD701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Открыто окно создания задачи.</w:t>
            </w:r>
          </w:p>
          <w:p w14:paraId="6D4B4224" w14:textId="66F2A67D" w:rsidR="00BD701A" w:rsidRPr="00EE537C" w:rsidRDefault="00BD701A" w:rsidP="00BD701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BD701A">
              <w:rPr>
                <w:noProof/>
              </w:rPr>
              <w:drawing>
                <wp:inline distT="0" distB="0" distL="0" distR="0" wp14:anchorId="05E9EC52" wp14:editId="2E0843E2">
                  <wp:extent cx="2362200" cy="1905546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908" cy="1907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701A" w:rsidRPr="00EE537C" w14:paraId="55B14A9D" w14:textId="77777777" w:rsidTr="003D6D67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0A14" w14:textId="77777777" w:rsidR="00BD701A" w:rsidRPr="007825CE" w:rsidRDefault="00BD701A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87FD" w14:textId="64AD73A8" w:rsidR="00BD701A" w:rsidRDefault="00BD701A" w:rsidP="00BD701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val="en-US" w:eastAsia="ru-RU"/>
              </w:rPr>
              <w:t>#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Метки»</w:t>
            </w:r>
          </w:p>
          <w:p w14:paraId="6D3AEADD" w14:textId="7D525D5D" w:rsidR="00C26500" w:rsidRPr="005D66D1" w:rsidRDefault="00C26500" w:rsidP="00BD701A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C26500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5BD4ABE0" wp14:editId="6FCD171E">
                  <wp:extent cx="2521864" cy="2047875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572" cy="2050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3F63D" w14:textId="4C45B063" w:rsidR="00BD701A" w:rsidRDefault="00C26500" w:rsidP="00BD701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название метки.</w:t>
            </w:r>
          </w:p>
          <w:p w14:paraId="2ADA496B" w14:textId="481CBBE4" w:rsidR="00BD701A" w:rsidRDefault="00C26500" w:rsidP="00BD701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«Создать».</w:t>
            </w:r>
          </w:p>
          <w:p w14:paraId="31F31675" w14:textId="64E53485" w:rsidR="00BD701A" w:rsidRPr="00C26500" w:rsidRDefault="00C26500" w:rsidP="00C2650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C26500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3976B1C1" wp14:editId="475B17BB">
                  <wp:extent cx="2184171" cy="1752600"/>
                  <wp:effectExtent l="0" t="0" r="698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830" cy="1757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701A" w:rsidRPr="00EE537C" w14:paraId="68A3440B" w14:textId="77777777" w:rsidTr="003D6D67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4726" w14:textId="77777777" w:rsidR="00BD701A" w:rsidRPr="007825CE" w:rsidRDefault="00BD701A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6588" w14:textId="5E7D4BDF" w:rsidR="00BD701A" w:rsidRPr="00C26500" w:rsidRDefault="00C26500" w:rsidP="00BD701A">
            <w:pPr>
              <w:pStyle w:val="ad"/>
              <w:numPr>
                <w:ilvl w:val="0"/>
                <w:numId w:val="4"/>
              </w:numPr>
              <w:spacing w:before="0" w:after="0"/>
            </w:pPr>
            <w:r>
              <w:rPr>
                <w:color w:val="0F1115"/>
                <w:shd w:val="clear" w:color="auto" w:fill="FFFFFF"/>
              </w:rPr>
              <w:t>Метка успешно добавлена</w:t>
            </w:r>
          </w:p>
          <w:p w14:paraId="454AFB9B" w14:textId="6B117150" w:rsidR="00BD701A" w:rsidRPr="00865D77" w:rsidRDefault="00C26500" w:rsidP="00BD701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C26500">
              <w:rPr>
                <w:noProof/>
                <w:sz w:val="28"/>
                <w:szCs w:val="28"/>
              </w:rPr>
              <w:drawing>
                <wp:inline distT="0" distB="0" distL="0" distR="0" wp14:anchorId="1734FDC1" wp14:editId="0FB51442">
                  <wp:extent cx="2326170" cy="1952625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853" cy="1954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600FB8" w14:textId="77777777" w:rsidR="00BD701A" w:rsidRPr="00BD701A" w:rsidRDefault="00BD701A" w:rsidP="00BD701A">
      <w:pPr>
        <w:rPr>
          <w:lang w:eastAsia="ar-SA"/>
        </w:rPr>
      </w:pPr>
    </w:p>
    <w:bookmarkStart w:id="18" w:name="_Toc235757051"/>
    <w:p w14:paraId="21BC8851" w14:textId="10DF417A" w:rsidR="00A1232D" w:rsidRDefault="00A1232D" w:rsidP="00A1232D">
      <w:pPr>
        <w:pStyle w:val="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8C646FE" wp14:editId="499E679F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3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41EC7" id="Ink 4" o:spid="_x0000_s1026" type="#_x0000_t75" style="position:absolute;margin-left:545.35pt;margin-top:16.9pt;width:.75pt;height: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">
                <v:imagedata r:id="rId11" o:title=""/>
              </v:shape>
            </w:pict>
          </mc:Fallback>
        </mc:AlternateContent>
      </w:r>
      <w:r>
        <w:t>Отрицательные ТК</w:t>
      </w:r>
      <w:bookmarkEnd w:id="18"/>
    </w:p>
    <w:bookmarkStart w:id="19" w:name="_Toc235757052"/>
    <w:p w14:paraId="1F8860B3" w14:textId="780B154D" w:rsidR="00793DAC" w:rsidRDefault="00793DAC" w:rsidP="00793DAC">
      <w:pPr>
        <w:pStyle w:val="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DF26933" wp14:editId="67BAAFE1">
                <wp:simplePos x="0" y="0"/>
                <wp:positionH relativeFrom="column">
                  <wp:posOffset>6930225</wp:posOffset>
                </wp:positionH>
                <wp:positionV relativeFrom="paragraph">
                  <wp:posOffset>218985</wp:posOffset>
                </wp:positionV>
                <wp:extent cx="360" cy="360"/>
                <wp:effectExtent l="38100" t="38100" r="38100" b="38100"/>
                <wp:wrapNone/>
                <wp:docPr id="91424524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92091" id="Ink 4" o:spid="_x0000_s1026" type="#_x0000_t75" style="position:absolute;margin-left:545.35pt;margin-top:16.9pt;width:.75pt;height: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">
                <v:imagedata r:id="rId11" o:title=""/>
              </v:shape>
            </w:pict>
          </mc:Fallback>
        </mc:AlternateContent>
      </w:r>
      <w:r>
        <w:rPr>
          <w:noProof/>
        </w:rPr>
        <w:t xml:space="preserve">Создание </w:t>
      </w:r>
      <w:r w:rsidR="00C26500">
        <w:rPr>
          <w:noProof/>
        </w:rPr>
        <w:t>задачи с пустыми основными полями</w:t>
      </w:r>
      <w:r>
        <w:rPr>
          <w:noProof/>
        </w:rPr>
        <w:t>.</w:t>
      </w:r>
      <w:bookmarkEnd w:id="19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C26500" w:rsidRPr="00EE537C" w14:paraId="05435756" w14:textId="77777777" w:rsidTr="003D6D67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5EBF" w14:textId="77777777" w:rsidR="00C26500" w:rsidRPr="007825CE" w:rsidRDefault="00C26500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950A" w14:textId="77777777" w:rsidR="00C26500" w:rsidRPr="00EE537C" w:rsidRDefault="00C26500" w:rsidP="003D6D67"/>
        </w:tc>
      </w:tr>
      <w:tr w:rsidR="00C26500" w:rsidRPr="00EE537C" w14:paraId="1EAD7FC7" w14:textId="77777777" w:rsidTr="003D6D67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A2249" w14:textId="77777777" w:rsidR="00C26500" w:rsidRPr="007825CE" w:rsidRDefault="00C26500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20C27" w14:textId="77777777" w:rsidR="00C26500" w:rsidRDefault="00C26500" w:rsidP="00C26500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3B1938DE" w14:textId="77777777" w:rsidR="00C26500" w:rsidRDefault="00C26500" w:rsidP="00C26500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один созданный проект.</w:t>
            </w:r>
          </w:p>
          <w:p w14:paraId="51A76A80" w14:textId="77777777" w:rsidR="00C26500" w:rsidRPr="00EE537C" w:rsidRDefault="00C26500" w:rsidP="00C26500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A52646">
              <w:rPr>
                <w:noProof/>
              </w:rPr>
              <w:lastRenderedPageBreak/>
              <w:drawing>
                <wp:inline distT="0" distB="0" distL="0" distR="0" wp14:anchorId="45A29D6F" wp14:editId="0A7E7E59">
                  <wp:extent cx="3859648" cy="2178685"/>
                  <wp:effectExtent l="0" t="0" r="762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768" cy="218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6500" w:rsidRPr="00EE537C" w14:paraId="6E47C108" w14:textId="77777777" w:rsidTr="003D6D67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AF84" w14:textId="77777777" w:rsidR="00C26500" w:rsidRPr="007825CE" w:rsidRDefault="00C26500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139A" w14:textId="77777777" w:rsidR="00C26500" w:rsidRPr="005D66D1" w:rsidRDefault="00C26500" w:rsidP="00C26500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Открыть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любую страницу сервиса, </w:t>
            </w:r>
            <w:r w:rsidRPr="00A52646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кроме раздела «О системе»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4A884221" w14:textId="0421734F" w:rsidR="00C26500" w:rsidRPr="00C26500" w:rsidRDefault="00C26500" w:rsidP="00C2650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+ Задача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5CAB01CC" w14:textId="77777777" w:rsidR="00C26500" w:rsidRDefault="00C26500" w:rsidP="00C2650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«Создать».</w:t>
            </w:r>
          </w:p>
          <w:p w14:paraId="685DB724" w14:textId="7FD7DB0A" w:rsidR="00C26500" w:rsidRPr="00042D00" w:rsidRDefault="00C26500" w:rsidP="00C2650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C26500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6FB1103" wp14:editId="4659DDCA">
                  <wp:extent cx="2724150" cy="2196470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883" cy="2197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6500" w:rsidRPr="00EE537C" w14:paraId="464E51BD" w14:textId="77777777" w:rsidTr="003D6D67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551C2" w14:textId="77777777" w:rsidR="00C26500" w:rsidRPr="007825CE" w:rsidRDefault="00C26500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CBE2" w14:textId="5A67D533" w:rsidR="00C26500" w:rsidRPr="00865D77" w:rsidRDefault="00C26500" w:rsidP="00C26500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Кнопка «Создать» неактивна.</w:t>
            </w:r>
          </w:p>
        </w:tc>
      </w:tr>
    </w:tbl>
    <w:p w14:paraId="71A6A95F" w14:textId="77777777" w:rsidR="00A1232D" w:rsidRDefault="00A1232D" w:rsidP="00865D77">
      <w:pPr>
        <w:rPr>
          <w:lang w:eastAsia="ru-RU"/>
        </w:rPr>
      </w:pPr>
    </w:p>
    <w:p w14:paraId="7B78804F" w14:textId="78026736" w:rsidR="000E64EF" w:rsidRPr="00E079BC" w:rsidRDefault="00EC5E3F" w:rsidP="000E64EF">
      <w:pPr>
        <w:pStyle w:val="21"/>
      </w:pPr>
      <w:bookmarkStart w:id="20" w:name="_Toc235757053"/>
      <w:r>
        <w:t>Редактирование задачи.</w:t>
      </w:r>
      <w:bookmarkEnd w:id="20"/>
    </w:p>
    <w:p w14:paraId="7886885E" w14:textId="7D4566BC" w:rsidR="000E64EF" w:rsidRDefault="000E64EF" w:rsidP="000E64EF">
      <w:pPr>
        <w:pStyle w:val="3"/>
      </w:pPr>
      <w:bookmarkStart w:id="21" w:name="_Toc235757054"/>
      <w:r>
        <w:t>Положительные ТК</w:t>
      </w:r>
      <w:bookmarkEnd w:id="21"/>
    </w:p>
    <w:p w14:paraId="33BABDB4" w14:textId="4847C4BA" w:rsidR="000E64EF" w:rsidRDefault="0053620A" w:rsidP="000E64EF">
      <w:pPr>
        <w:pStyle w:val="4"/>
      </w:pPr>
      <w:bookmarkStart w:id="22" w:name="_Toc235757055"/>
      <w:r>
        <w:t>Р</w:t>
      </w:r>
      <w:r w:rsidR="00EC5E3F">
        <w:t>едактирование задачи.</w:t>
      </w:r>
      <w:bookmarkEnd w:id="22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61266E" w:rsidRPr="00EE537C" w14:paraId="4241F9DA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E6FB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30DB7" w14:textId="77777777" w:rsidR="0061266E" w:rsidRPr="00EE537C" w:rsidRDefault="0061266E" w:rsidP="00864865"/>
        </w:tc>
      </w:tr>
      <w:tr w:rsidR="0061266E" w:rsidRPr="00EE537C" w14:paraId="628877BF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E7E6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F5C3D" w14:textId="77777777" w:rsidR="0061266E" w:rsidRDefault="0061266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4F23AC6B" w14:textId="5C66CA31" w:rsidR="00EC5E3F" w:rsidRDefault="00EC5E3F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255254B5" w14:textId="0EBEF2CC" w:rsidR="0061266E" w:rsidRPr="00EE537C" w:rsidRDefault="00EC5E3F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C5E3F">
              <w:rPr>
                <w:noProof/>
              </w:rPr>
              <w:lastRenderedPageBreak/>
              <w:drawing>
                <wp:inline distT="0" distB="0" distL="0" distR="0" wp14:anchorId="4E75247F" wp14:editId="53BB8EF7">
                  <wp:extent cx="3726254" cy="2164080"/>
                  <wp:effectExtent l="0" t="0" r="7620" b="762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157" cy="21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6E" w:rsidRPr="00EE537C" w14:paraId="10D8400B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CBFB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C1DC0" w14:textId="4C0B8A93" w:rsidR="0061266E" w:rsidRDefault="0061266E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Выбрать </w:t>
            </w:r>
            <w:r w:rsidR="00EC5E3F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задачу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, кликнув на </w:t>
            </w:r>
            <w:r w:rsidR="00EC5E3F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неё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71CFF59A" w14:textId="2019BEA2" w:rsidR="00EC5E3F" w:rsidRPr="005D66D1" w:rsidRDefault="00EC5E3F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C5E3F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6B30E57" wp14:editId="3AFB64D8">
                  <wp:extent cx="2847975" cy="2130884"/>
                  <wp:effectExtent l="0" t="0" r="0" b="317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952" cy="2135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DFFC2" w14:textId="34A12928" w:rsidR="0061266E" w:rsidRDefault="00EC5E3F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Отредактировать </w:t>
            </w:r>
            <w:r w:rsidR="004700FC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название, нажав на него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5B4BBF3" w14:textId="03618EC2" w:rsidR="004700FC" w:rsidRPr="004700FC" w:rsidRDefault="004700FC" w:rsidP="004700FC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Отредактировать описание, нажав на него.</w:t>
            </w:r>
          </w:p>
          <w:p w14:paraId="33409A31" w14:textId="72FEC395" w:rsidR="004700FC" w:rsidRPr="004700FC" w:rsidRDefault="004700FC" w:rsidP="004700FC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Отредактировать приоритет, нажав на него</w:t>
            </w:r>
          </w:p>
          <w:p w14:paraId="33760D9D" w14:textId="301BECBB" w:rsidR="004700FC" w:rsidRPr="004700FC" w:rsidRDefault="004700FC" w:rsidP="004700FC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Отредактировать исполнителя, нажав на него.</w:t>
            </w:r>
          </w:p>
          <w:p w14:paraId="36496103" w14:textId="225473D7" w:rsidR="0061266E" w:rsidRDefault="004700FC" w:rsidP="004700FC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Отредактировать наблюдателя, нажав на него.</w:t>
            </w:r>
          </w:p>
          <w:p w14:paraId="1CECB68E" w14:textId="05646E62" w:rsidR="004700FC" w:rsidRDefault="004700FC" w:rsidP="004700FC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Отредактировать дату «Выполнить до», нажав на неё.</w:t>
            </w:r>
          </w:p>
          <w:p w14:paraId="02F8A6EB" w14:textId="6888E3B5" w:rsidR="004700FC" w:rsidRDefault="004700FC" w:rsidP="004700FC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Добавить новую метку, нажав на метки.</w:t>
            </w:r>
          </w:p>
          <w:p w14:paraId="65C6F714" w14:textId="0E314027" w:rsidR="004700FC" w:rsidRPr="004700FC" w:rsidRDefault="004700FC" w:rsidP="004700FC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Закрыть окно редактирования, нажав на крестик в углу.</w:t>
            </w:r>
          </w:p>
          <w:p w14:paraId="381B7806" w14:textId="2E35D166" w:rsidR="0061266E" w:rsidRPr="00FA7D57" w:rsidRDefault="00F25644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F25644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61AF0DF2" wp14:editId="52CD941F">
                  <wp:extent cx="3501390" cy="2035667"/>
                  <wp:effectExtent l="0" t="0" r="3810" b="317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635" cy="203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66E" w:rsidRPr="00EE537C" w14:paraId="75207F4E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B2DF" w14:textId="77777777" w:rsidR="0061266E" w:rsidRPr="007825CE" w:rsidRDefault="0061266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142F" w14:textId="0E3E4CCB" w:rsidR="0061266E" w:rsidRDefault="00F25644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Данные задачи успешно изменены</w:t>
            </w:r>
          </w:p>
          <w:p w14:paraId="6EDB7B92" w14:textId="2817BF67" w:rsidR="0061266E" w:rsidRPr="003944D8" w:rsidRDefault="00F25644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F25644">
              <w:rPr>
                <w:noProof/>
                <w:sz w:val="28"/>
                <w:szCs w:val="28"/>
              </w:rPr>
              <w:drawing>
                <wp:inline distT="0" distB="0" distL="0" distR="0" wp14:anchorId="3216AB0F" wp14:editId="2AAD33B8">
                  <wp:extent cx="2915057" cy="1171739"/>
                  <wp:effectExtent l="0" t="0" r="0" b="952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1171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9EB67" w14:textId="4B9AE72E" w:rsidR="0061266E" w:rsidRDefault="0061266E" w:rsidP="00F25644"/>
    <w:p w14:paraId="10480DDC" w14:textId="6700D010" w:rsidR="00F25644" w:rsidRDefault="00F25644" w:rsidP="00F25644">
      <w:pPr>
        <w:pStyle w:val="3"/>
      </w:pPr>
      <w:bookmarkStart w:id="23" w:name="_Toc235757056"/>
      <w:r>
        <w:t>Отрицательные ТК</w:t>
      </w:r>
      <w:bookmarkEnd w:id="23"/>
    </w:p>
    <w:p w14:paraId="5F4DC808" w14:textId="1D2286E4" w:rsidR="00F25644" w:rsidRDefault="00F25644" w:rsidP="00F25644">
      <w:pPr>
        <w:pStyle w:val="4"/>
      </w:pPr>
      <w:bookmarkStart w:id="24" w:name="_Toc235757057"/>
      <w:r>
        <w:t>Попытка стереть название задачи.</w:t>
      </w:r>
      <w:bookmarkEnd w:id="24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B775CB" w:rsidRPr="00EE537C" w14:paraId="59926508" w14:textId="77777777" w:rsidTr="003D6D67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8D10" w14:textId="77777777" w:rsidR="00B775CB" w:rsidRPr="007825CE" w:rsidRDefault="00B775CB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7F3F" w14:textId="77777777" w:rsidR="00B775CB" w:rsidRPr="00EE537C" w:rsidRDefault="00B775CB" w:rsidP="003D6D67"/>
        </w:tc>
      </w:tr>
      <w:tr w:rsidR="00B775CB" w:rsidRPr="00EE537C" w14:paraId="5295D10D" w14:textId="77777777" w:rsidTr="003D6D67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D93E" w14:textId="77777777" w:rsidR="00B775CB" w:rsidRPr="007825CE" w:rsidRDefault="00B775CB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0A98" w14:textId="77777777" w:rsidR="00B775CB" w:rsidRDefault="00B775CB" w:rsidP="00B775C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257C58B7" w14:textId="77777777" w:rsidR="00B775CB" w:rsidRDefault="00B775CB" w:rsidP="00B775C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2E6422BF" w14:textId="77777777" w:rsidR="00B775CB" w:rsidRPr="00EE537C" w:rsidRDefault="00B775CB" w:rsidP="00B775C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C5E3F">
              <w:rPr>
                <w:noProof/>
              </w:rPr>
              <w:drawing>
                <wp:inline distT="0" distB="0" distL="0" distR="0" wp14:anchorId="58B5A1E6" wp14:editId="1EF1B780">
                  <wp:extent cx="3230949" cy="1876425"/>
                  <wp:effectExtent l="0" t="0" r="762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168" cy="187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5CB" w:rsidRPr="00EE537C" w14:paraId="220CE61B" w14:textId="77777777" w:rsidTr="003D6D67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CD7E" w14:textId="77777777" w:rsidR="00B775CB" w:rsidRPr="007825CE" w:rsidRDefault="00B775CB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3896" w14:textId="77777777" w:rsidR="00B775CB" w:rsidRDefault="00B775CB" w:rsidP="00B775CB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задачу, кликнув на неё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714895DA" w14:textId="77777777" w:rsidR="00B775CB" w:rsidRPr="005D66D1" w:rsidRDefault="00B775CB" w:rsidP="00B775CB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C5E3F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617CAB53" wp14:editId="31CD6494">
                  <wp:extent cx="2329660" cy="1743075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294" cy="175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A209A" w14:textId="43600704" w:rsidR="00B775CB" w:rsidRPr="00B775CB" w:rsidRDefault="00B775CB" w:rsidP="00B775C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Стереть название, нажав на него.</w:t>
            </w:r>
          </w:p>
          <w:p w14:paraId="64BF82E1" w14:textId="00BB681A" w:rsidR="00B775CB" w:rsidRPr="00FA7D57" w:rsidRDefault="00B775CB" w:rsidP="00B775C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B775CB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30956844" wp14:editId="059C9C8E">
                  <wp:extent cx="3110229" cy="752475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b="59294"/>
                          <a:stretch/>
                        </pic:blipFill>
                        <pic:spPr bwMode="auto">
                          <a:xfrm>
                            <a:off x="0" y="0"/>
                            <a:ext cx="3130875" cy="757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5CB" w:rsidRPr="00EE537C" w14:paraId="5998DF26" w14:textId="77777777" w:rsidTr="003D6D67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50A7" w14:textId="77777777" w:rsidR="00B775CB" w:rsidRPr="007825CE" w:rsidRDefault="00B775CB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155F" w14:textId="266A53B1" w:rsidR="00B775CB" w:rsidRDefault="00B775CB" w:rsidP="00B775CB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Выведено сообщение «Назови задачу».</w:t>
            </w:r>
          </w:p>
          <w:p w14:paraId="0044DEB3" w14:textId="77777777" w:rsidR="00B775CB" w:rsidRPr="00B775CB" w:rsidRDefault="00B775CB" w:rsidP="00B775CB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B775CB">
              <w:t>При закрытии окна редактирования крестиком задача остаётся без изменений.</w:t>
            </w:r>
          </w:p>
          <w:p w14:paraId="49FBBD45" w14:textId="19554C62" w:rsidR="00B775CB" w:rsidRPr="003944D8" w:rsidRDefault="00B775CB" w:rsidP="00B775CB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EC5E3F">
              <w:rPr>
                <w:noProof/>
              </w:rPr>
              <w:lastRenderedPageBreak/>
              <w:drawing>
                <wp:inline distT="0" distB="0" distL="0" distR="0" wp14:anchorId="785FF87B" wp14:editId="14CC7F52">
                  <wp:extent cx="3230949" cy="1876425"/>
                  <wp:effectExtent l="0" t="0" r="762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168" cy="187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BFA53" w14:textId="77777777" w:rsidR="00755A12" w:rsidRPr="00755A12" w:rsidRDefault="00755A12" w:rsidP="00755A12">
      <w:pPr>
        <w:rPr>
          <w:lang w:eastAsia="ru-RU"/>
        </w:rPr>
      </w:pPr>
    </w:p>
    <w:p w14:paraId="59930C5B" w14:textId="05484E02" w:rsidR="00530322" w:rsidRPr="00E079BC" w:rsidRDefault="00B775CB" w:rsidP="00530322">
      <w:pPr>
        <w:pStyle w:val="21"/>
      </w:pPr>
      <w:bookmarkStart w:id="25" w:name="_Toc235757058"/>
      <w:bookmarkEnd w:id="12"/>
      <w:r>
        <w:t>Создание чек-листа</w:t>
      </w:r>
      <w:bookmarkEnd w:id="25"/>
    </w:p>
    <w:p w14:paraId="61998513" w14:textId="5B02C743" w:rsidR="00530322" w:rsidRDefault="00530322" w:rsidP="00530322">
      <w:pPr>
        <w:pStyle w:val="3"/>
      </w:pPr>
      <w:bookmarkStart w:id="26" w:name="_Toc235757059"/>
      <w:r>
        <w:t>Положительные ТК</w:t>
      </w:r>
      <w:bookmarkEnd w:id="26"/>
    </w:p>
    <w:p w14:paraId="71248DC9" w14:textId="7D33DDC3" w:rsidR="00530322" w:rsidRPr="004C46F5" w:rsidRDefault="0053620A" w:rsidP="00530322">
      <w:pPr>
        <w:pStyle w:val="4"/>
      </w:pPr>
      <w:bookmarkStart w:id="27" w:name="_Toc235757060"/>
      <w:r>
        <w:t>С</w:t>
      </w:r>
      <w:r w:rsidR="00B775CB">
        <w:t>оздание чек-листа для задачи</w:t>
      </w:r>
      <w:r w:rsidR="00530322">
        <w:t>.</w:t>
      </w:r>
      <w:bookmarkEnd w:id="27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530322" w:rsidRPr="00EE537C" w14:paraId="223738B1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EE407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DC54" w14:textId="77777777" w:rsidR="00530322" w:rsidRPr="00EE537C" w:rsidRDefault="00530322" w:rsidP="00864865"/>
        </w:tc>
      </w:tr>
      <w:tr w:rsidR="00530322" w:rsidRPr="00EE537C" w14:paraId="7524E1C9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69E4A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5B5E" w14:textId="77777777" w:rsidR="00530322" w:rsidRDefault="00530322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028500DD" w14:textId="732ABC2F" w:rsidR="00530322" w:rsidRDefault="00530322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</w:t>
            </w:r>
            <w:r w:rsidR="00B775CB">
              <w:t>ну</w:t>
            </w:r>
            <w:r>
              <w:t xml:space="preserve"> созданн</w:t>
            </w:r>
            <w:r w:rsidR="00B775CB">
              <w:t>ую</w:t>
            </w:r>
            <w:r>
              <w:t xml:space="preserve"> </w:t>
            </w:r>
            <w:r w:rsidR="00B775CB">
              <w:t>задачу</w:t>
            </w:r>
            <w:r>
              <w:t>.</w:t>
            </w:r>
          </w:p>
          <w:p w14:paraId="437EDE59" w14:textId="304DD9E2" w:rsidR="00530322" w:rsidRPr="00EE537C" w:rsidRDefault="00B775CB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C5E3F">
              <w:rPr>
                <w:noProof/>
              </w:rPr>
              <w:drawing>
                <wp:inline distT="0" distB="0" distL="0" distR="0" wp14:anchorId="35AC824D" wp14:editId="360F9D96">
                  <wp:extent cx="3230949" cy="1876425"/>
                  <wp:effectExtent l="0" t="0" r="762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168" cy="187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0322" w:rsidRPr="00EE537C" w14:paraId="4983C6E4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CA9E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C6C5" w14:textId="2B0F1A7B" w:rsidR="00530322" w:rsidRPr="005D66D1" w:rsidRDefault="00530322" w:rsidP="006034CD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Выбрать </w:t>
            </w:r>
            <w:r w:rsidR="00B775CB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задачу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, кликнув на не</w:t>
            </w:r>
            <w:r w:rsidR="00B775CB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ё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4470C2B" w14:textId="5FFCD1B0" w:rsidR="007878C9" w:rsidRPr="003D3996" w:rsidRDefault="00B775CB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Нажав на кнопку «Добавить пункт», добавить несколько пунктов в чек-лист.</w:t>
            </w:r>
          </w:p>
          <w:p w14:paraId="08F97138" w14:textId="2E0EF2A6" w:rsidR="00530322" w:rsidRDefault="007B72BD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7B72BD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0E7FA7E5" wp14:editId="28731F88">
                  <wp:extent cx="2209616" cy="2667000"/>
                  <wp:effectExtent l="0" t="0" r="635" b="0"/>
                  <wp:docPr id="1162974528" name="Рисунок 1162974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005" cy="267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91442" w14:textId="52D49D34" w:rsidR="00530322" w:rsidRDefault="007B72BD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Пометить один пункт как выполненный, нажав на клетку чек-бокса</w:t>
            </w:r>
            <w:r w:rsidR="00530322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2F719663" w14:textId="77777777" w:rsidR="007B72BD" w:rsidRDefault="007B72BD" w:rsidP="007B72B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Добавить для одного пункта исполнителя, нажав на три точки и выбрав вариант «Добавить исполнителя».</w:t>
            </w:r>
          </w:p>
          <w:p w14:paraId="140B1A8C" w14:textId="398E0CD2" w:rsidR="00530322" w:rsidRPr="007B72BD" w:rsidRDefault="007B72BD" w:rsidP="007B72B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7B72BD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Добавить для одного пункта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дату</w:t>
            </w:r>
            <w:r w:rsidRPr="007B72BD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, нажав на три точки и выбрав вариант «Добавить 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дату</w:t>
            </w:r>
            <w:r w:rsidRPr="007B72BD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».</w:t>
            </w:r>
          </w:p>
          <w:p w14:paraId="5112B37C" w14:textId="77777777" w:rsidR="00530322" w:rsidRDefault="00736E50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736E50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E14D853" wp14:editId="685D93A7">
                  <wp:extent cx="3341943" cy="1489344"/>
                  <wp:effectExtent l="0" t="0" r="0" b="0"/>
                  <wp:docPr id="1162974529" name="Рисунок 1162974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9437" cy="1492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615EC" w14:textId="472D786A" w:rsidR="00736E50" w:rsidRPr="00736E50" w:rsidRDefault="00736E50" w:rsidP="00736E5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Закрыть окно редактирования, нажав на крестик в углу.</w:t>
            </w:r>
          </w:p>
        </w:tc>
      </w:tr>
      <w:tr w:rsidR="00530322" w:rsidRPr="00EE537C" w14:paraId="2AE87A27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EF98" w14:textId="77777777" w:rsidR="00530322" w:rsidRPr="007825CE" w:rsidRDefault="00530322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F4BF" w14:textId="095AF437" w:rsidR="00736E50" w:rsidRDefault="00736E50" w:rsidP="00736E50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Данные задачи успешно изменены, изменения сохранены.</w:t>
            </w:r>
          </w:p>
          <w:p w14:paraId="081BBB2E" w14:textId="51D5BD03" w:rsidR="00530322" w:rsidRPr="004C46F5" w:rsidRDefault="00736E50" w:rsidP="00736E50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736E50">
              <w:rPr>
                <w:noProof/>
                <w:sz w:val="28"/>
                <w:szCs w:val="28"/>
              </w:rPr>
              <w:drawing>
                <wp:inline distT="0" distB="0" distL="0" distR="0" wp14:anchorId="0FC108BD" wp14:editId="7669F1A0">
                  <wp:extent cx="2790824" cy="1268557"/>
                  <wp:effectExtent l="0" t="0" r="0" b="8255"/>
                  <wp:docPr id="1162974531" name="Рисунок 1162974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565" cy="1270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33075" w14:textId="67432C87" w:rsidR="00530322" w:rsidRDefault="00530322" w:rsidP="00530322">
      <w:pPr>
        <w:rPr>
          <w:lang w:eastAsia="ru-RU"/>
        </w:rPr>
      </w:pPr>
    </w:p>
    <w:p w14:paraId="2EFA602A" w14:textId="0515908F" w:rsidR="00557F6C" w:rsidRPr="004C46F5" w:rsidRDefault="0053620A" w:rsidP="00557F6C">
      <w:pPr>
        <w:pStyle w:val="4"/>
      </w:pPr>
      <w:bookmarkStart w:id="28" w:name="_Toc235757061"/>
      <w:r>
        <w:t>У</w:t>
      </w:r>
      <w:r w:rsidR="00736E50">
        <w:t>даление пункт</w:t>
      </w:r>
      <w:r>
        <w:t>а</w:t>
      </w:r>
      <w:r w:rsidR="00736E50">
        <w:t xml:space="preserve"> из чек-листа</w:t>
      </w:r>
      <w:r w:rsidR="00557F6C">
        <w:t>.</w:t>
      </w:r>
      <w:bookmarkEnd w:id="28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736E50" w:rsidRPr="00EE537C" w14:paraId="255FE578" w14:textId="77777777" w:rsidTr="003D6D67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9A17" w14:textId="77777777" w:rsidR="00736E50" w:rsidRPr="007825CE" w:rsidRDefault="00736E50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5A38" w14:textId="77777777" w:rsidR="00736E50" w:rsidRPr="00EE537C" w:rsidRDefault="00736E50" w:rsidP="003D6D67"/>
        </w:tc>
      </w:tr>
      <w:tr w:rsidR="00736E50" w:rsidRPr="00EE537C" w14:paraId="05EF48AE" w14:textId="77777777" w:rsidTr="003D6D67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2FF3D" w14:textId="77777777" w:rsidR="00736E50" w:rsidRPr="007825CE" w:rsidRDefault="00736E50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AE6A" w14:textId="77777777" w:rsidR="00736E50" w:rsidRDefault="00736E50" w:rsidP="00736E50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57CDD7AC" w14:textId="587B67EA" w:rsidR="00736E50" w:rsidRDefault="00736E50" w:rsidP="00736E50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114E7339" w14:textId="1664F04A" w:rsidR="00736E50" w:rsidRDefault="00736E50" w:rsidP="00736E50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У данной задачи есть чек-лист.</w:t>
            </w:r>
          </w:p>
          <w:p w14:paraId="0ED7C00C" w14:textId="77777777" w:rsidR="00736E50" w:rsidRPr="00EE537C" w:rsidRDefault="00736E50" w:rsidP="00736E50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C5E3F">
              <w:rPr>
                <w:noProof/>
              </w:rPr>
              <w:lastRenderedPageBreak/>
              <w:drawing>
                <wp:inline distT="0" distB="0" distL="0" distR="0" wp14:anchorId="7ACE0A1C" wp14:editId="4D66CCCE">
                  <wp:extent cx="3230949" cy="1876425"/>
                  <wp:effectExtent l="0" t="0" r="7620" b="0"/>
                  <wp:docPr id="1162974532" name="Рисунок 1162974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168" cy="187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E50" w:rsidRPr="00EE537C" w14:paraId="581A8234" w14:textId="77777777" w:rsidTr="003D6D67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F727" w14:textId="77777777" w:rsidR="00736E50" w:rsidRPr="007825CE" w:rsidRDefault="00736E50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78FF" w14:textId="77777777" w:rsidR="00736E50" w:rsidRPr="005D66D1" w:rsidRDefault="00736E50" w:rsidP="00736E50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задачу, кликнув на неё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847A2B6" w14:textId="1290F7F7" w:rsidR="00736E50" w:rsidRDefault="00736E50" w:rsidP="00736E5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три точки напротив одного из пунктов чек-листа.</w:t>
            </w:r>
          </w:p>
          <w:p w14:paraId="5E857FFE" w14:textId="269C4093" w:rsidR="00736E50" w:rsidRPr="003D3996" w:rsidRDefault="00736E50" w:rsidP="00736E5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«Удалить пункт».</w:t>
            </w:r>
          </w:p>
          <w:p w14:paraId="6DD9D057" w14:textId="6F2E279B" w:rsidR="00736E50" w:rsidRPr="00736E50" w:rsidRDefault="00736E50" w:rsidP="00736E50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736E50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733B83A7" wp14:editId="002FB57F">
                  <wp:extent cx="3876676" cy="1765335"/>
                  <wp:effectExtent l="0" t="0" r="0" b="6350"/>
                  <wp:docPr id="1162974536" name="Рисунок 1162974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590" cy="1769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E50" w:rsidRPr="00EE537C" w14:paraId="23652876" w14:textId="77777777" w:rsidTr="003D6D67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F49D" w14:textId="77777777" w:rsidR="00736E50" w:rsidRPr="007825CE" w:rsidRDefault="00736E50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D7D8" w14:textId="19ED2334" w:rsidR="00736E50" w:rsidRDefault="00736E50" w:rsidP="00736E50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Данные успешно изменены, изменения сохранены и доступны при повторном открытии окна редактирования задачи.</w:t>
            </w:r>
          </w:p>
          <w:p w14:paraId="419244C6" w14:textId="419BE56F" w:rsidR="00736E50" w:rsidRPr="004C46F5" w:rsidRDefault="00C251A3" w:rsidP="00736E50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C251A3">
              <w:rPr>
                <w:noProof/>
                <w:sz w:val="28"/>
                <w:szCs w:val="28"/>
              </w:rPr>
              <w:drawing>
                <wp:inline distT="0" distB="0" distL="0" distR="0" wp14:anchorId="14BDBB41" wp14:editId="4951C862">
                  <wp:extent cx="2466975" cy="1124838"/>
                  <wp:effectExtent l="0" t="0" r="0" b="0"/>
                  <wp:docPr id="1162974537" name="Рисунок 1162974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253" cy="1126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013BB" w14:textId="6217DC60" w:rsidR="00557F6C" w:rsidRDefault="00557F6C" w:rsidP="00530322">
      <w:pPr>
        <w:rPr>
          <w:lang w:eastAsia="ru-RU"/>
        </w:rPr>
      </w:pPr>
    </w:p>
    <w:p w14:paraId="5B0E3650" w14:textId="5E6B2E01" w:rsidR="007878C9" w:rsidRPr="004C46F5" w:rsidRDefault="0053620A" w:rsidP="007878C9">
      <w:pPr>
        <w:pStyle w:val="4"/>
      </w:pPr>
      <w:bookmarkStart w:id="29" w:name="_Toc235757062"/>
      <w:r>
        <w:t>П</w:t>
      </w:r>
      <w:r w:rsidR="00C251A3">
        <w:t>реобразование пункта чек-листа в задачу</w:t>
      </w:r>
      <w:r w:rsidR="007878C9">
        <w:t>.</w:t>
      </w:r>
      <w:bookmarkEnd w:id="29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C251A3" w:rsidRPr="00EE537C" w14:paraId="5D603555" w14:textId="77777777" w:rsidTr="003D6D67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31ED" w14:textId="77777777" w:rsidR="00C251A3" w:rsidRPr="007825CE" w:rsidRDefault="00C251A3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24DF" w14:textId="77777777" w:rsidR="00C251A3" w:rsidRPr="00EE537C" w:rsidRDefault="00C251A3" w:rsidP="003D6D67"/>
        </w:tc>
      </w:tr>
      <w:tr w:rsidR="00C251A3" w:rsidRPr="00EE537C" w14:paraId="0F430C53" w14:textId="77777777" w:rsidTr="003D6D67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F22B" w14:textId="77777777" w:rsidR="00C251A3" w:rsidRPr="007825CE" w:rsidRDefault="00C251A3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931DE" w14:textId="77777777" w:rsidR="00C251A3" w:rsidRDefault="00C251A3" w:rsidP="00C251A3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46DAC7BF" w14:textId="77777777" w:rsidR="00C251A3" w:rsidRDefault="00C251A3" w:rsidP="00C251A3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522DC9C5" w14:textId="77777777" w:rsidR="00C251A3" w:rsidRDefault="00C251A3" w:rsidP="00C251A3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У данной задачи есть чек-лист.</w:t>
            </w:r>
          </w:p>
          <w:p w14:paraId="41A26D2C" w14:textId="77777777" w:rsidR="00C251A3" w:rsidRPr="00EE537C" w:rsidRDefault="00C251A3" w:rsidP="00C251A3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C5E3F">
              <w:rPr>
                <w:noProof/>
              </w:rPr>
              <w:lastRenderedPageBreak/>
              <w:drawing>
                <wp:inline distT="0" distB="0" distL="0" distR="0" wp14:anchorId="57513731" wp14:editId="61BF33D5">
                  <wp:extent cx="3230949" cy="1876425"/>
                  <wp:effectExtent l="0" t="0" r="7620" b="0"/>
                  <wp:docPr id="1162974538" name="Рисунок 1162974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168" cy="187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1A3" w:rsidRPr="00EE537C" w14:paraId="036889F2" w14:textId="77777777" w:rsidTr="003D6D67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C8FBE" w14:textId="77777777" w:rsidR="00C251A3" w:rsidRPr="007825CE" w:rsidRDefault="00C251A3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195B" w14:textId="77777777" w:rsidR="00C251A3" w:rsidRPr="005D66D1" w:rsidRDefault="00C251A3" w:rsidP="00C251A3">
            <w:pPr>
              <w:numPr>
                <w:ilvl w:val="0"/>
                <w:numId w:val="4"/>
              </w:numPr>
              <w:shd w:val="clear" w:color="auto" w:fill="FFFFFF"/>
              <w:spacing w:after="120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задачу, кликнув на неё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14D08DC8" w14:textId="77777777" w:rsidR="00C251A3" w:rsidRDefault="00C251A3" w:rsidP="00C251A3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три точки напротив одного из пунктов чек-листа.</w:t>
            </w:r>
          </w:p>
          <w:p w14:paraId="1FDBDD57" w14:textId="2F13FB53" w:rsidR="00C251A3" w:rsidRPr="003D3996" w:rsidRDefault="00C251A3" w:rsidP="00C251A3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«Преобразовать в задачу».</w:t>
            </w:r>
          </w:p>
          <w:p w14:paraId="19317A13" w14:textId="77777777" w:rsidR="00C251A3" w:rsidRDefault="00C251A3" w:rsidP="00C251A3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C251A3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28C2C97E" wp14:editId="037118D0">
                  <wp:extent cx="3857625" cy="1554252"/>
                  <wp:effectExtent l="0" t="0" r="0" b="8255"/>
                  <wp:docPr id="1162974541" name="Рисунок 1162974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153" cy="1561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D9317B" w14:textId="77777777" w:rsidR="00C251A3" w:rsidRDefault="00C251A3" w:rsidP="00C251A3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«Преобразовать».</w:t>
            </w:r>
          </w:p>
          <w:p w14:paraId="50C72879" w14:textId="7C8B6A28" w:rsidR="00C251A3" w:rsidRPr="00C251A3" w:rsidRDefault="00C251A3" w:rsidP="00C251A3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C251A3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05FE8657" wp14:editId="7911BCB7">
                  <wp:extent cx="3857625" cy="1259462"/>
                  <wp:effectExtent l="0" t="0" r="0" b="0"/>
                  <wp:docPr id="1162974542" name="Рисунок 1162974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419" cy="1266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51A3" w:rsidRPr="00EE537C" w14:paraId="14B3F881" w14:textId="77777777" w:rsidTr="003D6D67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B02D" w14:textId="77777777" w:rsidR="00C251A3" w:rsidRPr="007825CE" w:rsidRDefault="00C251A3" w:rsidP="003D6D67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38F14" w14:textId="7493690F" w:rsidR="00C251A3" w:rsidRDefault="00C251A3" w:rsidP="00C251A3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Пункт пропал из чек-листа. Выведено сообщение об успешном преобразовании в задачу. Новой задаче присвоен собственный код.</w:t>
            </w:r>
          </w:p>
          <w:p w14:paraId="3AF50706" w14:textId="77777777" w:rsidR="00C251A3" w:rsidRDefault="00C251A3" w:rsidP="00C251A3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C251A3">
              <w:rPr>
                <w:noProof/>
                <w:sz w:val="28"/>
                <w:szCs w:val="28"/>
              </w:rPr>
              <w:drawing>
                <wp:inline distT="0" distB="0" distL="0" distR="0" wp14:anchorId="43195289" wp14:editId="411A37EF">
                  <wp:extent cx="3907657" cy="1143635"/>
                  <wp:effectExtent l="0" t="0" r="0" b="0"/>
                  <wp:docPr id="1162974543" name="Рисунок 1162974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518" cy="1151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44158" w14:textId="77777777" w:rsidR="0001365E" w:rsidRPr="0001365E" w:rsidRDefault="0001365E" w:rsidP="00C251A3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01365E">
              <w:t>В задачах появилась новая задачи.</w:t>
            </w:r>
          </w:p>
          <w:p w14:paraId="4DC4DF36" w14:textId="0498A4DB" w:rsidR="0001365E" w:rsidRPr="004C46F5" w:rsidRDefault="0001365E" w:rsidP="00C251A3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01365E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EF918CF" wp14:editId="59E6D276">
                  <wp:extent cx="3151994" cy="2724699"/>
                  <wp:effectExtent l="0" t="0" r="0" b="0"/>
                  <wp:docPr id="1162974544" name="Рисунок 1162974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226" cy="2727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BF4789" w14:textId="77777777" w:rsidR="003050C4" w:rsidRDefault="003050C4" w:rsidP="0001365E">
      <w:pPr>
        <w:pStyle w:val="ad"/>
      </w:pPr>
    </w:p>
    <w:p w14:paraId="2FF26A09" w14:textId="349CB449" w:rsidR="00506515" w:rsidRDefault="0001365E" w:rsidP="00506515">
      <w:pPr>
        <w:pStyle w:val="21"/>
      </w:pPr>
      <w:bookmarkStart w:id="30" w:name="_Toc235757063"/>
      <w:r>
        <w:t>Комментирование задачи</w:t>
      </w:r>
      <w:r w:rsidR="00A43CEC">
        <w:t>. Вложения</w:t>
      </w:r>
      <w:bookmarkEnd w:id="30"/>
      <w:r w:rsidR="00A43CEC">
        <w:t xml:space="preserve"> </w:t>
      </w:r>
    </w:p>
    <w:p w14:paraId="741FD362" w14:textId="6A754654" w:rsidR="008E7CD3" w:rsidRDefault="008E7CD3" w:rsidP="008E7CD3">
      <w:pPr>
        <w:pStyle w:val="3"/>
      </w:pPr>
      <w:bookmarkStart w:id="31" w:name="_Toc235757064"/>
      <w:r>
        <w:t>Положительные ТК</w:t>
      </w:r>
      <w:bookmarkEnd w:id="31"/>
    </w:p>
    <w:p w14:paraId="2E5FA4BF" w14:textId="586AA3BF" w:rsidR="008C4CD8" w:rsidRPr="004C46F5" w:rsidRDefault="00EF48FF" w:rsidP="004C46F5">
      <w:pPr>
        <w:pStyle w:val="4"/>
      </w:pPr>
      <w:bookmarkStart w:id="32" w:name="_Toc235757065"/>
      <w:r>
        <w:t xml:space="preserve">Успешное </w:t>
      </w:r>
      <w:r w:rsidR="0001365E">
        <w:t>добавление комментария к задаче</w:t>
      </w:r>
      <w:r w:rsidR="00E22478">
        <w:t>.</w:t>
      </w:r>
      <w:bookmarkEnd w:id="32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4C46F5" w:rsidRPr="00EE537C" w14:paraId="4C07AE23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6896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2386" w14:textId="77777777" w:rsidR="004C46F5" w:rsidRPr="00EE537C" w:rsidRDefault="004C46F5" w:rsidP="00864865"/>
        </w:tc>
      </w:tr>
      <w:tr w:rsidR="004C46F5" w:rsidRPr="00EE537C" w14:paraId="2953EB87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421D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544BA" w14:textId="77777777" w:rsidR="004C46F5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6F8A6683" w14:textId="6A0F7909" w:rsidR="004C46F5" w:rsidRDefault="004C46F5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имеет хотя бы </w:t>
            </w:r>
            <w:r w:rsidR="00E12F74">
              <w:t>одну созданную задачу</w:t>
            </w:r>
            <w:r>
              <w:t>.</w:t>
            </w:r>
          </w:p>
          <w:p w14:paraId="2B8BB2B7" w14:textId="093FC0CD" w:rsidR="004C46F5" w:rsidRPr="00EE537C" w:rsidRDefault="00E12F74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6DD41F5C" wp14:editId="121DB9D3">
                  <wp:extent cx="3008857" cy="2610401"/>
                  <wp:effectExtent l="0" t="0" r="127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530" cy="261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6F5" w:rsidRPr="00EE537C" w14:paraId="21E2A4F0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53BE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3E537" w14:textId="77777777" w:rsidR="00E12F74" w:rsidRPr="00E12F74" w:rsidRDefault="00E12F74" w:rsidP="00E12F74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5112F039" w14:textId="40198924" w:rsidR="004C46F5" w:rsidRDefault="00E12F74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Добавить комментарий в поле</w:t>
            </w:r>
            <w:r w:rsidR="004C46F5"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Напиши комментарий</w:t>
            </w:r>
            <w:r w:rsidR="004C46F5"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="004C46F5"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5E96A807" w14:textId="27B92AEA" w:rsidR="004C46F5" w:rsidRPr="00E12F74" w:rsidRDefault="00E12F74" w:rsidP="00DA7DA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12F74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в виде стрелки.</w:t>
            </w:r>
          </w:p>
          <w:p w14:paraId="2C10F70E" w14:textId="4A9BAF9D" w:rsidR="004C46F5" w:rsidRPr="00FA7D57" w:rsidRDefault="00E12F74" w:rsidP="00E12F7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12F74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51ACF9B8" wp14:editId="6F61DA51">
                  <wp:extent cx="3619500" cy="2140377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157" cy="2146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6F5" w:rsidRPr="00EE537C" w14:paraId="7DA4632A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3E4B" w14:textId="77777777" w:rsidR="004C46F5" w:rsidRPr="007825CE" w:rsidRDefault="004C46F5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7213" w14:textId="7C05CF8A" w:rsidR="004C46F5" w:rsidRPr="009A5D52" w:rsidRDefault="00E22478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Комментарий успешно отправлен и </w:t>
            </w:r>
            <w:r w:rsidR="00B8302F">
              <w:rPr>
                <w:color w:val="0F1115"/>
                <w:shd w:val="clear" w:color="auto" w:fill="FFFFFF"/>
              </w:rPr>
              <w:t>отображается</w:t>
            </w:r>
            <w:r>
              <w:rPr>
                <w:color w:val="0F1115"/>
                <w:shd w:val="clear" w:color="auto" w:fill="FFFFFF"/>
              </w:rPr>
              <w:t xml:space="preserve"> в общем списке комментариев с указанием автора</w:t>
            </w:r>
            <w:r w:rsidR="004C46F5">
              <w:rPr>
                <w:color w:val="0F1115"/>
                <w:shd w:val="clear" w:color="auto" w:fill="FFFFFF"/>
              </w:rPr>
              <w:t>.</w:t>
            </w:r>
          </w:p>
          <w:p w14:paraId="54CDFE5F" w14:textId="2973BEC7" w:rsidR="004C46F5" w:rsidRPr="00E22478" w:rsidRDefault="00E22478" w:rsidP="00E22478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E22478">
              <w:rPr>
                <w:noProof/>
                <w:sz w:val="28"/>
                <w:szCs w:val="28"/>
              </w:rPr>
              <w:drawing>
                <wp:inline distT="0" distB="0" distL="0" distR="0" wp14:anchorId="13131E16" wp14:editId="15F305A7">
                  <wp:extent cx="2571750" cy="282083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883" cy="2825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A8D4B" w14:textId="5695307E" w:rsidR="004C46F5" w:rsidRDefault="004C46F5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38CEA45D" w14:textId="7ABD1927" w:rsidR="004C46F5" w:rsidRDefault="00EF48FF" w:rsidP="004C46F5">
      <w:pPr>
        <w:pStyle w:val="4"/>
      </w:pPr>
      <w:bookmarkStart w:id="33" w:name="_Toc235757066"/>
      <w:r>
        <w:t xml:space="preserve">Успешное </w:t>
      </w:r>
      <w:r w:rsidR="00E22478">
        <w:t>добавление комментария с</w:t>
      </w:r>
      <w:r w:rsidR="00A43CEC">
        <w:t>о</w:t>
      </w:r>
      <w:r w:rsidR="00E22478">
        <w:t xml:space="preserve"> </w:t>
      </w:r>
      <w:r w:rsidR="00B8302F">
        <w:t>вложением</w:t>
      </w:r>
      <w:r w:rsidR="00E22478">
        <w:t>.</w:t>
      </w:r>
      <w:bookmarkEnd w:id="33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E22478" w:rsidRPr="00EE537C" w14:paraId="4CB844D8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C354F" w14:textId="77777777" w:rsidR="00E22478" w:rsidRPr="007825CE" w:rsidRDefault="00E22478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08B0" w14:textId="77777777" w:rsidR="00E22478" w:rsidRPr="00EE537C" w:rsidRDefault="00E22478" w:rsidP="005F5BD3"/>
        </w:tc>
      </w:tr>
      <w:tr w:rsidR="00E22478" w:rsidRPr="00EE537C" w14:paraId="7A7685D1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5E484" w14:textId="77777777" w:rsidR="00E22478" w:rsidRPr="007825CE" w:rsidRDefault="00E22478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71D2" w14:textId="77777777" w:rsidR="00E22478" w:rsidRDefault="00E22478" w:rsidP="00E22478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50F76546" w14:textId="77777777" w:rsidR="00E22478" w:rsidRDefault="00E22478" w:rsidP="00E22478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3DF4FC0E" w14:textId="77777777" w:rsidR="00E22478" w:rsidRPr="00EE537C" w:rsidRDefault="00E22478" w:rsidP="00E22478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709F887A" wp14:editId="58E57805">
                  <wp:extent cx="2569066" cy="2228850"/>
                  <wp:effectExtent l="0" t="0" r="317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478" w:rsidRPr="00EE537C" w14:paraId="5AEA8E1E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8FDF" w14:textId="77777777" w:rsidR="00E22478" w:rsidRPr="007825CE" w:rsidRDefault="00E22478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3C0B" w14:textId="77777777" w:rsidR="00E22478" w:rsidRPr="00E12F74" w:rsidRDefault="00E22478" w:rsidP="00E22478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088B508B" w14:textId="248C62AC" w:rsidR="00B8302F" w:rsidRDefault="00B8302F" w:rsidP="00B8302F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кнопку в виде скрепки рядом с полем для ввода комментария. </w:t>
            </w:r>
          </w:p>
          <w:p w14:paraId="38B22532" w14:textId="63336B9E" w:rsidR="00B8302F" w:rsidRDefault="00B8302F" w:rsidP="00B8302F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файл.</w:t>
            </w:r>
          </w:p>
          <w:p w14:paraId="46B481F6" w14:textId="6A0F53C5" w:rsidR="00B8302F" w:rsidRPr="00B8302F" w:rsidRDefault="00B8302F" w:rsidP="00B8302F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При желании добавить комментарий в поле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Напиши комментарий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129D8311" w14:textId="77777777" w:rsidR="00E22478" w:rsidRPr="00E12F74" w:rsidRDefault="00E22478" w:rsidP="00E22478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12F74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в виде стрелки.</w:t>
            </w:r>
          </w:p>
          <w:p w14:paraId="3FB9EDF4" w14:textId="6BE3D983" w:rsidR="00E22478" w:rsidRPr="00FA7D57" w:rsidRDefault="00F66F99" w:rsidP="00E22478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F66F9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F1C72F9" wp14:editId="60815439">
                  <wp:extent cx="3561178" cy="552450"/>
                  <wp:effectExtent l="0" t="0" r="127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532" cy="55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2478" w:rsidRPr="00EE537C" w14:paraId="16CA7963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B04FD" w14:textId="77777777" w:rsidR="00E22478" w:rsidRPr="007825CE" w:rsidRDefault="00E22478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53ED" w14:textId="01F274CD" w:rsidR="00E22478" w:rsidRPr="009A5D52" w:rsidRDefault="00E22478" w:rsidP="00E22478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Комментарий успешно отправлен и </w:t>
            </w:r>
            <w:r w:rsidR="00B8302F">
              <w:rPr>
                <w:color w:val="0F1115"/>
                <w:shd w:val="clear" w:color="auto" w:fill="FFFFFF"/>
              </w:rPr>
              <w:t>отображается</w:t>
            </w:r>
            <w:r>
              <w:rPr>
                <w:color w:val="0F1115"/>
                <w:shd w:val="clear" w:color="auto" w:fill="FFFFFF"/>
              </w:rPr>
              <w:t xml:space="preserve"> в общем списке комментариев с указанием автора.</w:t>
            </w:r>
          </w:p>
          <w:p w14:paraId="71E4AF34" w14:textId="77777777" w:rsidR="00E22478" w:rsidRDefault="00F66F99" w:rsidP="00E22478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F66F99">
              <w:rPr>
                <w:noProof/>
                <w:sz w:val="28"/>
                <w:szCs w:val="28"/>
              </w:rPr>
              <w:drawing>
                <wp:inline distT="0" distB="0" distL="0" distR="0" wp14:anchorId="5D2E91ED" wp14:editId="275A97D9">
                  <wp:extent cx="2990850" cy="924180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616" cy="92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2E406" w14:textId="77777777" w:rsidR="00F66F99" w:rsidRPr="002D0665" w:rsidRDefault="00F66F99" w:rsidP="00E22478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2D0665">
              <w:t>Нажатие на вложение открывает файл для просмотра.</w:t>
            </w:r>
          </w:p>
          <w:p w14:paraId="4A2F61DF" w14:textId="0BDBC0E2" w:rsidR="00F66F99" w:rsidRPr="00E22478" w:rsidRDefault="00F66F99" w:rsidP="00E22478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F66F99">
              <w:rPr>
                <w:noProof/>
                <w:sz w:val="28"/>
                <w:szCs w:val="28"/>
              </w:rPr>
              <w:drawing>
                <wp:inline distT="0" distB="0" distL="0" distR="0" wp14:anchorId="08834871" wp14:editId="4B95A4A4">
                  <wp:extent cx="3672840" cy="2275187"/>
                  <wp:effectExtent l="0" t="0" r="381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9998" cy="227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1F391" w14:textId="77777777" w:rsidR="004C46F5" w:rsidRPr="004C46F5" w:rsidRDefault="004C46F5" w:rsidP="004C46F5">
      <w:pPr>
        <w:rPr>
          <w:lang w:eastAsia="ar-SA"/>
        </w:rPr>
      </w:pPr>
    </w:p>
    <w:p w14:paraId="74561CF7" w14:textId="484BF720" w:rsidR="00071775" w:rsidRDefault="0053620A" w:rsidP="00071775">
      <w:pPr>
        <w:pStyle w:val="4"/>
      </w:pPr>
      <w:bookmarkStart w:id="34" w:name="_Toc235757067"/>
      <w:r>
        <w:t>Добавление ответа</w:t>
      </w:r>
      <w:r w:rsidR="002D0665">
        <w:t xml:space="preserve"> на комментарий.</w:t>
      </w:r>
      <w:bookmarkEnd w:id="34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2D0665" w:rsidRPr="00EE537C" w14:paraId="4E6901E0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34E0" w14:textId="77777777" w:rsidR="002D0665" w:rsidRPr="007825CE" w:rsidRDefault="002D0665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4FA9" w14:textId="77777777" w:rsidR="002D0665" w:rsidRPr="00EE537C" w:rsidRDefault="002D0665" w:rsidP="005F5BD3"/>
        </w:tc>
      </w:tr>
      <w:tr w:rsidR="002D0665" w:rsidRPr="00EE537C" w14:paraId="1942F58C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9D567" w14:textId="77777777" w:rsidR="002D0665" w:rsidRPr="007825CE" w:rsidRDefault="002D0665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A0E4" w14:textId="77777777" w:rsidR="002D0665" w:rsidRDefault="002D0665" w:rsidP="002D0665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37B527D1" w14:textId="77777777" w:rsidR="002D0665" w:rsidRDefault="002D0665" w:rsidP="002D0665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3BC5405D" w14:textId="77777777" w:rsidR="002D0665" w:rsidRPr="00EE537C" w:rsidRDefault="002D0665" w:rsidP="002D0665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lastRenderedPageBreak/>
              <w:drawing>
                <wp:inline distT="0" distB="0" distL="0" distR="0" wp14:anchorId="027F86EA" wp14:editId="71676AC3">
                  <wp:extent cx="2569066" cy="2228850"/>
                  <wp:effectExtent l="0" t="0" r="317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924" w:rsidRPr="00EE537C" w14:paraId="18B2403C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B375" w14:textId="77777777" w:rsidR="00ED1924" w:rsidRPr="007825CE" w:rsidRDefault="00ED1924" w:rsidP="00ED1924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4B0B0" w14:textId="77777777" w:rsidR="00ED1924" w:rsidRPr="00E12F74" w:rsidRDefault="00ED1924" w:rsidP="00ED1924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7CDB2474" w14:textId="77777777" w:rsidR="00ED1924" w:rsidRDefault="00ED1924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Навести курсор на правый верхний угол комментария и нажать на скрытую кнопку с тремя точками. </w:t>
            </w:r>
          </w:p>
          <w:p w14:paraId="7E127225" w14:textId="77777777" w:rsidR="00ED1924" w:rsidRDefault="00ED1924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«Ответить».</w:t>
            </w:r>
          </w:p>
          <w:p w14:paraId="24B1E6F6" w14:textId="77777777" w:rsidR="00ED1924" w:rsidRPr="00ED1924" w:rsidRDefault="00ED1924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D1924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EBAA949" wp14:editId="79FD2876">
                  <wp:extent cx="1476581" cy="1076475"/>
                  <wp:effectExtent l="0" t="0" r="9525" b="952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581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62609" w14:textId="77777777" w:rsidR="00ED1924" w:rsidRPr="00B8302F" w:rsidRDefault="00ED1924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Написать текст комментария в поле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«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Напиши комментарий</w:t>
            </w:r>
            <w:r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191E09BA" w14:textId="77777777" w:rsidR="00ED1924" w:rsidRPr="00E12F74" w:rsidRDefault="00ED1924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12F74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в виде стрелки.</w:t>
            </w:r>
          </w:p>
          <w:p w14:paraId="77FF5023" w14:textId="3067F1F9" w:rsidR="00ED1924" w:rsidRPr="00FA7D57" w:rsidRDefault="00ED1924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2D0665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000639FF" wp14:editId="09EB9A52">
                  <wp:extent cx="2729617" cy="3124182"/>
                  <wp:effectExtent l="0" t="0" r="0" b="63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560" cy="3133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924" w:rsidRPr="00EE537C" w14:paraId="45F5D1D4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F878" w14:textId="77777777" w:rsidR="00ED1924" w:rsidRPr="007825CE" w:rsidRDefault="00ED1924" w:rsidP="00ED1924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CFAF" w14:textId="63404D8A" w:rsidR="00ED1924" w:rsidRPr="009A5D52" w:rsidRDefault="00ED1924" w:rsidP="00ED1924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Ответ успешно отправлен и отображается в общем списке комментариев с указанием автора и ссылкой на исходный комментарий.</w:t>
            </w:r>
          </w:p>
          <w:p w14:paraId="13733646" w14:textId="1F955C25" w:rsidR="00ED1924" w:rsidRPr="002D0665" w:rsidRDefault="00ED1924" w:rsidP="00ED1924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2D0665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032BB8B7" wp14:editId="7CD4AF32">
                  <wp:extent cx="2645803" cy="2828925"/>
                  <wp:effectExtent l="0" t="0" r="254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545" cy="2837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D3FA0" w14:textId="2FCF14DF" w:rsidR="00ED1924" w:rsidRDefault="0053620A" w:rsidP="00ED1924">
      <w:pPr>
        <w:pStyle w:val="4"/>
      </w:pPr>
      <w:bookmarkStart w:id="35" w:name="_Toc235757068"/>
      <w:r>
        <w:lastRenderedPageBreak/>
        <w:t>Р</w:t>
      </w:r>
      <w:r w:rsidR="00ED1924">
        <w:t>едактирование комментария.</w:t>
      </w:r>
      <w:bookmarkEnd w:id="35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ED1924" w:rsidRPr="00EE537C" w14:paraId="2561BCC0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E009" w14:textId="77777777" w:rsidR="00ED1924" w:rsidRPr="007825CE" w:rsidRDefault="00ED1924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9B46" w14:textId="77777777" w:rsidR="00ED1924" w:rsidRPr="00EE537C" w:rsidRDefault="00ED1924" w:rsidP="005F5BD3"/>
        </w:tc>
      </w:tr>
      <w:tr w:rsidR="00ED1924" w:rsidRPr="00EE537C" w14:paraId="153ACE30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2D004" w14:textId="77777777" w:rsidR="00ED1924" w:rsidRPr="007825CE" w:rsidRDefault="00ED1924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011E" w14:textId="77777777" w:rsidR="00ED1924" w:rsidRDefault="00ED1924" w:rsidP="00ED1924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6D8EC9AA" w14:textId="77777777" w:rsidR="00ED1924" w:rsidRDefault="00ED1924" w:rsidP="00ED1924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19DB82EF" w14:textId="77777777" w:rsidR="00ED1924" w:rsidRPr="00EE537C" w:rsidRDefault="00ED1924" w:rsidP="00ED1924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385ACE82" wp14:editId="0EB1336C">
                  <wp:extent cx="2569066" cy="2228850"/>
                  <wp:effectExtent l="0" t="0" r="317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924" w:rsidRPr="00EE537C" w14:paraId="5CF6C06C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4C63B" w14:textId="77777777" w:rsidR="00ED1924" w:rsidRPr="007825CE" w:rsidRDefault="00ED1924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8127" w14:textId="77777777" w:rsidR="00ED1924" w:rsidRPr="00E12F74" w:rsidRDefault="00ED1924" w:rsidP="00ED1924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09EF888C" w14:textId="232CA730" w:rsidR="00ED1924" w:rsidRDefault="00ED1924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Навести курсор на правый верхний угол комментария и нажать на скрытую кнопку с тремя точками. </w:t>
            </w:r>
          </w:p>
          <w:p w14:paraId="0316B2FC" w14:textId="2FAB5672" w:rsidR="00ED1924" w:rsidRDefault="00ED1924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«Редактировать».</w:t>
            </w:r>
          </w:p>
          <w:p w14:paraId="63E6D70A" w14:textId="0F9F6FA4" w:rsidR="00ED1924" w:rsidRPr="00ED1924" w:rsidRDefault="00ED1924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D1924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728AA48B" wp14:editId="7E8D24CA">
                  <wp:extent cx="2439392" cy="1800225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780" cy="1801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2D00CA" w14:textId="3D29E778" w:rsidR="00ED1924" w:rsidRPr="00B8302F" w:rsidRDefault="00634D29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lastRenderedPageBreak/>
              <w:t>Отредактировать</w:t>
            </w:r>
            <w:r w:rsidR="00ED1924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текст комментария в поле</w:t>
            </w:r>
            <w:r w:rsidR="00ED1924"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«</w:t>
            </w:r>
            <w:r w:rsidR="00ED1924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Напиши комментарий</w:t>
            </w:r>
            <w:r w:rsidR="00ED1924" w:rsidRPr="005D66D1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»</w:t>
            </w:r>
            <w:r w:rsidR="00ED1924" w:rsidRPr="00FA7D57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.</w:t>
            </w:r>
          </w:p>
          <w:p w14:paraId="02841676" w14:textId="77777777" w:rsidR="00ED1924" w:rsidRPr="00E12F74" w:rsidRDefault="00ED1924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12F74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в виде стрелки.</w:t>
            </w:r>
          </w:p>
          <w:p w14:paraId="205E4E83" w14:textId="77D60B5B" w:rsidR="00ED1924" w:rsidRPr="00FA7D57" w:rsidRDefault="00634D29" w:rsidP="00ED1924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634D2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697E8B1B" wp14:editId="748553E1">
                  <wp:extent cx="2709713" cy="2905125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658" cy="290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924" w:rsidRPr="00EE537C" w14:paraId="1CBDCC7E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CEFF" w14:textId="77777777" w:rsidR="00ED1924" w:rsidRPr="007825CE" w:rsidRDefault="00ED1924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C55C" w14:textId="70653FF6" w:rsidR="00ED1924" w:rsidRPr="009A5D52" w:rsidRDefault="00634D29" w:rsidP="00ED1924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Комментарий</w:t>
            </w:r>
            <w:r w:rsidR="00ED1924">
              <w:rPr>
                <w:color w:val="0F1115"/>
                <w:shd w:val="clear" w:color="auto" w:fill="FFFFFF"/>
              </w:rPr>
              <w:t xml:space="preserve"> успешно о</w:t>
            </w:r>
            <w:r>
              <w:rPr>
                <w:color w:val="0F1115"/>
                <w:shd w:val="clear" w:color="auto" w:fill="FFFFFF"/>
              </w:rPr>
              <w:t>тредактирован</w:t>
            </w:r>
            <w:r w:rsidR="00ED1924">
              <w:rPr>
                <w:color w:val="0F1115"/>
                <w:shd w:val="clear" w:color="auto" w:fill="FFFFFF"/>
              </w:rPr>
              <w:t xml:space="preserve"> и</w:t>
            </w:r>
            <w:r>
              <w:rPr>
                <w:color w:val="0F1115"/>
                <w:shd w:val="clear" w:color="auto" w:fill="FFFFFF"/>
              </w:rPr>
              <w:t xml:space="preserve"> корректно</w:t>
            </w:r>
            <w:r w:rsidR="00ED1924">
              <w:rPr>
                <w:color w:val="0F1115"/>
                <w:shd w:val="clear" w:color="auto" w:fill="FFFFFF"/>
              </w:rPr>
              <w:t xml:space="preserve"> отображается в общем списке комментарие</w:t>
            </w:r>
            <w:r>
              <w:rPr>
                <w:color w:val="0F1115"/>
                <w:shd w:val="clear" w:color="auto" w:fill="FFFFFF"/>
              </w:rPr>
              <w:t>в, отображение во всех ответах также изменено</w:t>
            </w:r>
            <w:r w:rsidR="00ED1924">
              <w:rPr>
                <w:color w:val="0F1115"/>
                <w:shd w:val="clear" w:color="auto" w:fill="FFFFFF"/>
              </w:rPr>
              <w:t>.</w:t>
            </w:r>
          </w:p>
          <w:p w14:paraId="120D2129" w14:textId="59285A00" w:rsidR="00ED1924" w:rsidRPr="002D0665" w:rsidRDefault="00634D29" w:rsidP="00ED1924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634D29">
              <w:rPr>
                <w:noProof/>
                <w:sz w:val="28"/>
                <w:szCs w:val="28"/>
              </w:rPr>
              <w:drawing>
                <wp:inline distT="0" distB="0" distL="0" distR="0" wp14:anchorId="7C119C2C" wp14:editId="4C49EC67">
                  <wp:extent cx="2696233" cy="2924175"/>
                  <wp:effectExtent l="0" t="0" r="889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452" cy="292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E9418" w14:textId="06520276" w:rsidR="004C46F5" w:rsidRDefault="004C46F5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3ED0F91F" w14:textId="1189B7A3" w:rsidR="0053620A" w:rsidRDefault="0053620A" w:rsidP="0053620A">
      <w:pPr>
        <w:pStyle w:val="4"/>
      </w:pPr>
      <w:bookmarkStart w:id="36" w:name="_Toc235757069"/>
      <w:r>
        <w:t>Копирование ссылки на комментарий.</w:t>
      </w:r>
      <w:bookmarkEnd w:id="36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53620A" w:rsidRPr="00EE537C" w14:paraId="371BA8C8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6427" w14:textId="77777777" w:rsidR="0053620A" w:rsidRPr="007825CE" w:rsidRDefault="0053620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B1AAF" w14:textId="77777777" w:rsidR="0053620A" w:rsidRPr="00EE537C" w:rsidRDefault="0053620A" w:rsidP="005F5BD3"/>
        </w:tc>
      </w:tr>
      <w:tr w:rsidR="0053620A" w:rsidRPr="00EE537C" w14:paraId="33088359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6C837" w14:textId="77777777" w:rsidR="0053620A" w:rsidRPr="007825CE" w:rsidRDefault="0053620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AB5D" w14:textId="77777777" w:rsidR="0053620A" w:rsidRDefault="0053620A" w:rsidP="0053620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5B49F044" w14:textId="77777777" w:rsidR="0053620A" w:rsidRDefault="0053620A" w:rsidP="0053620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3E93469B" w14:textId="77777777" w:rsidR="0053620A" w:rsidRPr="00EE537C" w:rsidRDefault="0053620A" w:rsidP="0053620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lastRenderedPageBreak/>
              <w:drawing>
                <wp:inline distT="0" distB="0" distL="0" distR="0" wp14:anchorId="57B54F49" wp14:editId="61AF829A">
                  <wp:extent cx="2569066" cy="2228850"/>
                  <wp:effectExtent l="0" t="0" r="3175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20A" w:rsidRPr="00EE537C" w14:paraId="7CB1A2B9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BB68" w14:textId="77777777" w:rsidR="0053620A" w:rsidRPr="007825CE" w:rsidRDefault="0053620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968F5" w14:textId="77777777" w:rsidR="0053620A" w:rsidRPr="00E12F74" w:rsidRDefault="0053620A" w:rsidP="0053620A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3D1C7996" w14:textId="77777777" w:rsidR="0053620A" w:rsidRDefault="0053620A" w:rsidP="0053620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Навести курсор на правый верхний угол комментария и нажать на скрытую кнопку с тремя точками. </w:t>
            </w:r>
          </w:p>
          <w:p w14:paraId="08714FA1" w14:textId="1D62DF10" w:rsidR="0053620A" w:rsidRDefault="0053620A" w:rsidP="0053620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</w:t>
            </w:r>
            <w:r w:rsidR="00B93535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С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копировать ссылку».</w:t>
            </w:r>
          </w:p>
          <w:p w14:paraId="133BEAF6" w14:textId="37689254" w:rsidR="0053620A" w:rsidRPr="005D275D" w:rsidRDefault="0053620A" w:rsidP="005D275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3620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004D91E1" wp14:editId="242E47FD">
                  <wp:extent cx="3286124" cy="1540862"/>
                  <wp:effectExtent l="0" t="0" r="0" b="2540"/>
                  <wp:docPr id="1162974530" name="Рисунок 1162974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936" cy="1543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20A" w:rsidRPr="00EE537C" w14:paraId="40214733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9EB9" w14:textId="77777777" w:rsidR="0053620A" w:rsidRPr="007825CE" w:rsidRDefault="0053620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016F" w14:textId="706DF3A2" w:rsidR="0053620A" w:rsidRPr="005D275D" w:rsidRDefault="005D275D" w:rsidP="0053620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Ссылка скопирована в буфер обмена, выведено соответствующее сообщение</w:t>
            </w:r>
            <w:r w:rsidR="0053620A">
              <w:rPr>
                <w:color w:val="0F1115"/>
                <w:shd w:val="clear" w:color="auto" w:fill="FFFFFF"/>
              </w:rPr>
              <w:t>.</w:t>
            </w:r>
          </w:p>
          <w:p w14:paraId="45287ADF" w14:textId="3A81FA65" w:rsidR="005D275D" w:rsidRPr="009A5D52" w:rsidRDefault="005D275D" w:rsidP="0053620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5D275D">
              <w:rPr>
                <w:noProof/>
                <w:sz w:val="28"/>
                <w:szCs w:val="28"/>
              </w:rPr>
              <w:drawing>
                <wp:inline distT="0" distB="0" distL="0" distR="0" wp14:anchorId="276FCBE9" wp14:editId="2D9EE740">
                  <wp:extent cx="2559050" cy="508817"/>
                  <wp:effectExtent l="0" t="0" r="0" b="5715"/>
                  <wp:docPr id="1162974533" name="Рисунок 1162974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867" cy="510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E048B" w14:textId="60CD3405" w:rsidR="0053620A" w:rsidRPr="002D0665" w:rsidRDefault="005D275D" w:rsidP="0053620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5D275D">
              <w:rPr>
                <w:noProof/>
                <w:sz w:val="28"/>
                <w:szCs w:val="28"/>
              </w:rPr>
              <w:drawing>
                <wp:inline distT="0" distB="0" distL="0" distR="0" wp14:anchorId="3B519901" wp14:editId="1FA8636F">
                  <wp:extent cx="2200275" cy="927642"/>
                  <wp:effectExtent l="0" t="0" r="0" b="6350"/>
                  <wp:docPr id="1162974534" name="Рисунок 1162974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282" cy="930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A9BC50" w14:textId="1C2ABB9F" w:rsidR="00B93535" w:rsidRDefault="00B93535" w:rsidP="00B93535">
      <w:pPr>
        <w:pStyle w:val="4"/>
      </w:pPr>
      <w:bookmarkStart w:id="37" w:name="_Toc235757070"/>
      <w:r>
        <w:t>Удаление комментария.</w:t>
      </w:r>
      <w:bookmarkEnd w:id="37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B93535" w:rsidRPr="00EE537C" w14:paraId="15CA25F7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D7ED" w14:textId="77777777" w:rsidR="00B93535" w:rsidRPr="007825CE" w:rsidRDefault="00B93535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9B1A" w14:textId="77777777" w:rsidR="00B93535" w:rsidRPr="00EE537C" w:rsidRDefault="00B93535" w:rsidP="005F5BD3"/>
        </w:tc>
      </w:tr>
      <w:tr w:rsidR="00B93535" w:rsidRPr="00EE537C" w14:paraId="08C16107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F2F54" w14:textId="77777777" w:rsidR="00B93535" w:rsidRPr="007825CE" w:rsidRDefault="00B93535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5EA4" w14:textId="77777777" w:rsidR="00B93535" w:rsidRDefault="00B93535" w:rsidP="00B93535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62A68B19" w14:textId="77777777" w:rsidR="00B93535" w:rsidRDefault="00B93535" w:rsidP="00B93535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2A332FE6" w14:textId="77777777" w:rsidR="00B93535" w:rsidRPr="00EE537C" w:rsidRDefault="00B93535" w:rsidP="00B93535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lastRenderedPageBreak/>
              <w:drawing>
                <wp:inline distT="0" distB="0" distL="0" distR="0" wp14:anchorId="4408CA70" wp14:editId="204B07AD">
                  <wp:extent cx="2569066" cy="2228850"/>
                  <wp:effectExtent l="0" t="0" r="3175" b="0"/>
                  <wp:docPr id="1162974535" name="Рисунок 1162974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535" w:rsidRPr="00EE537C" w14:paraId="186468EC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EE2E" w14:textId="77777777" w:rsidR="00B93535" w:rsidRPr="007825CE" w:rsidRDefault="00B93535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5417" w14:textId="77777777" w:rsidR="00B93535" w:rsidRPr="00E12F74" w:rsidRDefault="00B93535" w:rsidP="00B93535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7F380072" w14:textId="77777777" w:rsidR="00B93535" w:rsidRDefault="00B93535" w:rsidP="00B93535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Навести курсор на правый верхний угол комментария и нажать на скрытую кнопку с тремя точками. </w:t>
            </w:r>
          </w:p>
          <w:p w14:paraId="22760CA1" w14:textId="400DF4F8" w:rsidR="00B93535" w:rsidRDefault="00B93535" w:rsidP="00B93535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«Удалить».</w:t>
            </w:r>
          </w:p>
          <w:p w14:paraId="1C8B66B0" w14:textId="77777777" w:rsidR="00B93535" w:rsidRDefault="00B93535" w:rsidP="00B93535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B93535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C9F8676" wp14:editId="05693496">
                  <wp:extent cx="3238500" cy="1462801"/>
                  <wp:effectExtent l="0" t="0" r="0" b="4445"/>
                  <wp:docPr id="1162974546" name="Рисунок 1162974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490" cy="146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A1FDD" w14:textId="77777777" w:rsidR="00B93535" w:rsidRDefault="00B93535" w:rsidP="00B93535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«Удалить» для подтверждения.</w:t>
            </w:r>
          </w:p>
          <w:p w14:paraId="25CF2FAB" w14:textId="1F58BA3E" w:rsidR="00B93535" w:rsidRPr="005D275D" w:rsidRDefault="00B93535" w:rsidP="00B93535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6F84F530" wp14:editId="03C43637">
                  <wp:extent cx="3296285" cy="1556778"/>
                  <wp:effectExtent l="0" t="0" r="0" b="5715"/>
                  <wp:docPr id="1162974547" name="Рисунок 1162974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0008" cy="15585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535" w:rsidRPr="00EE537C" w14:paraId="07077464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E93E" w14:textId="77777777" w:rsidR="00B93535" w:rsidRPr="007825CE" w:rsidRDefault="00B93535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E29E" w14:textId="5ED06176" w:rsidR="00B93535" w:rsidRPr="005D275D" w:rsidRDefault="00B93535" w:rsidP="00B93535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Комментарий успешно удалён, выведено соответствующее сообщение.</w:t>
            </w:r>
          </w:p>
          <w:p w14:paraId="34ADB50D" w14:textId="764B4328" w:rsidR="00B93535" w:rsidRPr="00B93535" w:rsidRDefault="00B93535" w:rsidP="00B93535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B93535">
              <w:rPr>
                <w:noProof/>
                <w:sz w:val="28"/>
                <w:szCs w:val="28"/>
              </w:rPr>
              <w:drawing>
                <wp:inline distT="0" distB="0" distL="0" distR="0" wp14:anchorId="121C1C72" wp14:editId="6FD64FB9">
                  <wp:extent cx="3629025" cy="2217737"/>
                  <wp:effectExtent l="0" t="0" r="0" b="0"/>
                  <wp:docPr id="1162974548" name="Рисунок 1162974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599" cy="2221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BDF24" w14:textId="0F0C3CE0" w:rsidR="008970EE" w:rsidRDefault="008970EE" w:rsidP="008970EE">
      <w:pPr>
        <w:pStyle w:val="4"/>
      </w:pPr>
      <w:bookmarkStart w:id="38" w:name="_Toc235757071"/>
      <w:r>
        <w:lastRenderedPageBreak/>
        <w:t>Использование поиска.</w:t>
      </w:r>
      <w:bookmarkEnd w:id="38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8970EE" w:rsidRPr="00EE537C" w14:paraId="20FEF8B2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0F90D" w14:textId="77777777" w:rsidR="008970EE" w:rsidRPr="007825CE" w:rsidRDefault="008970E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F5A11" w14:textId="77777777" w:rsidR="008970EE" w:rsidRPr="00EE537C" w:rsidRDefault="008970EE" w:rsidP="005F5BD3"/>
        </w:tc>
      </w:tr>
      <w:tr w:rsidR="008970EE" w:rsidRPr="00EE537C" w14:paraId="4D2D62B5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7992E" w14:textId="77777777" w:rsidR="008970EE" w:rsidRPr="007825CE" w:rsidRDefault="008970E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75B9" w14:textId="77777777" w:rsidR="008970EE" w:rsidRDefault="008970EE" w:rsidP="008970EE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5E9CDEFF" w14:textId="77777777" w:rsidR="008970EE" w:rsidRDefault="008970EE" w:rsidP="008970EE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4323BD99" w14:textId="77777777" w:rsidR="008970EE" w:rsidRPr="00EE537C" w:rsidRDefault="008970EE" w:rsidP="008970EE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7D6784E2" wp14:editId="0761D947">
                  <wp:extent cx="2569066" cy="2228850"/>
                  <wp:effectExtent l="0" t="0" r="3175" b="0"/>
                  <wp:docPr id="1162974549" name="Рисунок 1162974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70EE" w:rsidRPr="00EE537C" w14:paraId="0D9D5359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A892" w14:textId="77777777" w:rsidR="008970EE" w:rsidRPr="007825CE" w:rsidRDefault="008970E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DBAE" w14:textId="77777777" w:rsidR="008970EE" w:rsidRPr="00E12F74" w:rsidRDefault="008970EE" w:rsidP="008970EE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355B789B" w14:textId="577DB2D8" w:rsidR="008970EE" w:rsidRDefault="008970EE" w:rsidP="008970E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Нажать на поле «Поиск по комментариям». </w:t>
            </w:r>
          </w:p>
          <w:p w14:paraId="112E9659" w14:textId="3E4613F8" w:rsidR="008970EE" w:rsidRDefault="008970EE" w:rsidP="008970E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Ввести значение.</w:t>
            </w:r>
          </w:p>
          <w:p w14:paraId="0E271D57" w14:textId="71A64A6C" w:rsidR="008970EE" w:rsidRPr="008970EE" w:rsidRDefault="008970EE" w:rsidP="008970E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8970EE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E18BF76" wp14:editId="5C468DED">
                  <wp:extent cx="3029527" cy="3124200"/>
                  <wp:effectExtent l="0" t="0" r="0" b="0"/>
                  <wp:docPr id="1162974553" name="Рисунок 1162974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349" cy="312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70EE" w:rsidRPr="00EE537C" w14:paraId="5F41E127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2E68" w14:textId="77777777" w:rsidR="008970EE" w:rsidRPr="007825CE" w:rsidRDefault="008970E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84B03" w14:textId="18AED076" w:rsidR="008970EE" w:rsidRPr="008970EE" w:rsidRDefault="008970EE" w:rsidP="008970EE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Отображены только удовлетворяющие поиску комментарии.</w:t>
            </w:r>
          </w:p>
          <w:p w14:paraId="001275E7" w14:textId="797A88F1" w:rsidR="008970EE" w:rsidRPr="008970EE" w:rsidRDefault="008970EE" w:rsidP="008970EE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8970EE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04F68D24" wp14:editId="025789A8">
                  <wp:extent cx="2819400" cy="3031026"/>
                  <wp:effectExtent l="0" t="0" r="0" b="0"/>
                  <wp:docPr id="1162974554" name="Рисунок 1162974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751" cy="3035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E96BF" w14:textId="7E38E87B" w:rsidR="008970EE" w:rsidRDefault="008970EE" w:rsidP="008970EE">
      <w:pPr>
        <w:pStyle w:val="4"/>
      </w:pPr>
      <w:bookmarkStart w:id="39" w:name="_Toc235757072"/>
      <w:r>
        <w:lastRenderedPageBreak/>
        <w:t>Использование фильтра.</w:t>
      </w:r>
      <w:bookmarkEnd w:id="39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8970EE" w:rsidRPr="00EE537C" w14:paraId="6DDA3EEE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4273" w14:textId="77777777" w:rsidR="008970EE" w:rsidRPr="007825CE" w:rsidRDefault="008970E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2D4A" w14:textId="77777777" w:rsidR="008970EE" w:rsidRPr="00EE537C" w:rsidRDefault="008970EE" w:rsidP="005F5BD3"/>
        </w:tc>
      </w:tr>
      <w:tr w:rsidR="008970EE" w:rsidRPr="00EE537C" w14:paraId="40670F27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D2280" w14:textId="77777777" w:rsidR="008970EE" w:rsidRPr="007825CE" w:rsidRDefault="008970E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17405" w14:textId="77777777" w:rsidR="008970EE" w:rsidRDefault="008970EE" w:rsidP="008970EE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199CD6C2" w14:textId="77777777" w:rsidR="008970EE" w:rsidRDefault="008970EE" w:rsidP="008970EE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30E79C61" w14:textId="77777777" w:rsidR="008970EE" w:rsidRPr="00EE537C" w:rsidRDefault="008970EE" w:rsidP="008970EE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11981BC4" wp14:editId="136DDCA9">
                  <wp:extent cx="2569066" cy="2228850"/>
                  <wp:effectExtent l="0" t="0" r="3175" b="0"/>
                  <wp:docPr id="1162974555" name="Рисунок 1162974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70EE" w:rsidRPr="00EE537C" w14:paraId="729C816D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23CF" w14:textId="77777777" w:rsidR="008970EE" w:rsidRPr="007825CE" w:rsidRDefault="008970E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9179" w14:textId="77777777" w:rsidR="008970EE" w:rsidRPr="00E12F74" w:rsidRDefault="008970EE" w:rsidP="008970EE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7CC07731" w14:textId="2E0AB4C9" w:rsidR="008970EE" w:rsidRDefault="008970EE" w:rsidP="008970E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в виде</w:t>
            </w:r>
            <w:r w:rsidR="002A50D9"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 пользователя</w:t>
            </w: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 xml:space="preserve">. </w:t>
            </w:r>
          </w:p>
          <w:p w14:paraId="7EA98164" w14:textId="0B1947F7" w:rsidR="008970EE" w:rsidRDefault="002A50D9" w:rsidP="008970E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пользователей из списка или воспользоваться строкой поиска.</w:t>
            </w:r>
          </w:p>
          <w:p w14:paraId="258196CB" w14:textId="77777777" w:rsidR="008970EE" w:rsidRDefault="002A50D9" w:rsidP="008970E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2A50D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2FBC96BC" wp14:editId="24F75C44">
                  <wp:extent cx="2600131" cy="2762250"/>
                  <wp:effectExtent l="0" t="0" r="0" b="0"/>
                  <wp:docPr id="1162974558" name="Рисунок 1162974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062" cy="276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0BEB7" w14:textId="69A59FD7" w:rsidR="002A50D9" w:rsidRDefault="002A50D9" w:rsidP="008970E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в виде календаря.</w:t>
            </w:r>
          </w:p>
          <w:p w14:paraId="11F1F518" w14:textId="4B288537" w:rsidR="002A50D9" w:rsidRDefault="002A50D9" w:rsidP="008970E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временной промежуток.</w:t>
            </w:r>
          </w:p>
          <w:p w14:paraId="47D5DD6D" w14:textId="4C1C9353" w:rsidR="002A50D9" w:rsidRPr="008970EE" w:rsidRDefault="002A50D9" w:rsidP="008970EE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2A50D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7F4CA466" wp14:editId="0747D43B">
                  <wp:extent cx="2597278" cy="2790825"/>
                  <wp:effectExtent l="0" t="0" r="0" b="0"/>
                  <wp:docPr id="1162974559" name="Рисунок 1162974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36" cy="2795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70EE" w:rsidRPr="00EE537C" w14:paraId="647C5A11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22D6" w14:textId="77777777" w:rsidR="008970EE" w:rsidRPr="007825CE" w:rsidRDefault="008970EE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6FD8" w14:textId="36340D7A" w:rsidR="008970EE" w:rsidRPr="008970EE" w:rsidRDefault="008970EE" w:rsidP="008970EE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Отображены только удовлетворяющие </w:t>
            </w:r>
            <w:r w:rsidR="002A50D9">
              <w:rPr>
                <w:color w:val="0F1115"/>
                <w:shd w:val="clear" w:color="auto" w:fill="FFFFFF"/>
              </w:rPr>
              <w:t>фильтру</w:t>
            </w:r>
            <w:r>
              <w:rPr>
                <w:color w:val="0F1115"/>
                <w:shd w:val="clear" w:color="auto" w:fill="FFFFFF"/>
              </w:rPr>
              <w:t xml:space="preserve"> комментарии.</w:t>
            </w:r>
          </w:p>
          <w:p w14:paraId="616E6DEF" w14:textId="4B1EF4FE" w:rsidR="008970EE" w:rsidRPr="008970EE" w:rsidRDefault="002A50D9" w:rsidP="008970EE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2A50D9">
              <w:rPr>
                <w:noProof/>
                <w:sz w:val="28"/>
                <w:szCs w:val="28"/>
              </w:rPr>
              <w:drawing>
                <wp:inline distT="0" distB="0" distL="0" distR="0" wp14:anchorId="7DA98F3C" wp14:editId="72B535C2">
                  <wp:extent cx="2352675" cy="2540661"/>
                  <wp:effectExtent l="0" t="0" r="0" b="0"/>
                  <wp:docPr id="1162974560" name="Рисунок 1162974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184" cy="254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50E8F" w14:textId="78D51FE5" w:rsidR="002D0665" w:rsidRDefault="002D0665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0A010DE8" w14:textId="09B785BB" w:rsidR="00EF48FF" w:rsidRDefault="00B13143" w:rsidP="00EF48FF">
      <w:pPr>
        <w:pStyle w:val="21"/>
      </w:pPr>
      <w:bookmarkStart w:id="40" w:name="_Toc235757073"/>
      <w:r>
        <w:lastRenderedPageBreak/>
        <w:t>Форматирование</w:t>
      </w:r>
      <w:bookmarkEnd w:id="40"/>
    </w:p>
    <w:p w14:paraId="657F436A" w14:textId="77777777" w:rsidR="00EF48FF" w:rsidRDefault="00EF48FF" w:rsidP="00EF48FF">
      <w:pPr>
        <w:pStyle w:val="3"/>
      </w:pPr>
      <w:bookmarkStart w:id="41" w:name="_Toc235757074"/>
      <w:r>
        <w:t>Положительные ТК</w:t>
      </w:r>
      <w:bookmarkEnd w:id="41"/>
    </w:p>
    <w:p w14:paraId="44281188" w14:textId="5988D6CC" w:rsidR="00EF48FF" w:rsidRDefault="00B13143" w:rsidP="00EF48FF">
      <w:pPr>
        <w:pStyle w:val="4"/>
      </w:pPr>
      <w:bookmarkStart w:id="42" w:name="_Toc235757075"/>
      <w:r>
        <w:t>Форматирование текста</w:t>
      </w:r>
      <w:r w:rsidR="00EF48FF">
        <w:t>.</w:t>
      </w:r>
      <w:bookmarkEnd w:id="42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FF693E" w:rsidRPr="00EE537C" w14:paraId="5CF47F62" w14:textId="77777777" w:rsidTr="00864865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D8B4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3DBE" w14:textId="77777777" w:rsidR="00FF693E" w:rsidRPr="00EE537C" w:rsidRDefault="00FF693E" w:rsidP="00864865"/>
        </w:tc>
      </w:tr>
      <w:tr w:rsidR="00FF693E" w:rsidRPr="00EE537C" w14:paraId="0EA53535" w14:textId="77777777" w:rsidTr="00864865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7B8E1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6741" w14:textId="77777777" w:rsidR="00FF693E" w:rsidRDefault="00FF693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35E20873" w14:textId="11C38C80" w:rsidR="00FF693E" w:rsidRDefault="00FF693E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имеет хотя бы </w:t>
            </w:r>
            <w:r w:rsidR="00B13143">
              <w:t>одну созданную задачу</w:t>
            </w:r>
            <w:r>
              <w:t>.</w:t>
            </w:r>
          </w:p>
          <w:p w14:paraId="3B6AE378" w14:textId="794B8F87" w:rsidR="00FF693E" w:rsidRPr="00EE537C" w:rsidRDefault="00B13143" w:rsidP="006034CD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62CE246E" wp14:editId="19586981">
                  <wp:extent cx="2569066" cy="2228850"/>
                  <wp:effectExtent l="0" t="0" r="3175" b="0"/>
                  <wp:docPr id="1162974561" name="Рисунок 1162974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93E" w:rsidRPr="00EE537C" w14:paraId="6E951C37" w14:textId="77777777" w:rsidTr="00864865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6F816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41E6" w14:textId="77777777" w:rsidR="00B13143" w:rsidRPr="00E12F74" w:rsidRDefault="00B13143" w:rsidP="00B13143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4014A256" w14:textId="77777777" w:rsidR="00FF693E" w:rsidRDefault="00840D2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Набрать комментарий.</w:t>
            </w:r>
          </w:p>
          <w:p w14:paraId="0FD67261" w14:textId="77777777" w:rsidR="00840D2A" w:rsidRDefault="00840D2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Выделить фрагмент текста и воспользоваться инструментами для форматирования из всплывающего меню.</w:t>
            </w:r>
          </w:p>
          <w:p w14:paraId="0CC7F881" w14:textId="29FADD50" w:rsidR="00840D2A" w:rsidRPr="00FA7D57" w:rsidRDefault="00840D2A" w:rsidP="006034CD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840D2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808FDE3" wp14:editId="734FDC78">
                  <wp:extent cx="2771774" cy="2106549"/>
                  <wp:effectExtent l="0" t="0" r="0" b="8255"/>
                  <wp:docPr id="1162974562" name="Рисунок 1162974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449" cy="2113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693E" w:rsidRPr="00EE537C" w14:paraId="59086F9D" w14:textId="77777777" w:rsidTr="00864865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6263" w14:textId="77777777" w:rsidR="00FF693E" w:rsidRPr="007825CE" w:rsidRDefault="00FF693E" w:rsidP="00864865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36C45" w14:textId="50D63002" w:rsidR="00FF693E" w:rsidRPr="00840D2A" w:rsidRDefault="00840D2A" w:rsidP="006034CD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Отформатированный текст отображается корректно</w:t>
            </w:r>
            <w:r w:rsidR="001A1DCB">
              <w:rPr>
                <w:color w:val="0F1115"/>
                <w:shd w:val="clear" w:color="auto" w:fill="FFFFFF"/>
              </w:rPr>
              <w:t>.</w:t>
            </w:r>
          </w:p>
          <w:p w14:paraId="48A0B9E5" w14:textId="47C46EFA" w:rsidR="00FF693E" w:rsidRPr="00840D2A" w:rsidRDefault="00840D2A" w:rsidP="00840D2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840D2A">
              <w:rPr>
                <w:noProof/>
                <w:sz w:val="28"/>
                <w:szCs w:val="28"/>
              </w:rPr>
              <w:drawing>
                <wp:inline distT="0" distB="0" distL="0" distR="0" wp14:anchorId="3EDC7FFF" wp14:editId="603727F2">
                  <wp:extent cx="2876550" cy="1242954"/>
                  <wp:effectExtent l="0" t="0" r="0" b="0"/>
                  <wp:docPr id="1162974563" name="Рисунок 1162974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800" cy="124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2961CE" w14:textId="77777777" w:rsidR="00EF48FF" w:rsidRPr="00EF48FF" w:rsidRDefault="00EF48FF" w:rsidP="00EF48FF">
      <w:pPr>
        <w:rPr>
          <w:lang w:eastAsia="ar-SA"/>
        </w:rPr>
      </w:pPr>
    </w:p>
    <w:p w14:paraId="65C5CC55" w14:textId="59E1CDED" w:rsidR="001A1DCB" w:rsidRDefault="00840D2A" w:rsidP="001A1DCB">
      <w:pPr>
        <w:pStyle w:val="21"/>
      </w:pPr>
      <w:bookmarkStart w:id="43" w:name="_Toc235757076"/>
      <w:r>
        <w:lastRenderedPageBreak/>
        <w:t>История изменений</w:t>
      </w:r>
      <w:bookmarkEnd w:id="43"/>
    </w:p>
    <w:p w14:paraId="703CC081" w14:textId="77777777" w:rsidR="001A1DCB" w:rsidRDefault="001A1DCB" w:rsidP="001A1DCB">
      <w:pPr>
        <w:pStyle w:val="3"/>
      </w:pPr>
      <w:bookmarkStart w:id="44" w:name="_Toc235757077"/>
      <w:r>
        <w:t>Положительные ТК</w:t>
      </w:r>
      <w:bookmarkEnd w:id="44"/>
    </w:p>
    <w:p w14:paraId="65B1F6B8" w14:textId="7C15CCD1" w:rsidR="001A1DCB" w:rsidRDefault="00840D2A" w:rsidP="001A1DCB">
      <w:pPr>
        <w:pStyle w:val="4"/>
      </w:pPr>
      <w:bookmarkStart w:id="45" w:name="_Toc235757078"/>
      <w:r>
        <w:t>Просмотр истории изменений</w:t>
      </w:r>
      <w:r w:rsidR="001A1DCB">
        <w:t>.</w:t>
      </w:r>
      <w:bookmarkEnd w:id="45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840D2A" w:rsidRPr="00EE537C" w14:paraId="314E248F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83B2" w14:textId="77777777" w:rsidR="00840D2A" w:rsidRPr="007825CE" w:rsidRDefault="00840D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FFEC9" w14:textId="77777777" w:rsidR="00840D2A" w:rsidRPr="00EE537C" w:rsidRDefault="00840D2A" w:rsidP="005F5BD3"/>
        </w:tc>
      </w:tr>
      <w:tr w:rsidR="00840D2A" w:rsidRPr="00EE537C" w14:paraId="4A47FA84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D5CFD" w14:textId="77777777" w:rsidR="00840D2A" w:rsidRPr="007825CE" w:rsidRDefault="00840D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23FC" w14:textId="77777777" w:rsidR="00840D2A" w:rsidRDefault="00840D2A" w:rsidP="00840D2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07825EBB" w14:textId="77777777" w:rsidR="00840D2A" w:rsidRDefault="00840D2A" w:rsidP="00840D2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2F78D9CB" w14:textId="77777777" w:rsidR="00840D2A" w:rsidRPr="00EE537C" w:rsidRDefault="00840D2A" w:rsidP="00840D2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1213793E" wp14:editId="101EFEFE">
                  <wp:extent cx="2569066" cy="2228850"/>
                  <wp:effectExtent l="0" t="0" r="3175" b="0"/>
                  <wp:docPr id="1162974564" name="Рисунок 1162974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D2A" w:rsidRPr="00EE537C" w14:paraId="13B43ECA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27584" w14:textId="77777777" w:rsidR="00840D2A" w:rsidRPr="007825CE" w:rsidRDefault="00840D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32171" w14:textId="77777777" w:rsidR="00840D2A" w:rsidRPr="00E12F74" w:rsidRDefault="00840D2A" w:rsidP="00840D2A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0C66D9C0" w14:textId="57C66AE4" w:rsidR="00840D2A" w:rsidRDefault="00840D2A" w:rsidP="00840D2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«История изменений».</w:t>
            </w:r>
          </w:p>
          <w:p w14:paraId="329EDDEB" w14:textId="1A77208A" w:rsidR="00840D2A" w:rsidRPr="00FA7D57" w:rsidRDefault="00840D2A" w:rsidP="00840D2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840D2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67280E32" wp14:editId="2CF50067">
                  <wp:extent cx="2523647" cy="2695575"/>
                  <wp:effectExtent l="0" t="0" r="0" b="0"/>
                  <wp:docPr id="1162974567" name="Рисунок 1162974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976" cy="2698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D2A" w:rsidRPr="00EE537C" w14:paraId="3EA9C5BB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8AA0" w14:textId="77777777" w:rsidR="00840D2A" w:rsidRPr="007825CE" w:rsidRDefault="00840D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C172" w14:textId="54B2A9C6" w:rsidR="00840D2A" w:rsidRPr="00840D2A" w:rsidRDefault="00840D2A" w:rsidP="00840D2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Во вкладке зафиксированы все происходившие с задачей изменения.</w:t>
            </w:r>
          </w:p>
          <w:p w14:paraId="4A948471" w14:textId="038ABEA7" w:rsidR="00840D2A" w:rsidRPr="00840D2A" w:rsidRDefault="00840D2A" w:rsidP="00840D2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840D2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7CC0B114" wp14:editId="66A19A62">
                  <wp:extent cx="2382301" cy="2619374"/>
                  <wp:effectExtent l="0" t="0" r="0" b="0"/>
                  <wp:docPr id="1162974568" name="Рисунок 1162974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217" cy="262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3C4F31" w14:textId="331B151A" w:rsidR="00840D2A" w:rsidRDefault="00840D2A" w:rsidP="00840D2A">
      <w:pPr>
        <w:pStyle w:val="4"/>
      </w:pPr>
      <w:bookmarkStart w:id="46" w:name="_Toc235757079"/>
      <w:r>
        <w:lastRenderedPageBreak/>
        <w:t>Использование фильтра для истории изменений.</w:t>
      </w:r>
      <w:bookmarkEnd w:id="46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840D2A" w:rsidRPr="00EE537C" w14:paraId="3F8878DC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8A782" w14:textId="77777777" w:rsidR="00840D2A" w:rsidRPr="007825CE" w:rsidRDefault="00840D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157F" w14:textId="77777777" w:rsidR="00840D2A" w:rsidRPr="00EE537C" w:rsidRDefault="00840D2A" w:rsidP="005F5BD3"/>
        </w:tc>
      </w:tr>
      <w:tr w:rsidR="00840D2A" w:rsidRPr="00EE537C" w14:paraId="1D7B39BC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173F3" w14:textId="77777777" w:rsidR="00840D2A" w:rsidRPr="007825CE" w:rsidRDefault="00840D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1DEC" w14:textId="77777777" w:rsidR="00840D2A" w:rsidRDefault="00840D2A" w:rsidP="00840D2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28FACF43" w14:textId="77777777" w:rsidR="00840D2A" w:rsidRDefault="00840D2A" w:rsidP="00840D2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38EDFFCD" w14:textId="77777777" w:rsidR="00840D2A" w:rsidRPr="00EE537C" w:rsidRDefault="00840D2A" w:rsidP="00840D2A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366305E7" wp14:editId="0FE645D7">
                  <wp:extent cx="2569066" cy="2228850"/>
                  <wp:effectExtent l="0" t="0" r="3175" b="0"/>
                  <wp:docPr id="1162974570" name="Рисунок 1162974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D2A" w:rsidRPr="00EE537C" w14:paraId="5F847B8C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A81B" w14:textId="77777777" w:rsidR="00840D2A" w:rsidRPr="007825CE" w:rsidRDefault="00840D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E03D" w14:textId="77777777" w:rsidR="00840D2A" w:rsidRPr="00E12F74" w:rsidRDefault="00840D2A" w:rsidP="00840D2A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1EC24221" w14:textId="77777777" w:rsidR="00840D2A" w:rsidRDefault="00840D2A" w:rsidP="00840D2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«История изменений».</w:t>
            </w:r>
          </w:p>
          <w:p w14:paraId="2361A5C3" w14:textId="77777777" w:rsidR="00840D2A" w:rsidRDefault="00840D2A" w:rsidP="00840D2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840D2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1011F132" wp14:editId="5A05D33E">
                  <wp:extent cx="2175865" cy="2324100"/>
                  <wp:effectExtent l="0" t="0" r="0" b="0"/>
                  <wp:docPr id="1162974571" name="Рисунок 1162974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917" cy="2329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74A9C" w14:textId="77777777" w:rsidR="00840D2A" w:rsidRDefault="00840D2A" w:rsidP="00840D2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lastRenderedPageBreak/>
              <w:t>Нажать на кнопку в виде карандаша и настроить отображаемые изменения.</w:t>
            </w:r>
          </w:p>
          <w:p w14:paraId="22AD21E8" w14:textId="31150D47" w:rsidR="00840D2A" w:rsidRDefault="00840D2A" w:rsidP="00840D2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840D2A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05350D5" wp14:editId="383420A2">
                  <wp:extent cx="2447925" cy="2435715"/>
                  <wp:effectExtent l="0" t="0" r="0" b="3175"/>
                  <wp:docPr id="1162974573" name="Рисунок 1162974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404" cy="2440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00E30" w14:textId="4DB2AAEB" w:rsidR="005B635F" w:rsidRDefault="005B635F" w:rsidP="005B635F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в виде пользователя и настроить пользователей, изменения которых должны отображаться.</w:t>
            </w:r>
          </w:p>
          <w:p w14:paraId="0FAB3729" w14:textId="77777777" w:rsidR="005B635F" w:rsidRDefault="005B635F" w:rsidP="00840D2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</w:p>
          <w:p w14:paraId="591D5A6F" w14:textId="08A5ECD2" w:rsidR="00840D2A" w:rsidRDefault="005B635F" w:rsidP="00840D2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B635F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7F273891" wp14:editId="0826328B">
                  <wp:extent cx="2619375" cy="1826007"/>
                  <wp:effectExtent l="0" t="0" r="0" b="3175"/>
                  <wp:docPr id="1162974575" name="Рисунок 1162974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009" cy="1828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AF6F9" w14:textId="2360D77A" w:rsidR="005B635F" w:rsidRPr="005B635F" w:rsidRDefault="005B635F" w:rsidP="005B635F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кнопку в виде пользователя и настроить временной диапазон изменений.</w:t>
            </w:r>
          </w:p>
          <w:p w14:paraId="1D6FA7C9" w14:textId="7027B187" w:rsidR="005B635F" w:rsidRPr="00FA7D57" w:rsidRDefault="005B635F" w:rsidP="00840D2A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5B635F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3DD269AD" wp14:editId="3B3823E9">
                  <wp:extent cx="2582548" cy="2390775"/>
                  <wp:effectExtent l="0" t="0" r="8255" b="0"/>
                  <wp:docPr id="1162974576" name="Рисунок 1162974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565" cy="2392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0D2A" w:rsidRPr="00EE537C" w14:paraId="1509DCA9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862B" w14:textId="77777777" w:rsidR="00840D2A" w:rsidRPr="007825CE" w:rsidRDefault="00840D2A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C176F" w14:textId="69088D75" w:rsidR="00840D2A" w:rsidRPr="00840D2A" w:rsidRDefault="005B635F" w:rsidP="00840D2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Все фильтры корректно применены.</w:t>
            </w:r>
          </w:p>
          <w:p w14:paraId="43BBC1E2" w14:textId="6C43B612" w:rsidR="00840D2A" w:rsidRPr="00840D2A" w:rsidRDefault="005B635F" w:rsidP="00840D2A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5B635F">
              <w:rPr>
                <w:noProof/>
                <w:sz w:val="28"/>
                <w:szCs w:val="28"/>
              </w:rPr>
              <w:drawing>
                <wp:inline distT="0" distB="0" distL="0" distR="0" wp14:anchorId="7CACC37A" wp14:editId="0C482B28">
                  <wp:extent cx="2571750" cy="2596658"/>
                  <wp:effectExtent l="0" t="0" r="0" b="0"/>
                  <wp:docPr id="1162974577" name="Рисунок 1162974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706" cy="260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3A2594" w14:textId="103D9EE0" w:rsidR="00EF48FF" w:rsidRDefault="00EF48FF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43F5ACB7" w14:textId="639D0A33" w:rsidR="005B635F" w:rsidRDefault="00A5725B" w:rsidP="005B635F">
      <w:pPr>
        <w:pStyle w:val="21"/>
      </w:pPr>
      <w:bookmarkStart w:id="47" w:name="_Toc235757080"/>
      <w:r>
        <w:t>Изменение статуса задачи.</w:t>
      </w:r>
      <w:bookmarkEnd w:id="47"/>
    </w:p>
    <w:p w14:paraId="42EFCC23" w14:textId="35FECF00" w:rsidR="005B635F" w:rsidRDefault="005B635F" w:rsidP="005B635F">
      <w:pPr>
        <w:pStyle w:val="3"/>
      </w:pPr>
      <w:bookmarkStart w:id="48" w:name="_Toc235757081"/>
      <w:r>
        <w:t>Положительные ТК</w:t>
      </w:r>
      <w:bookmarkEnd w:id="48"/>
    </w:p>
    <w:p w14:paraId="4A143B3F" w14:textId="56015FD7" w:rsidR="00A5725B" w:rsidRDefault="00A5725B" w:rsidP="00A5725B">
      <w:pPr>
        <w:pStyle w:val="4"/>
      </w:pPr>
      <w:bookmarkStart w:id="49" w:name="_Toc235757082"/>
      <w:r>
        <w:t>Изменение статуса задачи путём перетаскивания.</w:t>
      </w:r>
      <w:bookmarkEnd w:id="49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A5725B" w:rsidRPr="00EE537C" w14:paraId="499F70EC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02BC" w14:textId="77777777" w:rsidR="00A5725B" w:rsidRPr="007825CE" w:rsidRDefault="00A5725B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9ABE" w14:textId="77777777" w:rsidR="00A5725B" w:rsidRPr="00EE537C" w:rsidRDefault="00A5725B" w:rsidP="005F5BD3"/>
        </w:tc>
      </w:tr>
      <w:tr w:rsidR="00A5725B" w:rsidRPr="00EE537C" w14:paraId="391985F6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BD7FE" w14:textId="77777777" w:rsidR="00A5725B" w:rsidRPr="007825CE" w:rsidRDefault="00A5725B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9DEFA" w14:textId="77777777" w:rsidR="00A5725B" w:rsidRDefault="00A5725B" w:rsidP="00A5725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53CBDD08" w14:textId="77777777" w:rsidR="00A5725B" w:rsidRDefault="00A5725B" w:rsidP="00A5725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4EEB6F4C" w14:textId="77777777" w:rsidR="00A5725B" w:rsidRPr="00EE537C" w:rsidRDefault="00A5725B" w:rsidP="00A5725B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22B1B4E3" wp14:editId="16751A5F">
                  <wp:extent cx="2569066" cy="2228850"/>
                  <wp:effectExtent l="0" t="0" r="3175" b="0"/>
                  <wp:docPr id="1162974581" name="Рисунок 1162974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25B" w:rsidRPr="00EE537C" w14:paraId="49588C91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EF8F" w14:textId="77777777" w:rsidR="00A5725B" w:rsidRPr="007825CE" w:rsidRDefault="00A5725B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6F579" w14:textId="34418FC3" w:rsidR="00A5725B" w:rsidRPr="00E12F74" w:rsidRDefault="00A5725B" w:rsidP="00A5725B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>
              <w:rPr>
                <w:rFonts w:ascii="Segoe UI" w:hAnsi="Segoe UI" w:cs="Segoe UI"/>
                <w:color w:val="222222"/>
                <w:sz w:val="25"/>
                <w:szCs w:val="25"/>
              </w:rPr>
              <w:t>Открыть канбан-доску проекта</w:t>
            </w: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.</w:t>
            </w:r>
          </w:p>
          <w:p w14:paraId="11940976" w14:textId="49375392" w:rsidR="00A5725B" w:rsidRDefault="00A5725B" w:rsidP="00A5725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Перетащить задачу в столбец с нужным статусом выполнения.</w:t>
            </w:r>
          </w:p>
          <w:p w14:paraId="773BB9EC" w14:textId="46EEF937" w:rsidR="00A5725B" w:rsidRPr="00A5725B" w:rsidRDefault="00A5725B" w:rsidP="00A5725B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A5725B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7C796F20" wp14:editId="482E8FD5">
                  <wp:extent cx="3310890" cy="2351869"/>
                  <wp:effectExtent l="0" t="0" r="3810" b="0"/>
                  <wp:docPr id="1162974584" name="Рисунок 1162974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8992" cy="2357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25B" w:rsidRPr="00EE537C" w14:paraId="4DF3F2AD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57E00" w14:textId="77777777" w:rsidR="00A5725B" w:rsidRPr="007825CE" w:rsidRDefault="00A5725B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B25A" w14:textId="67B5E857" w:rsidR="00A5725B" w:rsidRPr="00840D2A" w:rsidRDefault="00A5725B" w:rsidP="00A5725B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Задача успешно перенесена.</w:t>
            </w:r>
          </w:p>
          <w:p w14:paraId="38964787" w14:textId="77777777" w:rsidR="00A5725B" w:rsidRDefault="00A5725B" w:rsidP="00A5725B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A5725B">
              <w:rPr>
                <w:noProof/>
                <w:sz w:val="28"/>
                <w:szCs w:val="28"/>
              </w:rPr>
              <w:drawing>
                <wp:inline distT="0" distB="0" distL="0" distR="0" wp14:anchorId="5A49B428" wp14:editId="684360FB">
                  <wp:extent cx="3838574" cy="2502568"/>
                  <wp:effectExtent l="0" t="0" r="0" b="0"/>
                  <wp:docPr id="1162974585" name="Рисунок 1162974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9637" cy="2509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C36E7" w14:textId="77777777" w:rsidR="00A5725B" w:rsidRPr="00816E1C" w:rsidRDefault="00816E1C" w:rsidP="00A5725B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816E1C">
              <w:t>Новый статус задачи корректно отображается.</w:t>
            </w:r>
          </w:p>
          <w:p w14:paraId="17B9CCD6" w14:textId="62B3CEC8" w:rsidR="00816E1C" w:rsidRPr="00840D2A" w:rsidRDefault="00816E1C" w:rsidP="00A5725B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816E1C">
              <w:rPr>
                <w:noProof/>
                <w:sz w:val="28"/>
                <w:szCs w:val="28"/>
              </w:rPr>
              <w:drawing>
                <wp:inline distT="0" distB="0" distL="0" distR="0" wp14:anchorId="2710C711" wp14:editId="4FF8969B">
                  <wp:extent cx="3257550" cy="1355387"/>
                  <wp:effectExtent l="0" t="0" r="0" b="0"/>
                  <wp:docPr id="1162974586" name="Рисунок 1162974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4050" cy="1358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580068" w14:textId="77777777" w:rsidR="00A5725B" w:rsidRPr="00A5725B" w:rsidRDefault="00A5725B" w:rsidP="00A5725B">
      <w:pPr>
        <w:rPr>
          <w:lang w:eastAsia="ru-RU"/>
        </w:rPr>
      </w:pPr>
    </w:p>
    <w:p w14:paraId="1109609C" w14:textId="5B841F95" w:rsidR="005B635F" w:rsidRDefault="00A5725B" w:rsidP="005B635F">
      <w:pPr>
        <w:pStyle w:val="4"/>
      </w:pPr>
      <w:bookmarkStart w:id="50" w:name="_Toc235757083"/>
      <w:r>
        <w:t>Установка отметки о выполнении</w:t>
      </w:r>
      <w:r w:rsidR="005B635F">
        <w:t>.</w:t>
      </w:r>
      <w:bookmarkEnd w:id="50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5B635F" w:rsidRPr="00EE537C" w14:paraId="0918736A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27D5" w14:textId="77777777" w:rsidR="005B635F" w:rsidRPr="007825CE" w:rsidRDefault="005B635F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D5EC" w14:textId="77777777" w:rsidR="005B635F" w:rsidRPr="00EE537C" w:rsidRDefault="005B635F" w:rsidP="005F5BD3"/>
        </w:tc>
      </w:tr>
      <w:tr w:rsidR="005B635F" w:rsidRPr="00EE537C" w14:paraId="19F58794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05139" w14:textId="77777777" w:rsidR="005B635F" w:rsidRPr="007825CE" w:rsidRDefault="005B635F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B586" w14:textId="77777777" w:rsidR="005B635F" w:rsidRDefault="005B635F" w:rsidP="005B635F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7C28A9E5" w14:textId="77777777" w:rsidR="005B635F" w:rsidRDefault="005B635F" w:rsidP="005B635F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3F0ABCB0" w14:textId="77777777" w:rsidR="005B635F" w:rsidRPr="00EE537C" w:rsidRDefault="005B635F" w:rsidP="005B635F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lastRenderedPageBreak/>
              <w:drawing>
                <wp:inline distT="0" distB="0" distL="0" distR="0" wp14:anchorId="3DFBEAE6" wp14:editId="046F466F">
                  <wp:extent cx="2569066" cy="2228850"/>
                  <wp:effectExtent l="0" t="0" r="3175" b="0"/>
                  <wp:docPr id="1162974578" name="Рисунок 1162974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35F" w:rsidRPr="00EE537C" w14:paraId="6005A1E1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F1DC" w14:textId="77777777" w:rsidR="005B635F" w:rsidRPr="007825CE" w:rsidRDefault="005B635F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6E80" w14:textId="77777777" w:rsidR="005B635F" w:rsidRPr="00E12F74" w:rsidRDefault="005B635F" w:rsidP="005B635F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0EA8D56E" w14:textId="719F7799" w:rsidR="005B635F" w:rsidRDefault="00816E1C" w:rsidP="005B635F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Поставить галочку в чек-боксе «Выполнить».</w:t>
            </w:r>
          </w:p>
          <w:p w14:paraId="7E10A7E3" w14:textId="066912B9" w:rsidR="005B635F" w:rsidRPr="00FA7D57" w:rsidRDefault="00816E1C" w:rsidP="005B635F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816E1C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07FFEAA0" wp14:editId="01B3B1C9">
                  <wp:extent cx="2624834" cy="3162301"/>
                  <wp:effectExtent l="0" t="0" r="4445" b="0"/>
                  <wp:docPr id="1162974587" name="Рисунок 1162974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391" cy="317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35F" w:rsidRPr="00EE537C" w14:paraId="61380A9C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1CAA" w14:textId="77777777" w:rsidR="005B635F" w:rsidRPr="007825CE" w:rsidRDefault="005B635F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7D21" w14:textId="323F8AD8" w:rsidR="005B635F" w:rsidRPr="00840D2A" w:rsidRDefault="00816E1C" w:rsidP="005B635F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Статус изменён, выведено соответствующее сообщение</w:t>
            </w:r>
            <w:r w:rsidR="005B635F">
              <w:rPr>
                <w:color w:val="0F1115"/>
                <w:shd w:val="clear" w:color="auto" w:fill="FFFFFF"/>
              </w:rPr>
              <w:t>.</w:t>
            </w:r>
          </w:p>
          <w:p w14:paraId="04E50687" w14:textId="2CC055A2" w:rsidR="005B635F" w:rsidRPr="00840D2A" w:rsidRDefault="00816E1C" w:rsidP="005B635F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816E1C">
              <w:rPr>
                <w:noProof/>
                <w:sz w:val="28"/>
                <w:szCs w:val="28"/>
              </w:rPr>
              <w:drawing>
                <wp:inline distT="0" distB="0" distL="0" distR="0" wp14:anchorId="69A1EAFC" wp14:editId="105FAAD6">
                  <wp:extent cx="3819526" cy="2362719"/>
                  <wp:effectExtent l="0" t="0" r="0" b="0"/>
                  <wp:docPr id="1162974588" name="Рисунок 1162974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3116" cy="2364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95B1FB" w14:textId="71720D1B" w:rsidR="00530302" w:rsidRPr="005B635F" w:rsidRDefault="00530302" w:rsidP="005B635F"/>
    <w:p w14:paraId="7948A5E5" w14:textId="42D3B629" w:rsidR="00816E1C" w:rsidRDefault="00816E1C" w:rsidP="00816E1C">
      <w:pPr>
        <w:pStyle w:val="4"/>
      </w:pPr>
      <w:bookmarkStart w:id="51" w:name="_Toc235757084"/>
      <w:r>
        <w:lastRenderedPageBreak/>
        <w:t>Снятие отметки о выполнении.</w:t>
      </w:r>
      <w:bookmarkEnd w:id="51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816E1C" w:rsidRPr="00EE537C" w14:paraId="77223430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E3952" w14:textId="77777777" w:rsidR="00816E1C" w:rsidRPr="007825CE" w:rsidRDefault="00816E1C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C047" w14:textId="77777777" w:rsidR="00816E1C" w:rsidRPr="00EE537C" w:rsidRDefault="00816E1C" w:rsidP="005F5BD3"/>
        </w:tc>
      </w:tr>
      <w:tr w:rsidR="00816E1C" w:rsidRPr="00EE537C" w14:paraId="1F5F77AA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911D1" w14:textId="77777777" w:rsidR="00816E1C" w:rsidRPr="007825CE" w:rsidRDefault="00816E1C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6CD9" w14:textId="77777777" w:rsidR="00816E1C" w:rsidRDefault="00816E1C" w:rsidP="00816E1C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2EF5864B" w14:textId="77777777" w:rsidR="00816E1C" w:rsidRDefault="00816E1C" w:rsidP="00816E1C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1C2DAD56" w14:textId="77777777" w:rsidR="00816E1C" w:rsidRPr="00EE537C" w:rsidRDefault="00816E1C" w:rsidP="00816E1C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6A569FF4" wp14:editId="18434C94">
                  <wp:extent cx="2569066" cy="2228850"/>
                  <wp:effectExtent l="0" t="0" r="3175" b="0"/>
                  <wp:docPr id="1162974589" name="Рисунок 1162974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6E1C" w:rsidRPr="00EE537C" w14:paraId="2029366F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69CF" w14:textId="77777777" w:rsidR="00816E1C" w:rsidRPr="007825CE" w:rsidRDefault="00816E1C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F4C2" w14:textId="77777777" w:rsidR="00816E1C" w:rsidRPr="00E12F74" w:rsidRDefault="00816E1C" w:rsidP="00816E1C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14935FB1" w14:textId="2B941824" w:rsidR="00816E1C" w:rsidRDefault="00816E1C" w:rsidP="00816E1C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Убрать галочку в чек-боксе «Выполнить».</w:t>
            </w:r>
          </w:p>
          <w:p w14:paraId="74CAB907" w14:textId="51B8FC6F" w:rsidR="00816E1C" w:rsidRPr="00FA7D57" w:rsidRDefault="00816E1C" w:rsidP="00816E1C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816E1C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5DFD688F" wp14:editId="5DA1213F">
                  <wp:extent cx="2867425" cy="1991003"/>
                  <wp:effectExtent l="0" t="0" r="9525" b="9525"/>
                  <wp:docPr id="1281423488" name="Рисунок 1281423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6E1C" w:rsidRPr="00EE537C" w14:paraId="11F7CBEB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A0196" w14:textId="77777777" w:rsidR="00816E1C" w:rsidRPr="007825CE" w:rsidRDefault="00816E1C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B959" w14:textId="77777777" w:rsidR="00816E1C" w:rsidRPr="00840D2A" w:rsidRDefault="00816E1C" w:rsidP="00816E1C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Статус изменён, выведено соответствующее сообщение.</w:t>
            </w:r>
          </w:p>
          <w:p w14:paraId="64C26DB6" w14:textId="2F55FEFB" w:rsidR="00816E1C" w:rsidRPr="00840D2A" w:rsidRDefault="00816E1C" w:rsidP="00816E1C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816E1C">
              <w:rPr>
                <w:noProof/>
                <w:sz w:val="28"/>
                <w:szCs w:val="28"/>
              </w:rPr>
              <w:drawing>
                <wp:inline distT="0" distB="0" distL="0" distR="0" wp14:anchorId="1123BA2E" wp14:editId="48EEA503">
                  <wp:extent cx="3819525" cy="2297876"/>
                  <wp:effectExtent l="0" t="0" r="0" b="7620"/>
                  <wp:docPr id="1281423489" name="Рисунок 1281423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754" cy="2304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1A7D6" w14:textId="03D93407" w:rsidR="00816E1C" w:rsidRDefault="00816E1C" w:rsidP="00816E1C">
      <w:pPr>
        <w:pStyle w:val="21"/>
      </w:pPr>
      <w:bookmarkStart w:id="52" w:name="_Toc235757085"/>
      <w:r>
        <w:lastRenderedPageBreak/>
        <w:t>Копирование задачи.</w:t>
      </w:r>
      <w:bookmarkEnd w:id="52"/>
    </w:p>
    <w:p w14:paraId="55B0B3E1" w14:textId="77777777" w:rsidR="00816E1C" w:rsidRDefault="00816E1C" w:rsidP="00816E1C">
      <w:pPr>
        <w:pStyle w:val="3"/>
      </w:pPr>
      <w:bookmarkStart w:id="53" w:name="_Toc235757086"/>
      <w:r>
        <w:t>Положительные ТК</w:t>
      </w:r>
      <w:bookmarkEnd w:id="53"/>
    </w:p>
    <w:p w14:paraId="76F19162" w14:textId="063E5D10" w:rsidR="00816E1C" w:rsidRDefault="00816E1C" w:rsidP="00816E1C">
      <w:pPr>
        <w:pStyle w:val="4"/>
      </w:pPr>
      <w:bookmarkStart w:id="54" w:name="_Toc235757087"/>
      <w:r>
        <w:t>Создание копии задачи</w:t>
      </w:r>
      <w:r w:rsidR="00DC3AC9">
        <w:t xml:space="preserve"> с изменением проекта</w:t>
      </w:r>
      <w:r>
        <w:t>.</w:t>
      </w:r>
      <w:bookmarkEnd w:id="54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EF3959" w:rsidRPr="00EE537C" w14:paraId="25F64E0D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B7FD" w14:textId="77777777" w:rsidR="00816E1C" w:rsidRPr="007825CE" w:rsidRDefault="00816E1C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2293" w14:textId="77777777" w:rsidR="00816E1C" w:rsidRPr="00EE537C" w:rsidRDefault="00816E1C" w:rsidP="005F5BD3"/>
        </w:tc>
      </w:tr>
      <w:tr w:rsidR="00EF3959" w:rsidRPr="00EE537C" w14:paraId="3E0B514F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D0AE2" w14:textId="77777777" w:rsidR="00816E1C" w:rsidRPr="007825CE" w:rsidRDefault="00816E1C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68D9" w14:textId="77777777" w:rsidR="00816E1C" w:rsidRDefault="00816E1C" w:rsidP="00816E1C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46BE4AA3" w14:textId="77777777" w:rsidR="00816E1C" w:rsidRDefault="00816E1C" w:rsidP="00816E1C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0D422828" w14:textId="77777777" w:rsidR="00816E1C" w:rsidRPr="00EE537C" w:rsidRDefault="00816E1C" w:rsidP="00816E1C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drawing>
                <wp:inline distT="0" distB="0" distL="0" distR="0" wp14:anchorId="75E4DC61" wp14:editId="67E778F6">
                  <wp:extent cx="2569066" cy="2228850"/>
                  <wp:effectExtent l="0" t="0" r="3175" b="0"/>
                  <wp:docPr id="1281423490" name="Рисунок 1281423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959" w:rsidRPr="00EE537C" w14:paraId="6FF168C2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282D" w14:textId="77777777" w:rsidR="00816E1C" w:rsidRPr="007825CE" w:rsidRDefault="00816E1C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38FE" w14:textId="77777777" w:rsidR="00DC3AC9" w:rsidRPr="00E12F74" w:rsidRDefault="00DC3AC9" w:rsidP="00DC3AC9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5C3B3CCB" w14:textId="77777777" w:rsidR="00DC3AC9" w:rsidRDefault="00DC3AC9" w:rsidP="00DC3AC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в виде трёх точек.</w:t>
            </w:r>
          </w:p>
          <w:p w14:paraId="67980D63" w14:textId="77777777" w:rsidR="00DC3AC9" w:rsidRDefault="00DC3AC9" w:rsidP="00DC3AC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 копию».</w:t>
            </w:r>
          </w:p>
          <w:p w14:paraId="4F468068" w14:textId="77777777" w:rsidR="00DC3AC9" w:rsidRDefault="00DC3AC9" w:rsidP="00DC3AC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DC3AC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77D3382C" wp14:editId="7D1EE77E">
                  <wp:extent cx="2619375" cy="1576711"/>
                  <wp:effectExtent l="0" t="0" r="0" b="4445"/>
                  <wp:docPr id="1281423493" name="Рисунок 1281423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721" cy="1578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5820B" w14:textId="77777777" w:rsidR="00816E1C" w:rsidRDefault="00DC3AC9" w:rsidP="00DC3AC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выпадающий список проектов.</w:t>
            </w:r>
          </w:p>
          <w:p w14:paraId="76FCEF89" w14:textId="77777777" w:rsidR="00DC3AC9" w:rsidRDefault="00DC3AC9" w:rsidP="00DC3AC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проект, в котором должна быть создана копия задачи.</w:t>
            </w:r>
          </w:p>
          <w:p w14:paraId="6230D03A" w14:textId="77777777" w:rsidR="00DC3AC9" w:rsidRDefault="00DC3AC9" w:rsidP="00DC3AC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«Создать копию».</w:t>
            </w:r>
          </w:p>
          <w:p w14:paraId="4A7B1C17" w14:textId="0FCD375D" w:rsidR="00DC3AC9" w:rsidRPr="00FA7D57" w:rsidRDefault="00DC3AC9" w:rsidP="00DC3AC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ED1B6FD" wp14:editId="572F7A08">
                  <wp:extent cx="2932919" cy="2384368"/>
                  <wp:effectExtent l="0" t="0" r="1270" b="0"/>
                  <wp:docPr id="1281423494" name="Рисунок 1281423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005" cy="2390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959" w:rsidRPr="00EE537C" w14:paraId="25A63FA8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C27B" w14:textId="77777777" w:rsidR="00816E1C" w:rsidRPr="007825CE" w:rsidRDefault="00816E1C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A0A7" w14:textId="085A37B8" w:rsidR="00816E1C" w:rsidRPr="00840D2A" w:rsidRDefault="00EF3959" w:rsidP="00816E1C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Выведено сообщение о создании новой задачи, задаче присвоен уникальный код.</w:t>
            </w:r>
          </w:p>
          <w:p w14:paraId="24A5E2F0" w14:textId="77777777" w:rsidR="00816E1C" w:rsidRDefault="00EF3959" w:rsidP="00816E1C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EF3959">
              <w:rPr>
                <w:noProof/>
                <w:sz w:val="28"/>
                <w:szCs w:val="28"/>
              </w:rPr>
              <w:drawing>
                <wp:inline distT="0" distB="0" distL="0" distR="0" wp14:anchorId="668B96BA" wp14:editId="0A32193E">
                  <wp:extent cx="2971800" cy="454511"/>
                  <wp:effectExtent l="0" t="0" r="0" b="3175"/>
                  <wp:docPr id="1281423495" name="Рисунок 1281423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298" cy="455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8A233" w14:textId="77777777" w:rsidR="00EF3959" w:rsidRPr="00EF3959" w:rsidRDefault="00EF3959" w:rsidP="00816E1C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EF3959">
              <w:t>Задача отображается на канбан-доске нового проекта.</w:t>
            </w:r>
          </w:p>
          <w:p w14:paraId="6D991ACE" w14:textId="282706A5" w:rsidR="00EF3959" w:rsidRPr="00840D2A" w:rsidRDefault="00EF3959" w:rsidP="00816E1C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EF3959">
              <w:rPr>
                <w:noProof/>
                <w:sz w:val="28"/>
                <w:szCs w:val="28"/>
              </w:rPr>
              <w:drawing>
                <wp:inline distT="0" distB="0" distL="0" distR="0" wp14:anchorId="7C36BB1C" wp14:editId="32F28F6F">
                  <wp:extent cx="3957503" cy="1616422"/>
                  <wp:effectExtent l="0" t="0" r="5080" b="3175"/>
                  <wp:docPr id="1281423504" name="Рисунок 1281423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959" cy="1623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A9BBA" w14:textId="080C2AF5" w:rsidR="00EF3959" w:rsidRDefault="00EF3959" w:rsidP="00EF3959">
      <w:pPr>
        <w:pStyle w:val="21"/>
      </w:pPr>
      <w:bookmarkStart w:id="55" w:name="_Toc235757088"/>
      <w:r>
        <w:t>Перемещение задачи.</w:t>
      </w:r>
      <w:bookmarkEnd w:id="55"/>
    </w:p>
    <w:p w14:paraId="5A54E86A" w14:textId="77777777" w:rsidR="00EF3959" w:rsidRDefault="00EF3959" w:rsidP="00EF3959">
      <w:pPr>
        <w:pStyle w:val="3"/>
      </w:pPr>
      <w:bookmarkStart w:id="56" w:name="_Toc235757089"/>
      <w:r>
        <w:t>Положительные ТК</w:t>
      </w:r>
      <w:bookmarkEnd w:id="56"/>
    </w:p>
    <w:p w14:paraId="06650D0B" w14:textId="7E0868A7" w:rsidR="00EF3959" w:rsidRDefault="00EF3959" w:rsidP="00EF3959">
      <w:pPr>
        <w:pStyle w:val="4"/>
      </w:pPr>
      <w:bookmarkStart w:id="57" w:name="_Toc235757090"/>
      <w:r>
        <w:t>Перемещение задачи в другой проект.</w:t>
      </w:r>
      <w:bookmarkEnd w:id="57"/>
    </w:p>
    <w:tbl>
      <w:tblPr>
        <w:tblW w:w="9689" w:type="dxa"/>
        <w:tblLook w:val="04A0" w:firstRow="1" w:lastRow="0" w:firstColumn="1" w:lastColumn="0" w:noHBand="0" w:noVBand="1"/>
      </w:tblPr>
      <w:tblGrid>
        <w:gridCol w:w="2456"/>
        <w:gridCol w:w="7233"/>
      </w:tblGrid>
      <w:tr w:rsidR="00EF3959" w:rsidRPr="00EE537C" w14:paraId="3A41F1D2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A047" w14:textId="77777777" w:rsidR="00EF3959" w:rsidRPr="007825CE" w:rsidRDefault="00EF3959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9432" w14:textId="77777777" w:rsidR="00EF3959" w:rsidRPr="00EE537C" w:rsidRDefault="00EF3959" w:rsidP="005F5BD3"/>
        </w:tc>
      </w:tr>
      <w:tr w:rsidR="00EF3959" w:rsidRPr="00EE537C" w14:paraId="69E9799A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6CCD9" w14:textId="77777777" w:rsidR="00EF3959" w:rsidRPr="007825CE" w:rsidRDefault="00EF3959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D6637" w14:textId="77777777" w:rsidR="00EF3959" w:rsidRDefault="00EF3959" w:rsidP="00EF3959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7F572D75" w14:textId="77777777" w:rsidR="00EF3959" w:rsidRDefault="00EF3959" w:rsidP="00EF3959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4E77EDC5" w14:textId="77777777" w:rsidR="00EF3959" w:rsidRPr="00EE537C" w:rsidRDefault="00EF3959" w:rsidP="00EF3959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 w:rsidRPr="00E12F74">
              <w:rPr>
                <w:noProof/>
              </w:rPr>
              <w:lastRenderedPageBreak/>
              <w:drawing>
                <wp:inline distT="0" distB="0" distL="0" distR="0" wp14:anchorId="603677AA" wp14:editId="2499ACA5">
                  <wp:extent cx="2569066" cy="2228850"/>
                  <wp:effectExtent l="0" t="0" r="3175" b="0"/>
                  <wp:docPr id="1281423505" name="Рисунок 1281423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07" cy="223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959" w:rsidRPr="00EE537C" w14:paraId="40E7A454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AFD62" w14:textId="77777777" w:rsidR="00EF3959" w:rsidRPr="007825CE" w:rsidRDefault="00EF3959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7CC8" w14:textId="77777777" w:rsidR="00EF3959" w:rsidRPr="00E12F74" w:rsidRDefault="00EF3959" w:rsidP="00EF3959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204AD8E1" w14:textId="77777777" w:rsidR="00EF3959" w:rsidRDefault="00EF3959" w:rsidP="00EF395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в виде трёх точек.</w:t>
            </w:r>
          </w:p>
          <w:p w14:paraId="726EE981" w14:textId="1948E4C7" w:rsidR="00EF3959" w:rsidRDefault="00EF3959" w:rsidP="00EF395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«Переместить задачу».</w:t>
            </w:r>
          </w:p>
          <w:p w14:paraId="2400FBCA" w14:textId="184C8F0C" w:rsidR="00EF3959" w:rsidRDefault="00EF3959" w:rsidP="00EF395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F395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4C189141" wp14:editId="1993916A">
                  <wp:extent cx="3590925" cy="1778198"/>
                  <wp:effectExtent l="0" t="0" r="0" b="0"/>
                  <wp:docPr id="1281423510" name="Рисунок 1281423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186" cy="1780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84D06" w14:textId="77777777" w:rsidR="00EF3959" w:rsidRDefault="00EF3959" w:rsidP="00EF395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на выпадающий список проектов.</w:t>
            </w:r>
          </w:p>
          <w:p w14:paraId="233FB473" w14:textId="2F675FEB" w:rsidR="00EF3959" w:rsidRDefault="00EF3959" w:rsidP="00EF395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Выбрать проект, в который должна перемещена.</w:t>
            </w:r>
          </w:p>
          <w:p w14:paraId="5DFA6E60" w14:textId="15FE16DF" w:rsidR="00EF3959" w:rsidRDefault="00EF3959" w:rsidP="00EF395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«Переместить».</w:t>
            </w:r>
          </w:p>
          <w:p w14:paraId="6B694778" w14:textId="0F729685" w:rsidR="00EF3959" w:rsidRPr="00FA7D57" w:rsidRDefault="00EF3959" w:rsidP="00EF3959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EF3959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3A0527CF" wp14:editId="53C390A7">
                  <wp:extent cx="3295650" cy="1623592"/>
                  <wp:effectExtent l="0" t="0" r="0" b="0"/>
                  <wp:docPr id="1281423511" name="Рисунок 1281423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566" cy="162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959" w:rsidRPr="00EE537C" w14:paraId="4B142E06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0D59" w14:textId="77777777" w:rsidR="00EF3959" w:rsidRPr="007825CE" w:rsidRDefault="00EF3959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4D937" w14:textId="6D4EA494" w:rsidR="00EF3959" w:rsidRPr="00840D2A" w:rsidRDefault="00EF3959" w:rsidP="00EF3959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 xml:space="preserve">Выведено сообщение о </w:t>
            </w:r>
            <w:r w:rsidR="001B1D05">
              <w:rPr>
                <w:color w:val="0F1115"/>
                <w:shd w:val="clear" w:color="auto" w:fill="FFFFFF"/>
              </w:rPr>
              <w:t>перемещении</w:t>
            </w:r>
            <w:r>
              <w:rPr>
                <w:color w:val="0F1115"/>
                <w:shd w:val="clear" w:color="auto" w:fill="FFFFFF"/>
              </w:rPr>
              <w:t xml:space="preserve"> задачи</w:t>
            </w:r>
            <w:r w:rsidR="001B1D05">
              <w:rPr>
                <w:color w:val="0F1115"/>
                <w:shd w:val="clear" w:color="auto" w:fill="FFFFFF"/>
              </w:rPr>
              <w:t>.</w:t>
            </w:r>
          </w:p>
          <w:p w14:paraId="194DCA35" w14:textId="23520694" w:rsidR="00EF3959" w:rsidRDefault="001B1D05" w:rsidP="00EF3959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1B1D05">
              <w:rPr>
                <w:noProof/>
                <w:sz w:val="28"/>
                <w:szCs w:val="28"/>
              </w:rPr>
              <w:drawing>
                <wp:inline distT="0" distB="0" distL="0" distR="0" wp14:anchorId="1CD32A11" wp14:editId="6C01A0E5">
                  <wp:extent cx="3581900" cy="543001"/>
                  <wp:effectExtent l="0" t="0" r="0" b="9525"/>
                  <wp:docPr id="1281423512" name="Рисунок 1281423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301B5" w14:textId="125C1C6B" w:rsidR="00EF3959" w:rsidRPr="00EF3959" w:rsidRDefault="00EF3959" w:rsidP="00EF3959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EF3959">
              <w:t xml:space="preserve">Задача отображается на канбан-доске </w:t>
            </w:r>
            <w:r w:rsidR="001B1D05">
              <w:t>другого</w:t>
            </w:r>
            <w:r w:rsidRPr="00EF3959">
              <w:t xml:space="preserve"> проекта.</w:t>
            </w:r>
          </w:p>
          <w:p w14:paraId="03756E46" w14:textId="529BE6C6" w:rsidR="00EF3959" w:rsidRPr="00840D2A" w:rsidRDefault="001B1D05" w:rsidP="00EF3959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1B1D05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41F1095B" wp14:editId="5EA1AAA4">
                  <wp:extent cx="2994858" cy="2019300"/>
                  <wp:effectExtent l="0" t="0" r="0" b="0"/>
                  <wp:docPr id="1281423513" name="Рисунок 1281423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471" cy="202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6D939" w14:textId="7116E643" w:rsidR="001B1D05" w:rsidRDefault="001B1D05" w:rsidP="001B1D05">
      <w:pPr>
        <w:pStyle w:val="21"/>
      </w:pPr>
      <w:bookmarkStart w:id="58" w:name="_Toc235757091"/>
      <w:r>
        <w:lastRenderedPageBreak/>
        <w:t>Удаление задачи.</w:t>
      </w:r>
      <w:bookmarkEnd w:id="58"/>
    </w:p>
    <w:p w14:paraId="649817C0" w14:textId="77777777" w:rsidR="001B1D05" w:rsidRDefault="001B1D05" w:rsidP="001B1D05">
      <w:pPr>
        <w:pStyle w:val="3"/>
      </w:pPr>
      <w:bookmarkStart w:id="59" w:name="_Toc235757092"/>
      <w:r>
        <w:t>Положительные ТК</w:t>
      </w:r>
      <w:bookmarkEnd w:id="59"/>
    </w:p>
    <w:p w14:paraId="39D41BDC" w14:textId="3EC0B910" w:rsidR="001B1D05" w:rsidRDefault="001B1D05" w:rsidP="001B1D05">
      <w:pPr>
        <w:pStyle w:val="4"/>
      </w:pPr>
      <w:bookmarkStart w:id="60" w:name="_Toc235757093"/>
      <w:r>
        <w:t>Успешное удаление задачи.</w:t>
      </w:r>
      <w:bookmarkEnd w:id="60"/>
    </w:p>
    <w:tbl>
      <w:tblPr>
        <w:tblW w:w="9689" w:type="dxa"/>
        <w:tblLook w:val="04A0" w:firstRow="1" w:lastRow="0" w:firstColumn="1" w:lastColumn="0" w:noHBand="0" w:noVBand="1"/>
      </w:tblPr>
      <w:tblGrid>
        <w:gridCol w:w="2270"/>
        <w:gridCol w:w="7419"/>
      </w:tblGrid>
      <w:tr w:rsidR="001B1D05" w:rsidRPr="00EE537C" w14:paraId="028FD74D" w14:textId="77777777" w:rsidTr="005F5BD3">
        <w:trPr>
          <w:trHeight w:val="305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57C08" w14:textId="77777777" w:rsidR="001B1D05" w:rsidRPr="007825CE" w:rsidRDefault="001B1D05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29AE" w14:textId="77777777" w:rsidR="001B1D05" w:rsidRPr="00EE537C" w:rsidRDefault="001B1D05" w:rsidP="005F5BD3"/>
        </w:tc>
      </w:tr>
      <w:tr w:rsidR="001B1D05" w:rsidRPr="00EE537C" w14:paraId="77003EEC" w14:textId="77777777" w:rsidTr="005F5BD3">
        <w:trPr>
          <w:trHeight w:val="902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34557" w14:textId="77777777" w:rsidR="001B1D05" w:rsidRPr="007825CE" w:rsidRDefault="001B1D05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7825CE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Предварительные условия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066E" w14:textId="77777777" w:rsidR="001B1D05" w:rsidRDefault="001B1D05" w:rsidP="001B1D05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 xml:space="preserve">Пользователь авторизован в системе. </w:t>
            </w:r>
          </w:p>
          <w:p w14:paraId="62AB830D" w14:textId="77777777" w:rsidR="001B1D05" w:rsidRDefault="001B1D05" w:rsidP="001B1D05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t>Пользователь имеет хотя бы одну созданную задачу.</w:t>
            </w:r>
          </w:p>
          <w:p w14:paraId="68CF6270" w14:textId="72AB776F" w:rsidR="001B1D05" w:rsidRPr="00EE537C" w:rsidRDefault="001B1D05" w:rsidP="001B1D05">
            <w:pPr>
              <w:pStyle w:val="ad"/>
              <w:numPr>
                <w:ilvl w:val="0"/>
                <w:numId w:val="4"/>
              </w:numPr>
              <w:spacing w:before="0" w:after="0"/>
              <w:ind w:left="714" w:hanging="357"/>
            </w:pPr>
            <w:r>
              <w:rPr>
                <w:noProof/>
              </w:rPr>
              <w:drawing>
                <wp:inline distT="0" distB="0" distL="0" distR="0" wp14:anchorId="3711CE78" wp14:editId="44B50C04">
                  <wp:extent cx="4120515" cy="2391771"/>
                  <wp:effectExtent l="0" t="0" r="0" b="8890"/>
                  <wp:docPr id="1281423524" name="Рисунок 1281423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266" cy="239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D05" w:rsidRPr="00EE537C" w14:paraId="242CBBAB" w14:textId="77777777" w:rsidTr="005F5BD3">
        <w:trPr>
          <w:trHeight w:val="986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D493" w14:textId="77777777" w:rsidR="001B1D05" w:rsidRPr="007825CE" w:rsidRDefault="001B1D05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ru-RU"/>
              </w:rPr>
              <w:t>Выполняемые действия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FA86" w14:textId="77777777" w:rsidR="001B1D05" w:rsidRPr="00E12F74" w:rsidRDefault="001B1D05" w:rsidP="001B1D05">
            <w:pPr>
              <w:pStyle w:val="ad"/>
              <w:numPr>
                <w:ilvl w:val="0"/>
                <w:numId w:val="4"/>
              </w:numPr>
              <w:rPr>
                <w:rFonts w:ascii="Segoe UI" w:hAnsi="Segoe UI" w:cs="Segoe UI"/>
                <w:color w:val="222222"/>
                <w:sz w:val="25"/>
                <w:szCs w:val="25"/>
              </w:rPr>
            </w:pPr>
            <w:r w:rsidRPr="00E12F74">
              <w:rPr>
                <w:rFonts w:ascii="Segoe UI" w:hAnsi="Segoe UI" w:cs="Segoe UI"/>
                <w:color w:val="222222"/>
                <w:sz w:val="25"/>
                <w:szCs w:val="25"/>
              </w:rPr>
              <w:t>Выбрать задачу, кликнув на неё.</w:t>
            </w:r>
          </w:p>
          <w:p w14:paraId="794CA877" w14:textId="77777777" w:rsidR="001B1D05" w:rsidRDefault="001B1D05" w:rsidP="001B1D05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в виде трёх точек.</w:t>
            </w:r>
          </w:p>
          <w:p w14:paraId="0CE7C981" w14:textId="5017623B" w:rsidR="001B1D05" w:rsidRDefault="001B1D05" w:rsidP="001B1D05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«Удалить задачу».</w:t>
            </w:r>
          </w:p>
          <w:p w14:paraId="332A1F79" w14:textId="146699AA" w:rsidR="001B1D05" w:rsidRDefault="001B1D05" w:rsidP="001B1D05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1B1D05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drawing>
                <wp:inline distT="0" distB="0" distL="0" distR="0" wp14:anchorId="3F21C1DC" wp14:editId="3B2667DF">
                  <wp:extent cx="3000375" cy="1464638"/>
                  <wp:effectExtent l="0" t="0" r="0" b="2540"/>
                  <wp:docPr id="1281423525" name="Рисунок 1281423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813" cy="1468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634FA" w14:textId="79C75A4D" w:rsidR="001B1D05" w:rsidRDefault="001B1D05" w:rsidP="001B1D05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  <w:t>Нажать кнопку «Удалить».</w:t>
            </w:r>
          </w:p>
          <w:p w14:paraId="1375AAF9" w14:textId="5E0DA84E" w:rsidR="001B1D05" w:rsidRPr="00FA7D57" w:rsidRDefault="001B1D05" w:rsidP="001B1D05">
            <w:pPr>
              <w:numPr>
                <w:ilvl w:val="0"/>
                <w:numId w:val="4"/>
              </w:numPr>
              <w:shd w:val="clear" w:color="auto" w:fill="FFFFFF"/>
              <w:textAlignment w:val="baseline"/>
              <w:rPr>
                <w:rFonts w:ascii="Segoe UI" w:eastAsia="Times New Roman" w:hAnsi="Segoe UI" w:cs="Segoe UI"/>
                <w:color w:val="222222"/>
                <w:sz w:val="25"/>
                <w:szCs w:val="25"/>
                <w:lang w:eastAsia="ru-RU"/>
              </w:rPr>
            </w:pPr>
            <w:r w:rsidRPr="001B1D05">
              <w:rPr>
                <w:rFonts w:ascii="Segoe UI" w:eastAsia="Times New Roman" w:hAnsi="Segoe UI" w:cs="Segoe UI"/>
                <w:noProof/>
                <w:color w:val="222222"/>
                <w:sz w:val="25"/>
                <w:szCs w:val="25"/>
                <w:lang w:eastAsia="ru-RU"/>
              </w:rPr>
              <w:lastRenderedPageBreak/>
              <w:drawing>
                <wp:inline distT="0" distB="0" distL="0" distR="0" wp14:anchorId="41B10398" wp14:editId="3EE3B79C">
                  <wp:extent cx="3886742" cy="2143424"/>
                  <wp:effectExtent l="0" t="0" r="0" b="9525"/>
                  <wp:docPr id="1281423526" name="Рисунок 1281423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D05" w:rsidRPr="00EE537C" w14:paraId="0014B76E" w14:textId="77777777" w:rsidTr="005F5BD3">
        <w:trPr>
          <w:trHeight w:val="1403"/>
        </w:trPr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86536" w14:textId="77777777" w:rsidR="001B1D05" w:rsidRPr="007825CE" w:rsidRDefault="001B1D05" w:rsidP="005F5BD3">
            <w:pPr>
              <w:rPr>
                <w:rFonts w:eastAsia="Times New Roman" w:cs="Times New Roman"/>
                <w:b/>
                <w:bCs/>
                <w:color w:val="000000"/>
                <w:lang w:eastAsia="ru-RU"/>
              </w:rPr>
            </w:pPr>
            <w:r w:rsidRPr="004D49C0">
              <w:rPr>
                <w:rFonts w:eastAsia="Times New Roman" w:cs="Times New Roman"/>
                <w:b/>
                <w:bCs/>
                <w:color w:val="000000"/>
                <w:lang w:eastAsia="ru-RU"/>
              </w:rPr>
              <w:lastRenderedPageBreak/>
              <w:t>Ожидаемый результат</w:t>
            </w:r>
          </w:p>
        </w:tc>
        <w:tc>
          <w:tcPr>
            <w:tcW w:w="7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BD82" w14:textId="2CF3EC50" w:rsidR="001B1D05" w:rsidRPr="00840D2A" w:rsidRDefault="001B1D05" w:rsidP="001B1D05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>
              <w:rPr>
                <w:color w:val="0F1115"/>
                <w:shd w:val="clear" w:color="auto" w:fill="FFFFFF"/>
              </w:rPr>
              <w:t>Выведено сообщение об удалении задачи.</w:t>
            </w:r>
          </w:p>
          <w:p w14:paraId="19D5E57E" w14:textId="3BEF3BB5" w:rsidR="001B1D05" w:rsidRDefault="001B1D05" w:rsidP="001B1D05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1B1D05">
              <w:rPr>
                <w:noProof/>
                <w:sz w:val="28"/>
                <w:szCs w:val="28"/>
              </w:rPr>
              <w:drawing>
                <wp:inline distT="0" distB="0" distL="0" distR="0" wp14:anchorId="63D251AA" wp14:editId="1693C878">
                  <wp:extent cx="3086531" cy="438211"/>
                  <wp:effectExtent l="0" t="0" r="0" b="0"/>
                  <wp:docPr id="1281423527" name="Рисунок 1281423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531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1CE44" w14:textId="160D6023" w:rsidR="001B1D05" w:rsidRPr="00EF3959" w:rsidRDefault="001B1D05" w:rsidP="001B1D05">
            <w:pPr>
              <w:pStyle w:val="ad"/>
              <w:numPr>
                <w:ilvl w:val="0"/>
                <w:numId w:val="4"/>
              </w:numPr>
              <w:spacing w:before="0" w:after="0"/>
            </w:pPr>
            <w:r w:rsidRPr="00EF3959">
              <w:t xml:space="preserve">Задача </w:t>
            </w:r>
            <w:r>
              <w:t>удалена</w:t>
            </w:r>
            <w:r w:rsidRPr="00EF3959">
              <w:t>.</w:t>
            </w:r>
          </w:p>
          <w:p w14:paraId="34E2E916" w14:textId="436DFB65" w:rsidR="001B1D05" w:rsidRPr="00840D2A" w:rsidRDefault="001B1D05" w:rsidP="001B1D05">
            <w:pPr>
              <w:pStyle w:val="ad"/>
              <w:numPr>
                <w:ilvl w:val="0"/>
                <w:numId w:val="4"/>
              </w:numPr>
              <w:spacing w:before="0" w:after="0"/>
              <w:rPr>
                <w:sz w:val="28"/>
                <w:szCs w:val="28"/>
              </w:rPr>
            </w:pPr>
            <w:r w:rsidRPr="001B1D05">
              <w:rPr>
                <w:noProof/>
                <w:sz w:val="28"/>
                <w:szCs w:val="28"/>
              </w:rPr>
              <w:drawing>
                <wp:inline distT="0" distB="0" distL="0" distR="0" wp14:anchorId="6D5233C5" wp14:editId="1B7B33FE">
                  <wp:extent cx="3739515" cy="1866848"/>
                  <wp:effectExtent l="0" t="0" r="0" b="635"/>
                  <wp:docPr id="1281423528" name="Рисунок 1281423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919" cy="187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7EFABD" w14:textId="77777777" w:rsidR="00EF3959" w:rsidRPr="00FD4B6F" w:rsidRDefault="00EF3959" w:rsidP="00FD4B6F">
      <w:pPr>
        <w:spacing w:after="200" w:line="276" w:lineRule="auto"/>
        <w:rPr>
          <w:rFonts w:eastAsia="Times New Roman" w:cs="Times New Roman"/>
          <w:szCs w:val="20"/>
          <w:lang w:eastAsia="ru-RU"/>
        </w:rPr>
      </w:pPr>
    </w:p>
    <w:p w14:paraId="52EFBD20" w14:textId="77777777" w:rsidR="00341CD9" w:rsidRDefault="00341CD9" w:rsidP="00341CD9">
      <w:pPr>
        <w:pStyle w:val="1"/>
        <w:widowControl/>
        <w:suppressAutoHyphens w:val="0"/>
        <w:spacing w:before="240"/>
        <w:jc w:val="both"/>
      </w:pPr>
      <w:bookmarkStart w:id="61" w:name="_Toc524603236"/>
      <w:bookmarkStart w:id="62" w:name="_Toc527453025"/>
      <w:bookmarkStart w:id="63" w:name="_Toc437518476"/>
      <w:bookmarkStart w:id="64" w:name="_Toc235757094"/>
      <w:r w:rsidRPr="002D13D8">
        <w:t>Лист регистрации изменений</w:t>
      </w:r>
      <w:bookmarkEnd w:id="61"/>
      <w:bookmarkEnd w:id="62"/>
      <w:bookmarkEnd w:id="64"/>
    </w:p>
    <w:p w14:paraId="523761B8" w14:textId="77777777" w:rsidR="00341CD9" w:rsidRPr="00FA431D" w:rsidRDefault="00341CD9" w:rsidP="00341CD9"/>
    <w:bookmarkEnd w:id="63"/>
    <w:tbl>
      <w:tblPr>
        <w:tblW w:w="9703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"/>
        <w:gridCol w:w="4961"/>
        <w:gridCol w:w="1418"/>
        <w:gridCol w:w="992"/>
        <w:gridCol w:w="1947"/>
      </w:tblGrid>
      <w:tr w:rsidR="00341CD9" w:rsidRPr="002D13D8" w14:paraId="4AA24990" w14:textId="77777777" w:rsidTr="00A21ED0">
        <w:trPr>
          <w:tblHeader/>
        </w:trPr>
        <w:tc>
          <w:tcPr>
            <w:tcW w:w="385" w:type="dxa"/>
            <w:shd w:val="clear" w:color="auto" w:fill="D9D9D9"/>
            <w:vAlign w:val="center"/>
          </w:tcPr>
          <w:p w14:paraId="31ACBBAB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br w:type="page"/>
              <w:t>№</w:t>
            </w:r>
          </w:p>
        </w:tc>
        <w:tc>
          <w:tcPr>
            <w:tcW w:w="4961" w:type="dxa"/>
            <w:shd w:val="clear" w:color="auto" w:fill="D9D9D9"/>
            <w:vAlign w:val="center"/>
          </w:tcPr>
          <w:p w14:paraId="4AA85135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Описание изменения</w:t>
            </w:r>
          </w:p>
        </w:tc>
        <w:tc>
          <w:tcPr>
            <w:tcW w:w="1418" w:type="dxa"/>
            <w:shd w:val="clear" w:color="auto" w:fill="D9D9D9"/>
            <w:vAlign w:val="center"/>
          </w:tcPr>
          <w:p w14:paraId="36404009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Дата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59E574AE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Версия документа</w:t>
            </w:r>
          </w:p>
        </w:tc>
        <w:tc>
          <w:tcPr>
            <w:tcW w:w="1947" w:type="dxa"/>
            <w:shd w:val="clear" w:color="auto" w:fill="D9D9D9"/>
            <w:vAlign w:val="center"/>
          </w:tcPr>
          <w:p w14:paraId="52BA2821" w14:textId="77777777" w:rsidR="00341CD9" w:rsidRPr="002D13D8" w:rsidRDefault="00341CD9" w:rsidP="00A21ED0">
            <w:pPr>
              <w:pStyle w:val="aff"/>
              <w:jc w:val="center"/>
              <w:rPr>
                <w:b/>
              </w:rPr>
            </w:pPr>
            <w:r w:rsidRPr="002D13D8">
              <w:rPr>
                <w:b/>
              </w:rPr>
              <w:t>Ответственное лицо, проведшее изменение</w:t>
            </w:r>
          </w:p>
        </w:tc>
      </w:tr>
      <w:tr w:rsidR="00341CD9" w:rsidRPr="002D13D8" w14:paraId="67190CAD" w14:textId="77777777" w:rsidTr="00A21ED0">
        <w:tc>
          <w:tcPr>
            <w:tcW w:w="385" w:type="dxa"/>
            <w:vAlign w:val="center"/>
          </w:tcPr>
          <w:p w14:paraId="4EECEF68" w14:textId="77777777" w:rsidR="00341CD9" w:rsidRPr="002D13D8" w:rsidRDefault="00341CD9" w:rsidP="00A21ED0">
            <w:pPr>
              <w:pStyle w:val="aff"/>
              <w:jc w:val="center"/>
            </w:pPr>
            <w:r w:rsidRPr="002D13D8">
              <w:t>1</w:t>
            </w:r>
          </w:p>
        </w:tc>
        <w:tc>
          <w:tcPr>
            <w:tcW w:w="4961" w:type="dxa"/>
            <w:vAlign w:val="center"/>
          </w:tcPr>
          <w:p w14:paraId="72A9374E" w14:textId="77777777" w:rsidR="00341CD9" w:rsidRPr="002D13D8" w:rsidRDefault="000A0234" w:rsidP="00A21ED0">
            <w:pPr>
              <w:pStyle w:val="aff"/>
            </w:pPr>
            <w:r w:rsidRPr="002D13D8">
              <w:t>Документ составлен</w:t>
            </w:r>
          </w:p>
        </w:tc>
        <w:tc>
          <w:tcPr>
            <w:tcW w:w="1418" w:type="dxa"/>
            <w:vAlign w:val="center"/>
          </w:tcPr>
          <w:p w14:paraId="60BB92F6" w14:textId="7D4095F1" w:rsidR="00341CD9" w:rsidRPr="00A57198" w:rsidRDefault="00A57198" w:rsidP="00A21ED0">
            <w:pPr>
              <w:pStyle w:val="aff"/>
              <w:jc w:val="center"/>
            </w:pPr>
            <w:r w:rsidRPr="00A57198">
              <w:t>2026.07.25</w:t>
            </w:r>
          </w:p>
        </w:tc>
        <w:tc>
          <w:tcPr>
            <w:tcW w:w="992" w:type="dxa"/>
          </w:tcPr>
          <w:p w14:paraId="1701C94D" w14:textId="7447E36A" w:rsidR="00341CD9" w:rsidRPr="00A57198" w:rsidRDefault="00A57198" w:rsidP="00A21ED0">
            <w:pPr>
              <w:pStyle w:val="aff"/>
              <w:jc w:val="center"/>
            </w:pPr>
            <w:r w:rsidRPr="00A57198">
              <w:t>1</w:t>
            </w:r>
          </w:p>
        </w:tc>
        <w:tc>
          <w:tcPr>
            <w:tcW w:w="1947" w:type="dxa"/>
            <w:vAlign w:val="center"/>
          </w:tcPr>
          <w:p w14:paraId="3A9451F6" w14:textId="43D60650" w:rsidR="00341CD9" w:rsidRPr="00A57198" w:rsidRDefault="00A57198" w:rsidP="00A21ED0">
            <w:pPr>
              <w:pStyle w:val="aff"/>
              <w:jc w:val="center"/>
            </w:pPr>
            <w:r w:rsidRPr="00A57198">
              <w:t>Лосева Елизавета Андреевна</w:t>
            </w:r>
          </w:p>
        </w:tc>
      </w:tr>
    </w:tbl>
    <w:p w14:paraId="47083F89" w14:textId="77777777" w:rsidR="00C36285" w:rsidRDefault="00C36285" w:rsidP="00752D86"/>
    <w:p w14:paraId="227A39D2" w14:textId="18C739CD" w:rsidR="00C36285" w:rsidRDefault="00F46926">
      <w:pPr>
        <w:spacing w:after="200" w:line="276" w:lineRule="auto"/>
      </w:pPr>
      <w:r>
        <w:t xml:space="preserve"> </w:t>
      </w:r>
    </w:p>
    <w:sectPr w:rsidR="00C36285" w:rsidSect="00E610D1">
      <w:headerReference w:type="default" r:id="rId98"/>
      <w:headerReference w:type="first" r:id="rId99"/>
      <w:pgSz w:w="11906" w:h="16838"/>
      <w:pgMar w:top="1276" w:right="566" w:bottom="1134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24338" w14:textId="77777777" w:rsidR="00EC16FD" w:rsidRDefault="00EC16FD" w:rsidP="00837C75">
      <w:r>
        <w:separator/>
      </w:r>
    </w:p>
  </w:endnote>
  <w:endnote w:type="continuationSeparator" w:id="0">
    <w:p w14:paraId="05EE2E52" w14:textId="77777777" w:rsidR="00EC16FD" w:rsidRDefault="00EC16FD" w:rsidP="00837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B0C00" w14:textId="77777777" w:rsidR="00EC16FD" w:rsidRDefault="00EC16FD" w:rsidP="00837C75">
      <w:r>
        <w:separator/>
      </w:r>
    </w:p>
  </w:footnote>
  <w:footnote w:type="continuationSeparator" w:id="0">
    <w:p w14:paraId="3555B371" w14:textId="77777777" w:rsidR="00EC16FD" w:rsidRDefault="00EC16FD" w:rsidP="00837C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602"/>
      <w:gridCol w:w="705"/>
      <w:gridCol w:w="4332"/>
    </w:tblGrid>
    <w:tr w:rsidR="00C74A45" w:rsidRPr="00B65524" w14:paraId="2ED9B310" w14:textId="77777777" w:rsidTr="00A91EF8">
      <w:tc>
        <w:tcPr>
          <w:tcW w:w="4644" w:type="dxa"/>
          <w:vAlign w:val="center"/>
        </w:tcPr>
        <w:p w14:paraId="43AA51CF" w14:textId="65BBF9DF" w:rsidR="00C74A45" w:rsidRPr="00B65524" w:rsidRDefault="00A57198" w:rsidP="008A4EA5">
          <w:pPr>
            <w:pStyle w:val="af9"/>
          </w:pPr>
          <w:r>
            <w:t>Система «</w:t>
          </w:r>
          <w:proofErr w:type="spellStart"/>
          <w:r>
            <w:t>Ёжка</w:t>
          </w:r>
          <w:proofErr w:type="spellEnd"/>
          <w:r>
            <w:t>»</w:t>
          </w:r>
          <w:r w:rsidR="005D31BF" w:rsidRPr="00B65524">
            <w:t xml:space="preserve"> </w:t>
          </w:r>
        </w:p>
      </w:tc>
      <w:tc>
        <w:tcPr>
          <w:tcW w:w="709" w:type="dxa"/>
          <w:vAlign w:val="center"/>
        </w:tcPr>
        <w:p w14:paraId="78113E19" w14:textId="77777777" w:rsidR="00C74A45" w:rsidRPr="00837C75" w:rsidRDefault="00C74A45" w:rsidP="00A91EF8">
          <w:pPr>
            <w:jc w:val="center"/>
          </w:pPr>
          <w:r w:rsidRPr="00837C75">
            <w:fldChar w:fldCharType="begin"/>
          </w:r>
          <w:r w:rsidRPr="00837C75">
            <w:instrText xml:space="preserve"> PAGE   \* MERGEFORMAT </w:instrText>
          </w:r>
          <w:r w:rsidRPr="00837C75">
            <w:fldChar w:fldCharType="separate"/>
          </w:r>
          <w:r w:rsidR="00556CFF">
            <w:rPr>
              <w:noProof/>
            </w:rPr>
            <w:t>5</w:t>
          </w:r>
          <w:r w:rsidRPr="00837C75">
            <w:fldChar w:fldCharType="end"/>
          </w:r>
        </w:p>
      </w:tc>
      <w:tc>
        <w:tcPr>
          <w:tcW w:w="4359" w:type="dxa"/>
          <w:vAlign w:val="center"/>
        </w:tcPr>
        <w:p w14:paraId="4888455C" w14:textId="6480173C" w:rsidR="00C74A45" w:rsidRPr="00B65524" w:rsidRDefault="00E72C48" w:rsidP="00837C75">
          <w:pPr>
            <w:pStyle w:val="af7"/>
          </w:pPr>
          <w:fldSimple w:instr=" DOCVARIABLE  DocumentCode ">
            <w:r w:rsidR="00374F42">
              <w:t xml:space="preserve"> АИС.</w:t>
            </w:r>
            <w:r w:rsidR="004828FC">
              <w:t>Т</w:t>
            </w:r>
            <w:r w:rsidR="00374F42">
              <w:t>К</w:t>
            </w:r>
            <w:r w:rsidR="004828FC">
              <w:t>.</w:t>
            </w:r>
            <w:r w:rsidR="00A57198">
              <w:t>20260724</w:t>
            </w:r>
            <w:r w:rsidR="00423E2C">
              <w:rPr>
                <w:b/>
                <w:bCs/>
              </w:rPr>
              <w:t>.</w:t>
            </w:r>
          </w:fldSimple>
        </w:p>
      </w:tc>
    </w:tr>
  </w:tbl>
  <w:p w14:paraId="70B74214" w14:textId="77777777" w:rsidR="00C74A45" w:rsidRPr="004E662B" w:rsidRDefault="00C74A45" w:rsidP="00EC6DF6">
    <w:pPr>
      <w:pStyle w:val="8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9288"/>
    </w:tblGrid>
    <w:tr w:rsidR="00C74A45" w:rsidRPr="001C498D" w14:paraId="7F6CD85C" w14:textId="77777777" w:rsidTr="00C74A45">
      <w:tc>
        <w:tcPr>
          <w:tcW w:w="9288" w:type="dxa"/>
        </w:tcPr>
        <w:p w14:paraId="57B615BD" w14:textId="77777777" w:rsidR="00C74A45" w:rsidRPr="001C498D" w:rsidRDefault="00BF6140" w:rsidP="000610AC">
          <w:pPr>
            <w:pStyle w:val="a6"/>
            <w:jc w:val="left"/>
          </w:pPr>
          <w:r>
            <w:rPr>
              <w:noProof/>
              <w:lang w:eastAsia="ru-RU"/>
            </w:rPr>
            <w:drawing>
              <wp:inline distT="0" distB="0" distL="0" distR="0" wp14:anchorId="0E36FABF" wp14:editId="6E3E29E1">
                <wp:extent cx="1752600" cy="74295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T_full_logo-RGB_Horizontal_ru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60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DB5466C" w14:textId="77777777" w:rsidR="00C74A45" w:rsidRPr="00EC6DF6" w:rsidRDefault="00C74A45" w:rsidP="00EC6DF6">
    <w:pPr>
      <w:pStyle w:val="8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5F3"/>
    <w:multiLevelType w:val="hybridMultilevel"/>
    <w:tmpl w:val="F86E21D4"/>
    <w:lvl w:ilvl="0" w:tplc="1C404D4A">
      <w:start w:val="1"/>
      <w:numFmt w:val="bullet"/>
      <w:pStyle w:val="2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D77645D6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91944CE0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abstractNum w:abstractNumId="1" w15:restartNumberingAfterBreak="0">
    <w:nsid w:val="0D9B2D11"/>
    <w:multiLevelType w:val="hybridMultilevel"/>
    <w:tmpl w:val="DDB4FC5E"/>
    <w:lvl w:ilvl="0" w:tplc="23C461D8">
      <w:start w:val="1"/>
      <w:numFmt w:val="bullet"/>
      <w:pStyle w:val="2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1300D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074AA4"/>
    <w:multiLevelType w:val="multilevel"/>
    <w:tmpl w:val="0E94824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0A737F0"/>
    <w:multiLevelType w:val="hybridMultilevel"/>
    <w:tmpl w:val="635C4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B2078"/>
    <w:multiLevelType w:val="hybridMultilevel"/>
    <w:tmpl w:val="B0C4BE56"/>
    <w:lvl w:ilvl="0" w:tplc="68C6F288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77645D6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3" w:tplc="91944CE0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</w:abstractNum>
  <w:num w:numId="1" w16cid:durableId="132721912">
    <w:abstractNumId w:val="4"/>
  </w:num>
  <w:num w:numId="2" w16cid:durableId="300500269">
    <w:abstractNumId w:val="0"/>
  </w:num>
  <w:num w:numId="3" w16cid:durableId="92673352">
    <w:abstractNumId w:val="1"/>
  </w:num>
  <w:num w:numId="4" w16cid:durableId="1329678612">
    <w:abstractNumId w:val="3"/>
  </w:num>
  <w:num w:numId="5" w16cid:durableId="171936068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3"/>
  <w:documentProtection w:edit="readOnly" w:formatting="1" w:enforcement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ateConfig" w:val="14.11.2016"/>
    <w:docVar w:name="DocumentCodeSt" w:val=" "/>
  </w:docVars>
  <w:rsids>
    <w:rsidRoot w:val="00423E2C"/>
    <w:rsid w:val="00005D81"/>
    <w:rsid w:val="00011149"/>
    <w:rsid w:val="0001365E"/>
    <w:rsid w:val="00013C8F"/>
    <w:rsid w:val="0001402D"/>
    <w:rsid w:val="00017619"/>
    <w:rsid w:val="00017D63"/>
    <w:rsid w:val="00017DEB"/>
    <w:rsid w:val="00025B16"/>
    <w:rsid w:val="00027D1B"/>
    <w:rsid w:val="00031168"/>
    <w:rsid w:val="00041238"/>
    <w:rsid w:val="00042D00"/>
    <w:rsid w:val="0004733F"/>
    <w:rsid w:val="0005307B"/>
    <w:rsid w:val="00053468"/>
    <w:rsid w:val="00054A65"/>
    <w:rsid w:val="000610AC"/>
    <w:rsid w:val="00062D71"/>
    <w:rsid w:val="00064FF8"/>
    <w:rsid w:val="00065162"/>
    <w:rsid w:val="000662D4"/>
    <w:rsid w:val="000716A2"/>
    <w:rsid w:val="00071775"/>
    <w:rsid w:val="00074F8E"/>
    <w:rsid w:val="00093621"/>
    <w:rsid w:val="000963C5"/>
    <w:rsid w:val="00097DF0"/>
    <w:rsid w:val="000A0234"/>
    <w:rsid w:val="000B1D90"/>
    <w:rsid w:val="000B2BD6"/>
    <w:rsid w:val="000C043D"/>
    <w:rsid w:val="000D1E9B"/>
    <w:rsid w:val="000E2538"/>
    <w:rsid w:val="000E2F2C"/>
    <w:rsid w:val="000E64EF"/>
    <w:rsid w:val="00103FF2"/>
    <w:rsid w:val="00107B11"/>
    <w:rsid w:val="001169A5"/>
    <w:rsid w:val="00120200"/>
    <w:rsid w:val="0012733E"/>
    <w:rsid w:val="001311D9"/>
    <w:rsid w:val="00133CC7"/>
    <w:rsid w:val="00141D21"/>
    <w:rsid w:val="00141E03"/>
    <w:rsid w:val="0015166F"/>
    <w:rsid w:val="00167129"/>
    <w:rsid w:val="001679F6"/>
    <w:rsid w:val="0017268C"/>
    <w:rsid w:val="001801D7"/>
    <w:rsid w:val="00187C1F"/>
    <w:rsid w:val="00193889"/>
    <w:rsid w:val="001965B5"/>
    <w:rsid w:val="001A1DCB"/>
    <w:rsid w:val="001A3546"/>
    <w:rsid w:val="001A3FEC"/>
    <w:rsid w:val="001A69F5"/>
    <w:rsid w:val="001B1D05"/>
    <w:rsid w:val="001B3318"/>
    <w:rsid w:val="001B338C"/>
    <w:rsid w:val="001B3D1F"/>
    <w:rsid w:val="001B6C9F"/>
    <w:rsid w:val="001B7E3A"/>
    <w:rsid w:val="001C191F"/>
    <w:rsid w:val="001C3590"/>
    <w:rsid w:val="001C498D"/>
    <w:rsid w:val="001C7884"/>
    <w:rsid w:val="001D0784"/>
    <w:rsid w:val="001D4827"/>
    <w:rsid w:val="001D62BB"/>
    <w:rsid w:val="001E59ED"/>
    <w:rsid w:val="0020217D"/>
    <w:rsid w:val="00203177"/>
    <w:rsid w:val="00216859"/>
    <w:rsid w:val="00225AE5"/>
    <w:rsid w:val="0023271B"/>
    <w:rsid w:val="002455D3"/>
    <w:rsid w:val="00245B36"/>
    <w:rsid w:val="00257928"/>
    <w:rsid w:val="002731D5"/>
    <w:rsid w:val="0029606E"/>
    <w:rsid w:val="002A21E8"/>
    <w:rsid w:val="002A4EF7"/>
    <w:rsid w:val="002A50D9"/>
    <w:rsid w:val="002A65A2"/>
    <w:rsid w:val="002B1E89"/>
    <w:rsid w:val="002D0665"/>
    <w:rsid w:val="002E0197"/>
    <w:rsid w:val="002E0F53"/>
    <w:rsid w:val="002E2852"/>
    <w:rsid w:val="002E72AC"/>
    <w:rsid w:val="002F285A"/>
    <w:rsid w:val="002F7B94"/>
    <w:rsid w:val="003050C4"/>
    <w:rsid w:val="003068D0"/>
    <w:rsid w:val="003101C8"/>
    <w:rsid w:val="0031369F"/>
    <w:rsid w:val="00324C28"/>
    <w:rsid w:val="0032710D"/>
    <w:rsid w:val="003277C3"/>
    <w:rsid w:val="003304B3"/>
    <w:rsid w:val="00341CD9"/>
    <w:rsid w:val="00364A9E"/>
    <w:rsid w:val="00372F3D"/>
    <w:rsid w:val="00374F42"/>
    <w:rsid w:val="003817E0"/>
    <w:rsid w:val="00381C4B"/>
    <w:rsid w:val="00386025"/>
    <w:rsid w:val="00394259"/>
    <w:rsid w:val="003944D8"/>
    <w:rsid w:val="003A7BBA"/>
    <w:rsid w:val="003B07AC"/>
    <w:rsid w:val="003B07C9"/>
    <w:rsid w:val="003B383B"/>
    <w:rsid w:val="003B3DB8"/>
    <w:rsid w:val="003C2C10"/>
    <w:rsid w:val="003C3327"/>
    <w:rsid w:val="003C72A9"/>
    <w:rsid w:val="003C7454"/>
    <w:rsid w:val="003C7876"/>
    <w:rsid w:val="003D7DFD"/>
    <w:rsid w:val="003E61D3"/>
    <w:rsid w:val="003F34E5"/>
    <w:rsid w:val="003F437D"/>
    <w:rsid w:val="004031D3"/>
    <w:rsid w:val="004065AC"/>
    <w:rsid w:val="00407CE2"/>
    <w:rsid w:val="00413CF5"/>
    <w:rsid w:val="004142CF"/>
    <w:rsid w:val="00423671"/>
    <w:rsid w:val="00423E2C"/>
    <w:rsid w:val="00424999"/>
    <w:rsid w:val="00426ED6"/>
    <w:rsid w:val="00433777"/>
    <w:rsid w:val="00437E6F"/>
    <w:rsid w:val="00460200"/>
    <w:rsid w:val="004614C0"/>
    <w:rsid w:val="00463A82"/>
    <w:rsid w:val="004700FC"/>
    <w:rsid w:val="0047346E"/>
    <w:rsid w:val="00474A39"/>
    <w:rsid w:val="004828FC"/>
    <w:rsid w:val="00491C9A"/>
    <w:rsid w:val="004A54EF"/>
    <w:rsid w:val="004B6E24"/>
    <w:rsid w:val="004C46F5"/>
    <w:rsid w:val="004C52FD"/>
    <w:rsid w:val="004D053F"/>
    <w:rsid w:val="004D1B5C"/>
    <w:rsid w:val="004D49C0"/>
    <w:rsid w:val="004E5A07"/>
    <w:rsid w:val="004E662B"/>
    <w:rsid w:val="004F2AF1"/>
    <w:rsid w:val="00501B25"/>
    <w:rsid w:val="00505EB9"/>
    <w:rsid w:val="00506515"/>
    <w:rsid w:val="00513296"/>
    <w:rsid w:val="00517550"/>
    <w:rsid w:val="00523B28"/>
    <w:rsid w:val="00524453"/>
    <w:rsid w:val="00530302"/>
    <w:rsid w:val="00530322"/>
    <w:rsid w:val="005311BD"/>
    <w:rsid w:val="00533A73"/>
    <w:rsid w:val="0053561B"/>
    <w:rsid w:val="0053620A"/>
    <w:rsid w:val="00540823"/>
    <w:rsid w:val="005409D1"/>
    <w:rsid w:val="00543E15"/>
    <w:rsid w:val="0054519D"/>
    <w:rsid w:val="005504ED"/>
    <w:rsid w:val="00550DDC"/>
    <w:rsid w:val="00552C25"/>
    <w:rsid w:val="00556CFF"/>
    <w:rsid w:val="00557054"/>
    <w:rsid w:val="00557C0C"/>
    <w:rsid w:val="00557F6C"/>
    <w:rsid w:val="00560C96"/>
    <w:rsid w:val="005804CC"/>
    <w:rsid w:val="0058416C"/>
    <w:rsid w:val="005873BF"/>
    <w:rsid w:val="005905D5"/>
    <w:rsid w:val="00596B6F"/>
    <w:rsid w:val="005A10C7"/>
    <w:rsid w:val="005A2910"/>
    <w:rsid w:val="005B0384"/>
    <w:rsid w:val="005B22CC"/>
    <w:rsid w:val="005B4E19"/>
    <w:rsid w:val="005B51E7"/>
    <w:rsid w:val="005B53F8"/>
    <w:rsid w:val="005B6101"/>
    <w:rsid w:val="005B635F"/>
    <w:rsid w:val="005C7E70"/>
    <w:rsid w:val="005D02FC"/>
    <w:rsid w:val="005D275D"/>
    <w:rsid w:val="005D31BF"/>
    <w:rsid w:val="005D66D1"/>
    <w:rsid w:val="005E0417"/>
    <w:rsid w:val="005E41E6"/>
    <w:rsid w:val="005F6BB6"/>
    <w:rsid w:val="00602AE0"/>
    <w:rsid w:val="006034CD"/>
    <w:rsid w:val="0061001D"/>
    <w:rsid w:val="0061266E"/>
    <w:rsid w:val="00614A23"/>
    <w:rsid w:val="00616214"/>
    <w:rsid w:val="006240A9"/>
    <w:rsid w:val="00626DB7"/>
    <w:rsid w:val="00631095"/>
    <w:rsid w:val="006332ED"/>
    <w:rsid w:val="00634C2B"/>
    <w:rsid w:val="00634D29"/>
    <w:rsid w:val="00645334"/>
    <w:rsid w:val="00652E3E"/>
    <w:rsid w:val="0065461A"/>
    <w:rsid w:val="00661072"/>
    <w:rsid w:val="0066183B"/>
    <w:rsid w:val="00661C82"/>
    <w:rsid w:val="00663789"/>
    <w:rsid w:val="00672D05"/>
    <w:rsid w:val="00674F2E"/>
    <w:rsid w:val="0069116A"/>
    <w:rsid w:val="00695840"/>
    <w:rsid w:val="006A4029"/>
    <w:rsid w:val="006A7768"/>
    <w:rsid w:val="006B74ED"/>
    <w:rsid w:val="006B7E9B"/>
    <w:rsid w:val="006C3982"/>
    <w:rsid w:val="006D048B"/>
    <w:rsid w:val="006D2FDD"/>
    <w:rsid w:val="006D2FE8"/>
    <w:rsid w:val="006E2261"/>
    <w:rsid w:val="006F652B"/>
    <w:rsid w:val="006F70E2"/>
    <w:rsid w:val="00703F8A"/>
    <w:rsid w:val="007070E9"/>
    <w:rsid w:val="00710966"/>
    <w:rsid w:val="00711FA5"/>
    <w:rsid w:val="00724384"/>
    <w:rsid w:val="007326A5"/>
    <w:rsid w:val="00736E50"/>
    <w:rsid w:val="0073703F"/>
    <w:rsid w:val="007474BC"/>
    <w:rsid w:val="00752D86"/>
    <w:rsid w:val="00754907"/>
    <w:rsid w:val="00754DC4"/>
    <w:rsid w:val="00755A12"/>
    <w:rsid w:val="00757E4C"/>
    <w:rsid w:val="00757FEE"/>
    <w:rsid w:val="00764498"/>
    <w:rsid w:val="0076682E"/>
    <w:rsid w:val="00767904"/>
    <w:rsid w:val="0077353E"/>
    <w:rsid w:val="00775D05"/>
    <w:rsid w:val="007878C9"/>
    <w:rsid w:val="00793DAC"/>
    <w:rsid w:val="0079630C"/>
    <w:rsid w:val="00797F1E"/>
    <w:rsid w:val="007A08C5"/>
    <w:rsid w:val="007A2EE2"/>
    <w:rsid w:val="007B4F3F"/>
    <w:rsid w:val="007B70BD"/>
    <w:rsid w:val="007B72BD"/>
    <w:rsid w:val="007C3776"/>
    <w:rsid w:val="007F23A5"/>
    <w:rsid w:val="007F57D7"/>
    <w:rsid w:val="007F6EEF"/>
    <w:rsid w:val="008004A9"/>
    <w:rsid w:val="0080208A"/>
    <w:rsid w:val="0080239E"/>
    <w:rsid w:val="008152F3"/>
    <w:rsid w:val="00816E1C"/>
    <w:rsid w:val="00822D41"/>
    <w:rsid w:val="0082313D"/>
    <w:rsid w:val="008332E0"/>
    <w:rsid w:val="00834B47"/>
    <w:rsid w:val="00837C75"/>
    <w:rsid w:val="00840D2A"/>
    <w:rsid w:val="0084488B"/>
    <w:rsid w:val="00864BFD"/>
    <w:rsid w:val="00865D77"/>
    <w:rsid w:val="00867920"/>
    <w:rsid w:val="00870039"/>
    <w:rsid w:val="00887D31"/>
    <w:rsid w:val="008970EE"/>
    <w:rsid w:val="008A1722"/>
    <w:rsid w:val="008A4756"/>
    <w:rsid w:val="008A4EA5"/>
    <w:rsid w:val="008A594F"/>
    <w:rsid w:val="008B1058"/>
    <w:rsid w:val="008B1A04"/>
    <w:rsid w:val="008B2AF2"/>
    <w:rsid w:val="008B2F17"/>
    <w:rsid w:val="008B33DD"/>
    <w:rsid w:val="008B3FDD"/>
    <w:rsid w:val="008C4CD8"/>
    <w:rsid w:val="008C56DC"/>
    <w:rsid w:val="008E428B"/>
    <w:rsid w:val="008E44A0"/>
    <w:rsid w:val="008E7562"/>
    <w:rsid w:val="008E7CD3"/>
    <w:rsid w:val="008F73FD"/>
    <w:rsid w:val="0090568D"/>
    <w:rsid w:val="00911ECE"/>
    <w:rsid w:val="00913551"/>
    <w:rsid w:val="0091447D"/>
    <w:rsid w:val="00915C0F"/>
    <w:rsid w:val="0091623F"/>
    <w:rsid w:val="00920A6C"/>
    <w:rsid w:val="009220F8"/>
    <w:rsid w:val="00923031"/>
    <w:rsid w:val="009347F9"/>
    <w:rsid w:val="00936ADB"/>
    <w:rsid w:val="00940F1C"/>
    <w:rsid w:val="0094104A"/>
    <w:rsid w:val="009457D4"/>
    <w:rsid w:val="00947620"/>
    <w:rsid w:val="00947997"/>
    <w:rsid w:val="00950C75"/>
    <w:rsid w:val="00952678"/>
    <w:rsid w:val="009633AE"/>
    <w:rsid w:val="00963C28"/>
    <w:rsid w:val="009647DF"/>
    <w:rsid w:val="0097259A"/>
    <w:rsid w:val="00981022"/>
    <w:rsid w:val="00997FB8"/>
    <w:rsid w:val="009A5B2C"/>
    <w:rsid w:val="009B0233"/>
    <w:rsid w:val="009B0CE3"/>
    <w:rsid w:val="009B23CB"/>
    <w:rsid w:val="009B2C31"/>
    <w:rsid w:val="009E498E"/>
    <w:rsid w:val="009F565E"/>
    <w:rsid w:val="00A031D7"/>
    <w:rsid w:val="00A04D01"/>
    <w:rsid w:val="00A05B99"/>
    <w:rsid w:val="00A10238"/>
    <w:rsid w:val="00A1232D"/>
    <w:rsid w:val="00A133F6"/>
    <w:rsid w:val="00A20927"/>
    <w:rsid w:val="00A24543"/>
    <w:rsid w:val="00A25C0B"/>
    <w:rsid w:val="00A4088B"/>
    <w:rsid w:val="00A42922"/>
    <w:rsid w:val="00A43CEC"/>
    <w:rsid w:val="00A4542D"/>
    <w:rsid w:val="00A52646"/>
    <w:rsid w:val="00A53D92"/>
    <w:rsid w:val="00A57198"/>
    <w:rsid w:val="00A5725B"/>
    <w:rsid w:val="00A60F16"/>
    <w:rsid w:val="00A70454"/>
    <w:rsid w:val="00A733C5"/>
    <w:rsid w:val="00A75475"/>
    <w:rsid w:val="00A77DC5"/>
    <w:rsid w:val="00A84646"/>
    <w:rsid w:val="00A853AC"/>
    <w:rsid w:val="00A85CAD"/>
    <w:rsid w:val="00A91EF8"/>
    <w:rsid w:val="00A93A01"/>
    <w:rsid w:val="00AA6FF6"/>
    <w:rsid w:val="00AA7103"/>
    <w:rsid w:val="00AA7F84"/>
    <w:rsid w:val="00AB5E4C"/>
    <w:rsid w:val="00AB7E07"/>
    <w:rsid w:val="00AC5B95"/>
    <w:rsid w:val="00AD3262"/>
    <w:rsid w:val="00AD4BF2"/>
    <w:rsid w:val="00AD5DC0"/>
    <w:rsid w:val="00AF29E0"/>
    <w:rsid w:val="00B0405D"/>
    <w:rsid w:val="00B13143"/>
    <w:rsid w:val="00B239DF"/>
    <w:rsid w:val="00B23F6A"/>
    <w:rsid w:val="00B30B5C"/>
    <w:rsid w:val="00B31872"/>
    <w:rsid w:val="00B36320"/>
    <w:rsid w:val="00B43707"/>
    <w:rsid w:val="00B45AAC"/>
    <w:rsid w:val="00B469AC"/>
    <w:rsid w:val="00B47393"/>
    <w:rsid w:val="00B476DA"/>
    <w:rsid w:val="00B535A0"/>
    <w:rsid w:val="00B5443C"/>
    <w:rsid w:val="00B559C5"/>
    <w:rsid w:val="00B65524"/>
    <w:rsid w:val="00B724A1"/>
    <w:rsid w:val="00B775CB"/>
    <w:rsid w:val="00B80E62"/>
    <w:rsid w:val="00B8302F"/>
    <w:rsid w:val="00B93535"/>
    <w:rsid w:val="00BB002C"/>
    <w:rsid w:val="00BB4DDD"/>
    <w:rsid w:val="00BD2350"/>
    <w:rsid w:val="00BD3EE4"/>
    <w:rsid w:val="00BD701A"/>
    <w:rsid w:val="00BD7DA9"/>
    <w:rsid w:val="00BE256D"/>
    <w:rsid w:val="00BF07A2"/>
    <w:rsid w:val="00BF59B5"/>
    <w:rsid w:val="00BF6140"/>
    <w:rsid w:val="00C026B3"/>
    <w:rsid w:val="00C03ECE"/>
    <w:rsid w:val="00C06256"/>
    <w:rsid w:val="00C1048F"/>
    <w:rsid w:val="00C23596"/>
    <w:rsid w:val="00C24EC5"/>
    <w:rsid w:val="00C251A3"/>
    <w:rsid w:val="00C26500"/>
    <w:rsid w:val="00C30015"/>
    <w:rsid w:val="00C325AE"/>
    <w:rsid w:val="00C36285"/>
    <w:rsid w:val="00C42467"/>
    <w:rsid w:val="00C425E9"/>
    <w:rsid w:val="00C52AB7"/>
    <w:rsid w:val="00C53231"/>
    <w:rsid w:val="00C54FA9"/>
    <w:rsid w:val="00C55AAA"/>
    <w:rsid w:val="00C5658E"/>
    <w:rsid w:val="00C64616"/>
    <w:rsid w:val="00C70629"/>
    <w:rsid w:val="00C74A45"/>
    <w:rsid w:val="00C859D8"/>
    <w:rsid w:val="00C94E55"/>
    <w:rsid w:val="00CB0682"/>
    <w:rsid w:val="00CB62B6"/>
    <w:rsid w:val="00CB721E"/>
    <w:rsid w:val="00CB7AAC"/>
    <w:rsid w:val="00CC2C46"/>
    <w:rsid w:val="00CC4D21"/>
    <w:rsid w:val="00CC55DE"/>
    <w:rsid w:val="00CC7242"/>
    <w:rsid w:val="00CE55D9"/>
    <w:rsid w:val="00CF6C63"/>
    <w:rsid w:val="00CF6EE8"/>
    <w:rsid w:val="00D10559"/>
    <w:rsid w:val="00D202BD"/>
    <w:rsid w:val="00D24DC7"/>
    <w:rsid w:val="00D33B81"/>
    <w:rsid w:val="00D4340A"/>
    <w:rsid w:val="00D43D24"/>
    <w:rsid w:val="00D50C81"/>
    <w:rsid w:val="00D52DEB"/>
    <w:rsid w:val="00D543EF"/>
    <w:rsid w:val="00D55D1F"/>
    <w:rsid w:val="00D62AB9"/>
    <w:rsid w:val="00D6631F"/>
    <w:rsid w:val="00D76784"/>
    <w:rsid w:val="00D76C4F"/>
    <w:rsid w:val="00D77D76"/>
    <w:rsid w:val="00D87EB3"/>
    <w:rsid w:val="00D9159B"/>
    <w:rsid w:val="00DA366E"/>
    <w:rsid w:val="00DB0E58"/>
    <w:rsid w:val="00DB1F46"/>
    <w:rsid w:val="00DB3B1B"/>
    <w:rsid w:val="00DB431C"/>
    <w:rsid w:val="00DB4AD5"/>
    <w:rsid w:val="00DC3AC9"/>
    <w:rsid w:val="00DD07C8"/>
    <w:rsid w:val="00DD36DA"/>
    <w:rsid w:val="00DE2902"/>
    <w:rsid w:val="00DE32F9"/>
    <w:rsid w:val="00DF6ED4"/>
    <w:rsid w:val="00E01EFB"/>
    <w:rsid w:val="00E07380"/>
    <w:rsid w:val="00E079BC"/>
    <w:rsid w:val="00E12F74"/>
    <w:rsid w:val="00E1596F"/>
    <w:rsid w:val="00E17EF2"/>
    <w:rsid w:val="00E21B54"/>
    <w:rsid w:val="00E22478"/>
    <w:rsid w:val="00E324E5"/>
    <w:rsid w:val="00E32F2E"/>
    <w:rsid w:val="00E35DD6"/>
    <w:rsid w:val="00E4012D"/>
    <w:rsid w:val="00E601D7"/>
    <w:rsid w:val="00E610D1"/>
    <w:rsid w:val="00E676BD"/>
    <w:rsid w:val="00E70871"/>
    <w:rsid w:val="00E71DFA"/>
    <w:rsid w:val="00E72179"/>
    <w:rsid w:val="00E72C48"/>
    <w:rsid w:val="00E7306F"/>
    <w:rsid w:val="00E7395E"/>
    <w:rsid w:val="00E77CFB"/>
    <w:rsid w:val="00E824C6"/>
    <w:rsid w:val="00E91778"/>
    <w:rsid w:val="00E951B0"/>
    <w:rsid w:val="00EA10E2"/>
    <w:rsid w:val="00EB3EFD"/>
    <w:rsid w:val="00EB7715"/>
    <w:rsid w:val="00EC16FD"/>
    <w:rsid w:val="00EC5E3F"/>
    <w:rsid w:val="00EC6DF6"/>
    <w:rsid w:val="00ED0CB8"/>
    <w:rsid w:val="00ED1924"/>
    <w:rsid w:val="00EE1BD5"/>
    <w:rsid w:val="00EE2526"/>
    <w:rsid w:val="00EE2E6A"/>
    <w:rsid w:val="00EE30B5"/>
    <w:rsid w:val="00EE73DB"/>
    <w:rsid w:val="00EF1652"/>
    <w:rsid w:val="00EF3959"/>
    <w:rsid w:val="00EF48FF"/>
    <w:rsid w:val="00F0121A"/>
    <w:rsid w:val="00F024E1"/>
    <w:rsid w:val="00F145C7"/>
    <w:rsid w:val="00F176A8"/>
    <w:rsid w:val="00F25644"/>
    <w:rsid w:val="00F25E34"/>
    <w:rsid w:val="00F26E76"/>
    <w:rsid w:val="00F43694"/>
    <w:rsid w:val="00F46926"/>
    <w:rsid w:val="00F50B2C"/>
    <w:rsid w:val="00F5125B"/>
    <w:rsid w:val="00F543EB"/>
    <w:rsid w:val="00F55A4E"/>
    <w:rsid w:val="00F577EB"/>
    <w:rsid w:val="00F627AC"/>
    <w:rsid w:val="00F63A8A"/>
    <w:rsid w:val="00F64E24"/>
    <w:rsid w:val="00F66E9E"/>
    <w:rsid w:val="00F66F99"/>
    <w:rsid w:val="00F723DD"/>
    <w:rsid w:val="00F74821"/>
    <w:rsid w:val="00F8085C"/>
    <w:rsid w:val="00F82424"/>
    <w:rsid w:val="00F82BD9"/>
    <w:rsid w:val="00F86FA6"/>
    <w:rsid w:val="00F91895"/>
    <w:rsid w:val="00F91B77"/>
    <w:rsid w:val="00F93643"/>
    <w:rsid w:val="00F937AA"/>
    <w:rsid w:val="00F963F8"/>
    <w:rsid w:val="00F969FB"/>
    <w:rsid w:val="00FA7D57"/>
    <w:rsid w:val="00FB4DAB"/>
    <w:rsid w:val="00FC0255"/>
    <w:rsid w:val="00FD16EA"/>
    <w:rsid w:val="00FD3A89"/>
    <w:rsid w:val="00FD4B6F"/>
    <w:rsid w:val="00FE491D"/>
    <w:rsid w:val="00FE4F8C"/>
    <w:rsid w:val="00FF1C58"/>
    <w:rsid w:val="00FF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75E24"/>
  <w15:docId w15:val="{51E0F51A-CD30-429E-9ED1-E6A4B25C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qFormat="1"/>
    <w:lsdException w:name="heading 2" w:locked="0" w:semiHidden="1" w:uiPriority="9" w:unhideWhenUsed="1" w:qFormat="1"/>
    <w:lsdException w:name="heading 3" w:locked="0" w:semiHidden="1" w:uiPriority="0" w:unhideWhenUsed="1" w:qFormat="1"/>
    <w:lsdException w:name="heading 4" w:locked="0" w:semiHidden="1" w:unhideWhenUsed="1" w:qFormat="1"/>
    <w:lsdException w:name="heading 5" w:locked="0" w:semiHidden="1" w:uiPriority="0" w:unhideWhenUsed="1" w:qFormat="1"/>
    <w:lsdException w:name="heading 6" w:locked="0" w:semiHidden="1" w:uiPriority="0" w:unhideWhenUsed="1" w:qFormat="1"/>
    <w:lsdException w:name="heading 7" w:locked="0" w:semiHidden="1" w:uiPriority="0" w:unhideWhenUsed="1" w:qFormat="1"/>
    <w:lsdException w:name="heading 8" w:locked="0" w:semiHidden="1" w:uiPriority="0" w:unhideWhenUsed="1" w:qFormat="1"/>
    <w:lsdException w:name="heading 9" w:locked="0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 w:qFormat="1"/>
    <w:lsdException w:name="footer" w:locked="0" w:semiHidden="1" w:unhideWhenUsed="1"/>
    <w:lsdException w:name="index heading" w:semiHidden="1" w:unhideWhenUsed="1"/>
    <w:lsdException w:name="caption" w:locked="0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aliases w:val="Таблицы без рамок"/>
    <w:qFormat/>
    <w:rsid w:val="001B1D05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1"/>
    <w:uiPriority w:val="99"/>
    <w:qFormat/>
    <w:rsid w:val="00981022"/>
    <w:pPr>
      <w:keepNext/>
      <w:widowControl w:val="0"/>
      <w:numPr>
        <w:numId w:val="5"/>
      </w:numPr>
      <w:suppressAutoHyphens/>
      <w:spacing w:before="120" w:after="120"/>
      <w:outlineLvl w:val="0"/>
    </w:pPr>
    <w:rPr>
      <w:rFonts w:eastAsia="Arial Unicode MS" w:cs="Arial"/>
      <w:b/>
      <w:bCs/>
      <w:kern w:val="1"/>
      <w:szCs w:val="32"/>
      <w:lang w:eastAsia="ar-SA"/>
    </w:rPr>
  </w:style>
  <w:style w:type="paragraph" w:styleId="21">
    <w:name w:val="heading 2"/>
    <w:basedOn w:val="a"/>
    <w:next w:val="a"/>
    <w:link w:val="22"/>
    <w:autoRedefine/>
    <w:uiPriority w:val="9"/>
    <w:unhideWhenUsed/>
    <w:qFormat/>
    <w:rsid w:val="00E079BC"/>
    <w:pPr>
      <w:keepNext/>
      <w:keepLines/>
      <w:numPr>
        <w:ilvl w:val="1"/>
        <w:numId w:val="5"/>
      </w:numPr>
      <w:spacing w:before="240" w:after="240"/>
      <w:outlineLvl w:val="1"/>
    </w:pPr>
    <w:rPr>
      <w:rFonts w:eastAsiaTheme="majorEastAsia" w:cstheme="majorBidi"/>
      <w:b/>
      <w:bCs/>
      <w:szCs w:val="26"/>
      <w:lang w:eastAsia="ar-SA"/>
    </w:rPr>
  </w:style>
  <w:style w:type="paragraph" w:styleId="3">
    <w:name w:val="heading 3"/>
    <w:basedOn w:val="a"/>
    <w:next w:val="a"/>
    <w:link w:val="30"/>
    <w:unhideWhenUsed/>
    <w:qFormat/>
    <w:rsid w:val="001D0784"/>
    <w:pPr>
      <w:keepNext/>
      <w:keepLines/>
      <w:numPr>
        <w:ilvl w:val="2"/>
        <w:numId w:val="5"/>
      </w:numPr>
      <w:spacing w:before="320" w:after="240"/>
      <w:outlineLvl w:val="2"/>
    </w:pPr>
    <w:rPr>
      <w:rFonts w:eastAsiaTheme="majorEastAsia" w:cs="Times New Roman"/>
      <w:b/>
      <w:bCs/>
      <w:color w:val="000000" w:themeColor="text1"/>
      <w:lang w:eastAsia="ru-RU"/>
    </w:rPr>
  </w:style>
  <w:style w:type="paragraph" w:styleId="4">
    <w:name w:val="heading 4"/>
    <w:basedOn w:val="a"/>
    <w:next w:val="a"/>
    <w:link w:val="40"/>
    <w:autoRedefine/>
    <w:uiPriority w:val="99"/>
    <w:qFormat/>
    <w:rsid w:val="00C859D8"/>
    <w:pPr>
      <w:keepNext/>
      <w:numPr>
        <w:ilvl w:val="3"/>
        <w:numId w:val="5"/>
      </w:numPr>
      <w:spacing w:before="360" w:after="360"/>
      <w:outlineLvl w:val="3"/>
    </w:pPr>
    <w:rPr>
      <w:rFonts w:eastAsia="Arial Unicode MS"/>
      <w:b/>
      <w:bCs/>
      <w:kern w:val="1"/>
      <w:szCs w:val="28"/>
      <w:lang w:eastAsia="ar-SA"/>
    </w:rPr>
  </w:style>
  <w:style w:type="paragraph" w:styleId="5">
    <w:name w:val="heading 5"/>
    <w:basedOn w:val="a"/>
    <w:next w:val="a"/>
    <w:link w:val="50"/>
    <w:autoRedefine/>
    <w:qFormat/>
    <w:rsid w:val="00FD3A89"/>
    <w:pPr>
      <w:widowControl w:val="0"/>
      <w:numPr>
        <w:ilvl w:val="4"/>
        <w:numId w:val="5"/>
      </w:numPr>
      <w:suppressAutoHyphens/>
      <w:spacing w:before="360" w:after="180"/>
      <w:outlineLvl w:val="4"/>
    </w:pPr>
    <w:rPr>
      <w:rFonts w:eastAsia="Arial Unicode MS"/>
      <w:b/>
      <w:bCs/>
      <w:iCs/>
      <w:kern w:val="1"/>
      <w:szCs w:val="26"/>
      <w:lang w:eastAsia="ar-SA"/>
    </w:rPr>
  </w:style>
  <w:style w:type="paragraph" w:styleId="6">
    <w:name w:val="heading 6"/>
    <w:basedOn w:val="a"/>
    <w:next w:val="a"/>
    <w:link w:val="60"/>
    <w:qFormat/>
    <w:locked/>
    <w:rsid w:val="00981022"/>
    <w:pPr>
      <w:widowControl w:val="0"/>
      <w:numPr>
        <w:ilvl w:val="5"/>
        <w:numId w:val="5"/>
      </w:numPr>
      <w:suppressAutoHyphens/>
      <w:spacing w:before="240" w:after="60"/>
      <w:outlineLvl w:val="5"/>
    </w:pPr>
    <w:rPr>
      <w:rFonts w:eastAsia="Arial Unicode MS"/>
      <w:b/>
      <w:bCs/>
      <w:kern w:val="1"/>
      <w:lang w:eastAsia="ar-SA"/>
    </w:rPr>
  </w:style>
  <w:style w:type="paragraph" w:styleId="7">
    <w:name w:val="heading 7"/>
    <w:basedOn w:val="a"/>
    <w:next w:val="a"/>
    <w:link w:val="70"/>
    <w:qFormat/>
    <w:locked/>
    <w:rsid w:val="00981022"/>
    <w:pPr>
      <w:widowControl w:val="0"/>
      <w:numPr>
        <w:ilvl w:val="6"/>
        <w:numId w:val="5"/>
      </w:numPr>
      <w:suppressAutoHyphens/>
      <w:spacing w:before="240" w:after="60"/>
      <w:outlineLvl w:val="6"/>
    </w:pPr>
    <w:rPr>
      <w:rFonts w:eastAsia="Arial Unicode MS"/>
      <w:kern w:val="1"/>
      <w:lang w:eastAsia="ar-SA"/>
    </w:rPr>
  </w:style>
  <w:style w:type="paragraph" w:styleId="8">
    <w:name w:val="heading 8"/>
    <w:basedOn w:val="a"/>
    <w:next w:val="a"/>
    <w:link w:val="80"/>
    <w:qFormat/>
    <w:locked/>
    <w:rsid w:val="00981022"/>
    <w:pPr>
      <w:widowControl w:val="0"/>
      <w:numPr>
        <w:ilvl w:val="7"/>
        <w:numId w:val="5"/>
      </w:numPr>
      <w:suppressAutoHyphens/>
      <w:spacing w:before="240" w:after="60"/>
      <w:outlineLvl w:val="7"/>
    </w:pPr>
    <w:rPr>
      <w:rFonts w:eastAsia="Arial Unicode MS"/>
      <w:i/>
      <w:iCs/>
      <w:kern w:val="1"/>
      <w:lang w:eastAsia="ar-SA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981022"/>
    <w:pPr>
      <w:keepNext/>
      <w:keepLines/>
      <w:numPr>
        <w:ilvl w:val="8"/>
        <w:numId w:val="5"/>
      </w:numPr>
      <w:spacing w:before="200" w:after="12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locked/>
    <w:rsid w:val="00B469AC"/>
    <w:pPr>
      <w:ind w:left="240" w:hanging="240"/>
    </w:pPr>
  </w:style>
  <w:style w:type="paragraph" w:customStyle="1" w:styleId="a4">
    <w:name w:val="Заголовок ненумерованный"/>
    <w:basedOn w:val="a"/>
    <w:qFormat/>
    <w:rsid w:val="005E41E6"/>
    <w:pPr>
      <w:keepNext/>
      <w:keepLines/>
      <w:spacing w:after="240"/>
    </w:pPr>
    <w:rPr>
      <w:rFonts w:eastAsia="Times New Roman" w:cs="Times New Roman"/>
      <w:b/>
      <w:bCs/>
      <w:szCs w:val="20"/>
    </w:rPr>
  </w:style>
  <w:style w:type="paragraph" w:styleId="a5">
    <w:name w:val="caption"/>
    <w:basedOn w:val="a"/>
    <w:next w:val="a"/>
    <w:uiPriority w:val="35"/>
    <w:unhideWhenUsed/>
    <w:qFormat/>
    <w:rsid w:val="00E17EF2"/>
    <w:pPr>
      <w:keepNext/>
      <w:spacing w:before="240" w:after="240"/>
      <w:jc w:val="center"/>
    </w:pPr>
    <w:rPr>
      <w:bCs/>
      <w:sz w:val="22"/>
    </w:rPr>
  </w:style>
  <w:style w:type="paragraph" w:styleId="a6">
    <w:name w:val="header"/>
    <w:basedOn w:val="a"/>
    <w:link w:val="a7"/>
    <w:unhideWhenUsed/>
    <w:qFormat/>
    <w:locked/>
    <w:rsid w:val="00A91EF8"/>
    <w:pPr>
      <w:tabs>
        <w:tab w:val="center" w:pos="4677"/>
        <w:tab w:val="right" w:pos="9355"/>
      </w:tabs>
      <w:jc w:val="center"/>
    </w:pPr>
    <w:rPr>
      <w:sz w:val="28"/>
      <w:szCs w:val="28"/>
    </w:rPr>
  </w:style>
  <w:style w:type="character" w:customStyle="1" w:styleId="a7">
    <w:name w:val="Верхний колонтитул Знак"/>
    <w:basedOn w:val="a0"/>
    <w:link w:val="a6"/>
    <w:rsid w:val="00A91EF8"/>
    <w:rPr>
      <w:rFonts w:ascii="Times New Roman" w:hAnsi="Times New Roman"/>
      <w:sz w:val="28"/>
      <w:szCs w:val="28"/>
    </w:rPr>
  </w:style>
  <w:style w:type="paragraph" w:styleId="a8">
    <w:name w:val="footer"/>
    <w:basedOn w:val="a"/>
    <w:link w:val="a9"/>
    <w:uiPriority w:val="99"/>
    <w:unhideWhenUsed/>
    <w:locked/>
    <w:rsid w:val="008A594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A594F"/>
  </w:style>
  <w:style w:type="paragraph" w:styleId="aa">
    <w:name w:val="Balloon Text"/>
    <w:basedOn w:val="a"/>
    <w:link w:val="ab"/>
    <w:uiPriority w:val="99"/>
    <w:unhideWhenUsed/>
    <w:locked/>
    <w:rsid w:val="008A594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rsid w:val="008A594F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locked/>
    <w:rsid w:val="005D0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99"/>
    <w:qFormat/>
    <w:rsid w:val="00CC7242"/>
    <w:pPr>
      <w:spacing w:before="120" w:after="120"/>
      <w:ind w:left="57"/>
    </w:pPr>
    <w:rPr>
      <w:rFonts w:eastAsia="Times New Roman" w:cs="Times New Roman"/>
      <w:lang w:eastAsia="ru-RU"/>
    </w:rPr>
  </w:style>
  <w:style w:type="character" w:customStyle="1" w:styleId="11">
    <w:name w:val="Заголовок 1 Знак"/>
    <w:basedOn w:val="a0"/>
    <w:link w:val="1"/>
    <w:uiPriority w:val="99"/>
    <w:rsid w:val="00981022"/>
    <w:rPr>
      <w:rFonts w:ascii="Times New Roman" w:eastAsia="Arial Unicode MS" w:hAnsi="Times New Roman" w:cs="Arial"/>
      <w:b/>
      <w:bCs/>
      <w:kern w:val="1"/>
      <w:sz w:val="24"/>
      <w:szCs w:val="32"/>
      <w:lang w:eastAsia="ar-SA"/>
    </w:rPr>
  </w:style>
  <w:style w:type="character" w:customStyle="1" w:styleId="30">
    <w:name w:val="Заголовок 3 Знак"/>
    <w:basedOn w:val="a0"/>
    <w:link w:val="3"/>
    <w:rsid w:val="001D0784"/>
    <w:rPr>
      <w:rFonts w:ascii="Times New Roman" w:eastAsiaTheme="majorEastAsia" w:hAnsi="Times New Roman" w:cs="Times New Roman"/>
      <w:b/>
      <w:bCs/>
      <w:color w:val="000000" w:themeColor="text1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C859D8"/>
    <w:rPr>
      <w:rFonts w:ascii="Times New Roman" w:eastAsia="Arial Unicode MS" w:hAnsi="Times New Roman"/>
      <w:b/>
      <w:bCs/>
      <w:kern w:val="1"/>
      <w:sz w:val="24"/>
      <w:szCs w:val="28"/>
      <w:lang w:eastAsia="ar-SA"/>
    </w:rPr>
  </w:style>
  <w:style w:type="character" w:customStyle="1" w:styleId="50">
    <w:name w:val="Заголовок 5 Знак"/>
    <w:basedOn w:val="a0"/>
    <w:link w:val="5"/>
    <w:rsid w:val="00FD3A89"/>
    <w:rPr>
      <w:rFonts w:ascii="Times New Roman" w:eastAsia="Arial Unicode MS" w:hAnsi="Times New Roman"/>
      <w:b/>
      <w:bCs/>
      <w:iCs/>
      <w:kern w:val="1"/>
      <w:sz w:val="24"/>
      <w:szCs w:val="26"/>
      <w:lang w:eastAsia="ar-SA"/>
    </w:rPr>
  </w:style>
  <w:style w:type="character" w:customStyle="1" w:styleId="60">
    <w:name w:val="Заголовок 6 Знак"/>
    <w:basedOn w:val="a0"/>
    <w:link w:val="6"/>
    <w:rsid w:val="00981022"/>
    <w:rPr>
      <w:rFonts w:ascii="Times New Roman" w:eastAsia="Arial Unicode MS" w:hAnsi="Times New Roman"/>
      <w:b/>
      <w:bCs/>
      <w:kern w:val="1"/>
      <w:sz w:val="24"/>
      <w:szCs w:val="24"/>
      <w:lang w:eastAsia="ar-SA"/>
    </w:rPr>
  </w:style>
  <w:style w:type="character" w:customStyle="1" w:styleId="70">
    <w:name w:val="Заголовок 7 Знак"/>
    <w:basedOn w:val="a0"/>
    <w:link w:val="7"/>
    <w:rsid w:val="00981022"/>
    <w:rPr>
      <w:rFonts w:ascii="Times New Roman" w:eastAsia="Arial Unicode MS" w:hAnsi="Times New Roman"/>
      <w:kern w:val="1"/>
      <w:sz w:val="24"/>
      <w:szCs w:val="24"/>
      <w:lang w:eastAsia="ar-SA"/>
    </w:rPr>
  </w:style>
  <w:style w:type="character" w:customStyle="1" w:styleId="80">
    <w:name w:val="Заголовок 8 Знак"/>
    <w:basedOn w:val="a0"/>
    <w:link w:val="8"/>
    <w:rsid w:val="00981022"/>
    <w:rPr>
      <w:rFonts w:ascii="Times New Roman" w:eastAsia="Arial Unicode MS" w:hAnsi="Times New Roman"/>
      <w:i/>
      <w:iCs/>
      <w:kern w:val="1"/>
      <w:sz w:val="24"/>
      <w:szCs w:val="24"/>
      <w:lang w:eastAsia="ar-SA"/>
    </w:rPr>
  </w:style>
  <w:style w:type="character" w:customStyle="1" w:styleId="90">
    <w:name w:val="Заголовок 9 Знак"/>
    <w:basedOn w:val="a0"/>
    <w:link w:val="9"/>
    <w:semiHidden/>
    <w:rsid w:val="0098102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2">
    <w:name w:val="Заголовок 1 (новая страница)"/>
    <w:basedOn w:val="1"/>
    <w:next w:val="ae"/>
    <w:link w:val="13"/>
    <w:qFormat/>
    <w:rsid w:val="00981022"/>
    <w:pPr>
      <w:pageBreakBefore/>
      <w:widowControl/>
      <w:suppressAutoHyphens w:val="0"/>
    </w:pPr>
    <w:rPr>
      <w:rFonts w:cs="Times New Roman"/>
      <w:szCs w:val="24"/>
    </w:rPr>
  </w:style>
  <w:style w:type="character" w:customStyle="1" w:styleId="13">
    <w:name w:val="Заголовок 1 (новая страница) Знак"/>
    <w:basedOn w:val="a0"/>
    <w:link w:val="12"/>
    <w:rsid w:val="00981022"/>
    <w:rPr>
      <w:rFonts w:ascii="Times New Roman" w:eastAsia="Arial Unicode MS" w:hAnsi="Times New Roman" w:cs="Times New Roman"/>
      <w:b/>
      <w:bCs/>
      <w:kern w:val="1"/>
      <w:sz w:val="24"/>
      <w:szCs w:val="24"/>
      <w:lang w:eastAsia="ar-SA"/>
    </w:rPr>
  </w:style>
  <w:style w:type="paragraph" w:customStyle="1" w:styleId="10">
    <w:name w:val="Список 1 уровень"/>
    <w:basedOn w:val="a"/>
    <w:link w:val="14"/>
    <w:autoRedefine/>
    <w:qFormat/>
    <w:rsid w:val="00A24543"/>
    <w:pPr>
      <w:keepNext/>
      <w:keepLines/>
      <w:numPr>
        <w:numId w:val="1"/>
      </w:numPr>
      <w:tabs>
        <w:tab w:val="clear" w:pos="360"/>
        <w:tab w:val="left" w:pos="1134"/>
      </w:tabs>
      <w:spacing w:before="200"/>
      <w:ind w:left="709" w:firstLine="0"/>
      <w:contextualSpacing/>
    </w:pPr>
    <w:rPr>
      <w:rFonts w:eastAsia="Times New Roman"/>
    </w:rPr>
  </w:style>
  <w:style w:type="paragraph" w:styleId="15">
    <w:name w:val="toc 1"/>
    <w:basedOn w:val="a"/>
    <w:next w:val="a"/>
    <w:autoRedefine/>
    <w:uiPriority w:val="39"/>
    <w:unhideWhenUsed/>
    <w:locked/>
    <w:rsid w:val="007070E9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locked/>
    <w:rsid w:val="00A031D7"/>
    <w:pPr>
      <w:tabs>
        <w:tab w:val="left" w:pos="1320"/>
        <w:tab w:val="right" w:leader="dot" w:pos="9629"/>
      </w:tabs>
      <w:spacing w:after="100"/>
      <w:ind w:left="440"/>
    </w:pPr>
  </w:style>
  <w:style w:type="character" w:styleId="af">
    <w:name w:val="Hyperlink"/>
    <w:basedOn w:val="a0"/>
    <w:uiPriority w:val="99"/>
    <w:unhideWhenUsed/>
    <w:qFormat/>
    <w:rsid w:val="00672D05"/>
    <w:rPr>
      <w:rFonts w:ascii="Times New Roman" w:hAnsi="Times New Roman"/>
      <w:color w:val="auto"/>
      <w:sz w:val="24"/>
      <w:u w:val="none"/>
    </w:rPr>
  </w:style>
  <w:style w:type="paragraph" w:customStyle="1" w:styleId="ae">
    <w:name w:val="Текст документа"/>
    <w:basedOn w:val="a"/>
    <w:autoRedefine/>
    <w:qFormat/>
    <w:rsid w:val="001B3318"/>
    <w:pPr>
      <w:spacing w:before="240" w:after="240"/>
      <w:ind w:firstLine="709"/>
    </w:pPr>
    <w:rPr>
      <w:rFonts w:eastAsia="Times New Roman" w:cs="Times New Roman"/>
      <w:szCs w:val="20"/>
    </w:rPr>
  </w:style>
  <w:style w:type="character" w:customStyle="1" w:styleId="22">
    <w:name w:val="Заголовок 2 Знак"/>
    <w:basedOn w:val="a0"/>
    <w:link w:val="21"/>
    <w:uiPriority w:val="9"/>
    <w:rsid w:val="00E079BC"/>
    <w:rPr>
      <w:rFonts w:ascii="Times New Roman" w:eastAsiaTheme="majorEastAsia" w:hAnsi="Times New Roman" w:cstheme="majorBidi"/>
      <w:b/>
      <w:bCs/>
      <w:sz w:val="24"/>
      <w:szCs w:val="26"/>
      <w:lang w:eastAsia="ar-SA"/>
    </w:rPr>
  </w:style>
  <w:style w:type="paragraph" w:styleId="af0">
    <w:name w:val="Subtitle"/>
    <w:basedOn w:val="a"/>
    <w:next w:val="a"/>
    <w:link w:val="af1"/>
    <w:uiPriority w:val="11"/>
    <w:qFormat/>
    <w:locked/>
    <w:rsid w:val="000716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0716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2">
    <w:name w:val="Список 2 уровень"/>
    <w:basedOn w:val="10"/>
    <w:link w:val="23"/>
    <w:autoRedefine/>
    <w:qFormat/>
    <w:rsid w:val="000716A2"/>
    <w:pPr>
      <w:numPr>
        <w:numId w:val="2"/>
      </w:numPr>
    </w:pPr>
  </w:style>
  <w:style w:type="paragraph" w:customStyle="1" w:styleId="af2">
    <w:name w:val="Заголовок таблицы"/>
    <w:basedOn w:val="a"/>
    <w:qFormat/>
    <w:rsid w:val="00E77CFB"/>
    <w:pPr>
      <w:keepNext/>
      <w:keepLines/>
      <w:jc w:val="center"/>
    </w:pPr>
    <w:rPr>
      <w:rFonts w:eastAsia="Times New Roman" w:cs="Times New Roman"/>
      <w:b/>
      <w:bCs/>
      <w:szCs w:val="20"/>
    </w:rPr>
  </w:style>
  <w:style w:type="character" w:customStyle="1" w:styleId="14">
    <w:name w:val="Список 1 уровень Знак"/>
    <w:basedOn w:val="a0"/>
    <w:link w:val="10"/>
    <w:rsid w:val="00A24543"/>
    <w:rPr>
      <w:rFonts w:ascii="Times New Roman" w:eastAsia="Times New Roman" w:hAnsi="Times New Roman"/>
      <w:sz w:val="24"/>
      <w:szCs w:val="24"/>
    </w:rPr>
  </w:style>
  <w:style w:type="character" w:customStyle="1" w:styleId="23">
    <w:name w:val="Список 2 уровень Знак"/>
    <w:basedOn w:val="14"/>
    <w:link w:val="2"/>
    <w:rsid w:val="000716A2"/>
    <w:rPr>
      <w:rFonts w:ascii="Times New Roman" w:eastAsia="Times New Roman" w:hAnsi="Times New Roman"/>
      <w:sz w:val="24"/>
      <w:szCs w:val="24"/>
    </w:rPr>
  </w:style>
  <w:style w:type="paragraph" w:customStyle="1" w:styleId="af3">
    <w:name w:val="Текст в таблице"/>
    <w:basedOn w:val="a"/>
    <w:qFormat/>
    <w:rsid w:val="00A4542D"/>
    <w:rPr>
      <w:rFonts w:eastAsia="Times New Roman" w:cs="Times New Roman"/>
      <w:szCs w:val="20"/>
    </w:rPr>
  </w:style>
  <w:style w:type="paragraph" w:customStyle="1" w:styleId="af4">
    <w:name w:val="Текст на титуле"/>
    <w:basedOn w:val="a"/>
    <w:qFormat/>
    <w:locked/>
    <w:rsid w:val="00011149"/>
    <w:pPr>
      <w:jc w:val="center"/>
    </w:pPr>
    <w:rPr>
      <w:rFonts w:eastAsia="Times New Roman" w:cs="Times New Roman"/>
      <w:b/>
      <w:bCs/>
      <w:sz w:val="28"/>
      <w:szCs w:val="20"/>
    </w:rPr>
  </w:style>
  <w:style w:type="character" w:customStyle="1" w:styleId="af5">
    <w:name w:val="Название проекта"/>
    <w:basedOn w:val="a0"/>
    <w:qFormat/>
    <w:rsid w:val="001B7E3A"/>
    <w:rPr>
      <w:b/>
      <w:bCs/>
      <w:sz w:val="32"/>
    </w:rPr>
  </w:style>
  <w:style w:type="paragraph" w:customStyle="1" w:styleId="af6">
    <w:name w:val="Обычный по центру"/>
    <w:basedOn w:val="a"/>
    <w:qFormat/>
    <w:rsid w:val="00870039"/>
    <w:pPr>
      <w:jc w:val="center"/>
    </w:pPr>
    <w:rPr>
      <w:rFonts w:eastAsia="Times New Roman" w:cs="Times New Roman"/>
      <w:szCs w:val="20"/>
    </w:rPr>
  </w:style>
  <w:style w:type="paragraph" w:styleId="24">
    <w:name w:val="toc 2"/>
    <w:basedOn w:val="a"/>
    <w:next w:val="a"/>
    <w:autoRedefine/>
    <w:uiPriority w:val="39"/>
    <w:unhideWhenUsed/>
    <w:locked/>
    <w:rsid w:val="00672D05"/>
    <w:pPr>
      <w:spacing w:after="100"/>
      <w:ind w:left="240"/>
    </w:pPr>
  </w:style>
  <w:style w:type="paragraph" w:customStyle="1" w:styleId="af7">
    <w:name w:val="Колонтитул право"/>
    <w:basedOn w:val="a"/>
    <w:link w:val="af8"/>
    <w:qFormat/>
    <w:rsid w:val="00867920"/>
    <w:pPr>
      <w:jc w:val="right"/>
    </w:pPr>
    <w:rPr>
      <w:rFonts w:eastAsia="Times New Roman" w:cs="Times New Roman"/>
      <w:sz w:val="22"/>
      <w:szCs w:val="20"/>
      <w:lang w:eastAsia="ru-RU"/>
    </w:rPr>
  </w:style>
  <w:style w:type="paragraph" w:customStyle="1" w:styleId="af9">
    <w:name w:val="Колонтитул лево"/>
    <w:basedOn w:val="a"/>
    <w:link w:val="afa"/>
    <w:qFormat/>
    <w:rsid w:val="00867920"/>
    <w:rPr>
      <w:rFonts w:eastAsia="Times New Roman" w:cs="Times New Roman"/>
      <w:sz w:val="22"/>
      <w:szCs w:val="20"/>
      <w:lang w:eastAsia="ru-RU"/>
    </w:rPr>
  </w:style>
  <w:style w:type="character" w:customStyle="1" w:styleId="af8">
    <w:name w:val="Колонтитул право Знак"/>
    <w:basedOn w:val="a0"/>
    <w:link w:val="af7"/>
    <w:rsid w:val="00867920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81">
    <w:name w:val="Стиль 8 по центру"/>
    <w:basedOn w:val="a"/>
    <w:qFormat/>
    <w:rsid w:val="00011149"/>
    <w:pPr>
      <w:jc w:val="center"/>
    </w:pPr>
    <w:rPr>
      <w:rFonts w:eastAsia="Times New Roman" w:cs="Times New Roman"/>
      <w:sz w:val="16"/>
      <w:szCs w:val="20"/>
    </w:rPr>
  </w:style>
  <w:style w:type="character" w:customStyle="1" w:styleId="afa">
    <w:name w:val="Колонтитул лево Знак"/>
    <w:basedOn w:val="a0"/>
    <w:link w:val="af9"/>
    <w:rsid w:val="00867920"/>
    <w:rPr>
      <w:rFonts w:ascii="Times New Roman" w:eastAsia="Times New Roman" w:hAnsi="Times New Roman" w:cs="Times New Roman"/>
      <w:szCs w:val="20"/>
      <w:lang w:eastAsia="ru-RU"/>
    </w:rPr>
  </w:style>
  <w:style w:type="paragraph" w:styleId="afb">
    <w:name w:val="annotation text"/>
    <w:basedOn w:val="a"/>
    <w:link w:val="afc"/>
    <w:uiPriority w:val="99"/>
    <w:unhideWhenUsed/>
    <w:locked/>
    <w:rsid w:val="00D24DC7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rsid w:val="00D24DC7"/>
    <w:rPr>
      <w:rFonts w:ascii="Times New Roman" w:hAnsi="Times New Roman"/>
      <w:sz w:val="20"/>
      <w:szCs w:val="20"/>
    </w:rPr>
  </w:style>
  <w:style w:type="paragraph" w:styleId="afd">
    <w:name w:val="endnote text"/>
    <w:basedOn w:val="a"/>
    <w:link w:val="afe"/>
    <w:uiPriority w:val="99"/>
    <w:unhideWhenUsed/>
    <w:locked/>
    <w:rsid w:val="00D24DC7"/>
    <w:rPr>
      <w:sz w:val="20"/>
      <w:szCs w:val="20"/>
    </w:rPr>
  </w:style>
  <w:style w:type="character" w:customStyle="1" w:styleId="afe">
    <w:name w:val="Текст концевой сноски Знак"/>
    <w:basedOn w:val="a0"/>
    <w:link w:val="afd"/>
    <w:uiPriority w:val="99"/>
    <w:rsid w:val="00D24DC7"/>
    <w:rPr>
      <w:rFonts w:ascii="Times New Roman" w:hAnsi="Times New Roman"/>
      <w:sz w:val="20"/>
      <w:szCs w:val="20"/>
    </w:rPr>
  </w:style>
  <w:style w:type="paragraph" w:customStyle="1" w:styleId="aff">
    <w:name w:val="Таблица_Текст_РТК"/>
    <w:basedOn w:val="a"/>
    <w:next w:val="a"/>
    <w:link w:val="aff0"/>
    <w:qFormat/>
    <w:rsid w:val="00505EB9"/>
    <w:pPr>
      <w:jc w:val="both"/>
    </w:pPr>
    <w:rPr>
      <w:rFonts w:eastAsia="MS Mincho" w:cs="Times New Roman"/>
      <w:szCs w:val="26"/>
    </w:rPr>
  </w:style>
  <w:style w:type="character" w:customStyle="1" w:styleId="aff0">
    <w:name w:val="Таблица_Текст_РТК Знак"/>
    <w:link w:val="aff"/>
    <w:rsid w:val="00505EB9"/>
    <w:rPr>
      <w:rFonts w:ascii="Times New Roman" w:eastAsia="MS Mincho" w:hAnsi="Times New Roman" w:cs="Times New Roman"/>
      <w:sz w:val="24"/>
      <w:szCs w:val="26"/>
    </w:rPr>
  </w:style>
  <w:style w:type="paragraph" w:customStyle="1" w:styleId="20">
    <w:name w:val="Текст_маркер_2_РТК"/>
    <w:basedOn w:val="ad"/>
    <w:link w:val="25"/>
    <w:qFormat/>
    <w:rsid w:val="00505EB9"/>
    <w:pPr>
      <w:numPr>
        <w:numId w:val="3"/>
      </w:numPr>
      <w:spacing w:before="0" w:after="0"/>
      <w:ind w:left="1135" w:hanging="284"/>
      <w:jc w:val="both"/>
    </w:pPr>
    <w:rPr>
      <w:sz w:val="26"/>
      <w:szCs w:val="26"/>
      <w:lang w:eastAsia="en-US"/>
    </w:rPr>
  </w:style>
  <w:style w:type="character" w:customStyle="1" w:styleId="25">
    <w:name w:val="Текст_маркер_2_РТК Знак"/>
    <w:link w:val="20"/>
    <w:rsid w:val="00505EB9"/>
    <w:rPr>
      <w:rFonts w:ascii="Times New Roman" w:eastAsia="Times New Roman" w:hAnsi="Times New Roman" w:cs="Times New Roman"/>
      <w:sz w:val="26"/>
      <w:szCs w:val="26"/>
    </w:rPr>
  </w:style>
  <w:style w:type="paragraph" w:customStyle="1" w:styleId="aff1">
    <w:name w:val="Текст_РТК"/>
    <w:basedOn w:val="a"/>
    <w:link w:val="aff2"/>
    <w:qFormat/>
    <w:rsid w:val="00505EB9"/>
    <w:pPr>
      <w:ind w:firstLine="567"/>
      <w:jc w:val="both"/>
    </w:pPr>
    <w:rPr>
      <w:rFonts w:eastAsia="MS Mincho" w:cs="Times New Roman"/>
      <w:sz w:val="26"/>
      <w:szCs w:val="26"/>
    </w:rPr>
  </w:style>
  <w:style w:type="character" w:customStyle="1" w:styleId="aff2">
    <w:name w:val="Текст_РТК Знак"/>
    <w:link w:val="aff1"/>
    <w:rsid w:val="00505EB9"/>
    <w:rPr>
      <w:rFonts w:ascii="Times New Roman" w:eastAsia="MS Mincho" w:hAnsi="Times New Roman" w:cs="Times New Roman"/>
      <w:sz w:val="26"/>
      <w:szCs w:val="26"/>
    </w:rPr>
  </w:style>
  <w:style w:type="paragraph" w:customStyle="1" w:styleId="aff3">
    <w:name w:val="Таблица_название_РТК"/>
    <w:basedOn w:val="a"/>
    <w:next w:val="a"/>
    <w:link w:val="aff4"/>
    <w:qFormat/>
    <w:rsid w:val="00505EB9"/>
    <w:pPr>
      <w:jc w:val="center"/>
    </w:pPr>
    <w:rPr>
      <w:rFonts w:eastAsia="MS Mincho" w:cs="Times New Roman"/>
      <w:b/>
      <w:sz w:val="26"/>
      <w:szCs w:val="26"/>
    </w:rPr>
  </w:style>
  <w:style w:type="character" w:customStyle="1" w:styleId="aff4">
    <w:name w:val="Таблица_название_РТК Знак"/>
    <w:link w:val="aff3"/>
    <w:rsid w:val="00505EB9"/>
    <w:rPr>
      <w:rFonts w:ascii="Times New Roman" w:eastAsia="MS Mincho" w:hAnsi="Times New Roman" w:cs="Times New Roman"/>
      <w:b/>
      <w:sz w:val="26"/>
      <w:szCs w:val="26"/>
    </w:rPr>
  </w:style>
  <w:style w:type="character" w:styleId="aff5">
    <w:name w:val="Unresolved Mention"/>
    <w:basedOn w:val="a0"/>
    <w:uiPriority w:val="99"/>
    <w:semiHidden/>
    <w:unhideWhenUsed/>
    <w:rsid w:val="00A031D7"/>
    <w:rPr>
      <w:color w:val="605E5C"/>
      <w:shd w:val="clear" w:color="auto" w:fill="E1DFDD"/>
    </w:rPr>
  </w:style>
  <w:style w:type="character" w:styleId="aff6">
    <w:name w:val="annotation reference"/>
    <w:basedOn w:val="a0"/>
    <w:uiPriority w:val="99"/>
    <w:semiHidden/>
    <w:unhideWhenUsed/>
    <w:locked/>
    <w:rsid w:val="00DC3AC9"/>
    <w:rPr>
      <w:sz w:val="16"/>
      <w:szCs w:val="16"/>
    </w:rPr>
  </w:style>
  <w:style w:type="paragraph" w:styleId="aff7">
    <w:name w:val="annotation subject"/>
    <w:basedOn w:val="afb"/>
    <w:next w:val="afb"/>
    <w:link w:val="aff8"/>
    <w:uiPriority w:val="99"/>
    <w:semiHidden/>
    <w:unhideWhenUsed/>
    <w:locked/>
    <w:rsid w:val="00DC3AC9"/>
    <w:rPr>
      <w:b/>
      <w:bCs/>
    </w:rPr>
  </w:style>
  <w:style w:type="character" w:customStyle="1" w:styleId="aff8">
    <w:name w:val="Тема примечания Знак"/>
    <w:basedOn w:val="afc"/>
    <w:link w:val="aff7"/>
    <w:uiPriority w:val="99"/>
    <w:semiHidden/>
    <w:rsid w:val="00DC3AC9"/>
    <w:rPr>
      <w:rFonts w:ascii="Times New Roman" w:hAnsi="Times New Roman"/>
      <w:b/>
      <w:bCs/>
      <w:sz w:val="20"/>
      <w:szCs w:val="20"/>
    </w:rPr>
  </w:style>
  <w:style w:type="paragraph" w:styleId="aff9">
    <w:name w:val="TOC Heading"/>
    <w:basedOn w:val="1"/>
    <w:next w:val="a"/>
    <w:uiPriority w:val="39"/>
    <w:unhideWhenUsed/>
    <w:qFormat/>
    <w:locked/>
    <w:rsid w:val="00A57198"/>
    <w:pPr>
      <w:keepLines/>
      <w:widowControl/>
      <w:numPr>
        <w:numId w:val="0"/>
      </w:num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ru-RU"/>
    </w:rPr>
  </w:style>
  <w:style w:type="paragraph" w:styleId="41">
    <w:name w:val="toc 4"/>
    <w:basedOn w:val="a"/>
    <w:next w:val="a"/>
    <w:autoRedefine/>
    <w:uiPriority w:val="39"/>
    <w:unhideWhenUsed/>
    <w:locked/>
    <w:rsid w:val="00A57198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webSettings" Target="webSettings.xml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customXml" Target="ink/ink2.xml"/><Relationship Id="rId31" Type="http://schemas.openxmlformats.org/officeDocument/2006/relationships/customXml" Target="ink/ink5.xml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header" Target="header2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customXml" Target="ink/ink3.xml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7" Type="http://schemas.openxmlformats.org/officeDocument/2006/relationships/endnotes" Target="endnotes.xm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image" Target="media/image9.png"/><Relationship Id="rId14" Type="http://schemas.openxmlformats.org/officeDocument/2006/relationships/image" Target="media/image5.png"/><Relationship Id="rId30" Type="http://schemas.openxmlformats.org/officeDocument/2006/relationships/customXml" Target="ink/ink4.xml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fontTable" Target="fontTable.xml"/><Relationship Id="rId8" Type="http://schemas.openxmlformats.org/officeDocument/2006/relationships/customXml" Target="ink/ink1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leg.I.Korolev\AppData\Local\Microsoft\Windows\Temporary%20Internet%20Files\Content.Outlook\U41343EC\&#1064;&#1072;&#1073;&#1083;&#1086;&#1085;_&#1055;&#1088;&#1086;&#1090;&#1086;&#1082;&#1086;&#1083;%20&#1090;&#1077;&#1089;&#1090;&#1080;&#1088;&#1086;&#1074;&#1072;&#1085;&#1080;&#1103;.dot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9T14:28:07.5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2:33:45.4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3:01:21.1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3:16:09.2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5T23:23:17.1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8C185190-6376-4749-AE09-2E0CE96FF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Шаблон_Протокол тестирования.dotm</Template>
  <TotalTime>1041</TotalTime>
  <Pages>41</Pages>
  <Words>3064</Words>
  <Characters>17466</Characters>
  <Application>Microsoft Office Word</Application>
  <DocSecurity>0</DocSecurity>
  <Lines>145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us7r</dc:creator>
  <cp:lastModifiedBy>Елена Лосева</cp:lastModifiedBy>
  <cp:revision>9</cp:revision>
  <cp:lastPrinted>2013-12-24T13:13:00Z</cp:lastPrinted>
  <dcterms:created xsi:type="dcterms:W3CDTF">2026-07-16T21:50:00Z</dcterms:created>
  <dcterms:modified xsi:type="dcterms:W3CDTF">2026-07-24T00:45:00Z</dcterms:modified>
</cp:coreProperties>
</file>