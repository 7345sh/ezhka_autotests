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33B81" w:rsidRPr="0032710D" w14:paraId="3D5E8BC9" w14:textId="77777777" w:rsidTr="00D33B81">
        <w:trPr>
          <w:trHeight w:val="299"/>
        </w:trPr>
        <w:tc>
          <w:tcPr>
            <w:tcW w:w="2392" w:type="dxa"/>
          </w:tcPr>
          <w:p w14:paraId="1A389080" w14:textId="77777777" w:rsidR="00D33B81" w:rsidRPr="0032710D" w:rsidRDefault="00D33B81" w:rsidP="00837C75">
            <w:pPr>
              <w:pStyle w:val="af3"/>
            </w:pPr>
          </w:p>
        </w:tc>
        <w:tc>
          <w:tcPr>
            <w:tcW w:w="2393" w:type="dxa"/>
          </w:tcPr>
          <w:p w14:paraId="070C4C48" w14:textId="77777777" w:rsidR="00D33B81" w:rsidRPr="0032710D" w:rsidRDefault="00D33B81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7DD70818" w14:textId="77777777" w:rsidR="00D33B81" w:rsidRPr="001B7E3A" w:rsidRDefault="00D33B81" w:rsidP="001B7E3A">
            <w:pPr>
              <w:pStyle w:val="a4"/>
            </w:pPr>
          </w:p>
        </w:tc>
      </w:tr>
      <w:tr w:rsidR="00F50B2C" w:rsidRPr="0032710D" w14:paraId="34FA3F9E" w14:textId="77777777" w:rsidTr="00F8085C">
        <w:tc>
          <w:tcPr>
            <w:tcW w:w="2392" w:type="dxa"/>
          </w:tcPr>
          <w:p w14:paraId="6F257CA7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2393" w:type="dxa"/>
          </w:tcPr>
          <w:p w14:paraId="0C2BFC52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0E7B8DC4" w14:textId="77777777" w:rsidR="00F50B2C" w:rsidRPr="001B7E3A" w:rsidRDefault="00F50B2C" w:rsidP="001B7E3A">
            <w:pPr>
              <w:pStyle w:val="a4"/>
            </w:pPr>
          </w:p>
        </w:tc>
      </w:tr>
      <w:tr w:rsidR="00F50B2C" w:rsidRPr="0032710D" w14:paraId="06B7A759" w14:textId="77777777" w:rsidTr="00F8085C">
        <w:tc>
          <w:tcPr>
            <w:tcW w:w="2392" w:type="dxa"/>
          </w:tcPr>
          <w:p w14:paraId="7F6758B3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2393" w:type="dxa"/>
          </w:tcPr>
          <w:p w14:paraId="3AC2D618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5F9C355A" w14:textId="77777777" w:rsidR="00F50B2C" w:rsidRPr="0032710D" w:rsidRDefault="00F50B2C" w:rsidP="00074F8E">
            <w:pPr>
              <w:pStyle w:val="af3"/>
            </w:pPr>
          </w:p>
        </w:tc>
      </w:tr>
      <w:tr w:rsidR="003C3327" w:rsidRPr="0032710D" w14:paraId="7E60A766" w14:textId="77777777" w:rsidTr="00F8085C">
        <w:tc>
          <w:tcPr>
            <w:tcW w:w="2392" w:type="dxa"/>
          </w:tcPr>
          <w:p w14:paraId="4E9BB927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471AF35F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  <w:vMerge w:val="restart"/>
          </w:tcPr>
          <w:p w14:paraId="6FF7540F" w14:textId="77777777" w:rsidR="003C3327" w:rsidRPr="0032710D" w:rsidRDefault="003C3327" w:rsidP="00837C75">
            <w:pPr>
              <w:pStyle w:val="af3"/>
            </w:pPr>
          </w:p>
        </w:tc>
      </w:tr>
      <w:tr w:rsidR="003C3327" w:rsidRPr="0032710D" w14:paraId="5E6E1B39" w14:textId="77777777" w:rsidTr="00B559C5">
        <w:tc>
          <w:tcPr>
            <w:tcW w:w="2392" w:type="dxa"/>
          </w:tcPr>
          <w:p w14:paraId="5D03003E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572D4508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  <w:vMerge/>
          </w:tcPr>
          <w:p w14:paraId="7EBE1D11" w14:textId="77777777" w:rsidR="003C3327" w:rsidRPr="0032710D" w:rsidRDefault="003C3327" w:rsidP="00837C75">
            <w:pPr>
              <w:pStyle w:val="af3"/>
            </w:pPr>
          </w:p>
        </w:tc>
      </w:tr>
      <w:tr w:rsidR="005D02FC" w:rsidRPr="0032710D" w14:paraId="5FB035E0" w14:textId="77777777" w:rsidTr="00B559C5">
        <w:tc>
          <w:tcPr>
            <w:tcW w:w="2392" w:type="dxa"/>
          </w:tcPr>
          <w:p w14:paraId="411731E6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31E21661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49814833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7FBBB8DF" w14:textId="77777777" w:rsidR="005D02FC" w:rsidRPr="0032710D" w:rsidRDefault="005D02FC" w:rsidP="00837C75">
            <w:pPr>
              <w:pStyle w:val="af3"/>
            </w:pPr>
          </w:p>
        </w:tc>
      </w:tr>
      <w:tr w:rsidR="003C3327" w:rsidRPr="0032710D" w14:paraId="3C1CE01F" w14:textId="77777777" w:rsidTr="00B559C5">
        <w:tc>
          <w:tcPr>
            <w:tcW w:w="2392" w:type="dxa"/>
          </w:tcPr>
          <w:p w14:paraId="060FBDC0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24EF2D64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06AD297A" w14:textId="77777777" w:rsidR="003C3327" w:rsidRPr="0032710D" w:rsidRDefault="003C3327" w:rsidP="0012733E">
            <w:pPr>
              <w:pStyle w:val="af3"/>
            </w:pPr>
          </w:p>
        </w:tc>
      </w:tr>
      <w:tr w:rsidR="003C3327" w:rsidRPr="0032710D" w14:paraId="2E31F008" w14:textId="77777777" w:rsidTr="00F8085C">
        <w:trPr>
          <w:trHeight w:val="779"/>
        </w:trPr>
        <w:tc>
          <w:tcPr>
            <w:tcW w:w="9571" w:type="dxa"/>
            <w:gridSpan w:val="4"/>
            <w:vAlign w:val="center"/>
          </w:tcPr>
          <w:p w14:paraId="3ACEE4F2" w14:textId="77777777" w:rsidR="003C3327" w:rsidRPr="0032710D" w:rsidRDefault="003C3327" w:rsidP="00837C75">
            <w:pPr>
              <w:pStyle w:val="af3"/>
            </w:pPr>
          </w:p>
        </w:tc>
      </w:tr>
      <w:tr w:rsidR="003C7454" w:rsidRPr="0032710D" w14:paraId="363256ED" w14:textId="77777777" w:rsidTr="00F8085C">
        <w:trPr>
          <w:cantSplit/>
        </w:trPr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14:paraId="4CD22DC2" w14:textId="77777777" w:rsidR="003C7454" w:rsidRPr="0032710D" w:rsidRDefault="003C7454" w:rsidP="00556CFF">
            <w:pPr>
              <w:pStyle w:val="af4"/>
            </w:pPr>
            <w:r w:rsidRPr="0032710D">
              <w:t xml:space="preserve">Автоматизированная информационная система </w:t>
            </w:r>
          </w:p>
        </w:tc>
      </w:tr>
      <w:tr w:rsidR="00913551" w:rsidRPr="0032710D" w14:paraId="078BFAC8" w14:textId="77777777" w:rsidTr="00F8085C">
        <w:tc>
          <w:tcPr>
            <w:tcW w:w="9571" w:type="dxa"/>
            <w:gridSpan w:val="4"/>
            <w:tcBorders>
              <w:top w:val="single" w:sz="4" w:space="0" w:color="auto"/>
            </w:tcBorders>
            <w:vAlign w:val="center"/>
          </w:tcPr>
          <w:p w14:paraId="443D87B5" w14:textId="77777777" w:rsidR="00913551" w:rsidRPr="00695840" w:rsidRDefault="00695840" w:rsidP="00837C75">
            <w:pPr>
              <w:pStyle w:val="81"/>
            </w:pPr>
            <w:r w:rsidRPr="00695840">
              <w:t>(наименование системы)</w:t>
            </w:r>
          </w:p>
        </w:tc>
      </w:tr>
      <w:tr w:rsidR="00947620" w:rsidRPr="0032710D" w14:paraId="1988308B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20207DD6" w14:textId="77777777" w:rsidR="00947620" w:rsidRPr="0032710D" w:rsidRDefault="00947620" w:rsidP="00837C75">
            <w:pPr>
              <w:pStyle w:val="af3"/>
            </w:pPr>
          </w:p>
        </w:tc>
      </w:tr>
      <w:tr w:rsidR="00947620" w:rsidRPr="0032710D" w14:paraId="5A2F0174" w14:textId="77777777" w:rsidTr="00F8085C">
        <w:tc>
          <w:tcPr>
            <w:tcW w:w="9571" w:type="dxa"/>
            <w:gridSpan w:val="4"/>
            <w:vAlign w:val="center"/>
          </w:tcPr>
          <w:p w14:paraId="18BB0802" w14:textId="77777777" w:rsidR="00947620" w:rsidRPr="00D24DC7" w:rsidRDefault="00947620" w:rsidP="00D24DC7">
            <w:pPr>
              <w:pStyle w:val="af4"/>
              <w:rPr>
                <w:rStyle w:val="af5"/>
                <w:b/>
                <w:bCs/>
                <w:sz w:val="28"/>
              </w:rPr>
            </w:pPr>
          </w:p>
        </w:tc>
      </w:tr>
      <w:tr w:rsidR="00947620" w:rsidRPr="0032710D" w14:paraId="3394A6DB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585798FA" w14:textId="77777777" w:rsidR="00947620" w:rsidRPr="0032710D" w:rsidRDefault="00947620" w:rsidP="00D24DC7">
            <w:pPr>
              <w:pStyle w:val="af4"/>
            </w:pPr>
          </w:p>
        </w:tc>
      </w:tr>
      <w:tr w:rsidR="00947620" w:rsidRPr="0032710D" w14:paraId="5A485080" w14:textId="77777777" w:rsidTr="00F8085C">
        <w:tc>
          <w:tcPr>
            <w:tcW w:w="9571" w:type="dxa"/>
            <w:gridSpan w:val="4"/>
            <w:vAlign w:val="center"/>
          </w:tcPr>
          <w:p w14:paraId="68D1F8F2" w14:textId="77777777" w:rsidR="00D24DC7" w:rsidRPr="00947620" w:rsidRDefault="00341CD9" w:rsidP="00D24DC7">
            <w:pPr>
              <w:pStyle w:val="af4"/>
            </w:pPr>
            <w:r>
              <w:t>ТЕСТ-КЕЙСЫ</w:t>
            </w:r>
          </w:p>
        </w:tc>
      </w:tr>
      <w:tr w:rsidR="00A42922" w:rsidRPr="0032710D" w14:paraId="3066E961" w14:textId="77777777" w:rsidTr="00F8085C">
        <w:tc>
          <w:tcPr>
            <w:tcW w:w="9571" w:type="dxa"/>
            <w:gridSpan w:val="4"/>
            <w:vAlign w:val="center"/>
          </w:tcPr>
          <w:p w14:paraId="2345309E" w14:textId="77777777" w:rsidR="00A42922" w:rsidRPr="0032710D" w:rsidRDefault="00A42922" w:rsidP="00837C75">
            <w:pPr>
              <w:pStyle w:val="af3"/>
            </w:pPr>
          </w:p>
        </w:tc>
      </w:tr>
      <w:tr w:rsidR="00A42922" w:rsidRPr="0032710D" w14:paraId="51D52EFF" w14:textId="77777777" w:rsidTr="00E1596F">
        <w:tc>
          <w:tcPr>
            <w:tcW w:w="9571" w:type="dxa"/>
            <w:gridSpan w:val="4"/>
            <w:vAlign w:val="center"/>
          </w:tcPr>
          <w:p w14:paraId="7713E8C1" w14:textId="77777777" w:rsidR="00A42922" w:rsidRPr="003F437D" w:rsidRDefault="00A42922" w:rsidP="003F437D">
            <w:pPr>
              <w:pStyle w:val="af4"/>
            </w:pPr>
          </w:p>
        </w:tc>
      </w:tr>
      <w:tr w:rsidR="00DE2902" w:rsidRPr="0032710D" w14:paraId="05C20F3D" w14:textId="77777777" w:rsidTr="00E1596F">
        <w:tc>
          <w:tcPr>
            <w:tcW w:w="9571" w:type="dxa"/>
            <w:gridSpan w:val="4"/>
            <w:vAlign w:val="center"/>
          </w:tcPr>
          <w:p w14:paraId="7A78C247" w14:textId="77777777" w:rsidR="00DE2902" w:rsidRPr="0032710D" w:rsidRDefault="00DE2902" w:rsidP="00837C75">
            <w:pPr>
              <w:pStyle w:val="af3"/>
            </w:pPr>
          </w:p>
        </w:tc>
      </w:tr>
      <w:tr w:rsidR="00DE2902" w:rsidRPr="0032710D" w14:paraId="2B7AA05F" w14:textId="77777777" w:rsidTr="00E1596F">
        <w:trPr>
          <w:trHeight w:val="848"/>
        </w:trPr>
        <w:tc>
          <w:tcPr>
            <w:tcW w:w="9571" w:type="dxa"/>
            <w:gridSpan w:val="4"/>
            <w:vAlign w:val="center"/>
          </w:tcPr>
          <w:p w14:paraId="00CF4AF1" w14:textId="6144EB4E" w:rsidR="00DE2902" w:rsidRPr="001D4827" w:rsidRDefault="005D31BF" w:rsidP="0005307B">
            <w:pPr>
              <w:pStyle w:val="af4"/>
            </w:pPr>
            <w:r>
              <w:t>«</w:t>
            </w:r>
            <w:r w:rsidR="00C859D8">
              <w:t>Работа с проектами</w:t>
            </w:r>
            <w:r w:rsidR="0082313D" w:rsidRPr="0082313D">
              <w:t>»</w:t>
            </w:r>
          </w:p>
        </w:tc>
      </w:tr>
      <w:tr w:rsidR="001D4827" w:rsidRPr="0032710D" w14:paraId="0213551A" w14:textId="77777777" w:rsidTr="00E1596F">
        <w:tc>
          <w:tcPr>
            <w:tcW w:w="9571" w:type="dxa"/>
            <w:gridSpan w:val="4"/>
            <w:vAlign w:val="center"/>
          </w:tcPr>
          <w:p w14:paraId="1A67256C" w14:textId="77777777" w:rsidR="001D4827" w:rsidRPr="0032710D" w:rsidRDefault="001D4827" w:rsidP="00837C75">
            <w:pPr>
              <w:pStyle w:val="af3"/>
            </w:pPr>
          </w:p>
        </w:tc>
      </w:tr>
      <w:tr w:rsidR="00062D71" w:rsidRPr="0032710D" w14:paraId="36AF4BC1" w14:textId="77777777" w:rsidTr="00E1596F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14:paraId="3AB46C66" w14:textId="77777777" w:rsidR="00062D71" w:rsidRPr="00FE4F8C" w:rsidRDefault="00703F8A" w:rsidP="00FE4F8C">
            <w:pPr>
              <w:pStyle w:val="af4"/>
            </w:pPr>
            <w:r>
              <w:t>АИС.</w:t>
            </w:r>
            <w:r w:rsidR="0084488B">
              <w:t>ТК</w:t>
            </w:r>
            <w:r>
              <w:t>.</w:t>
            </w:r>
          </w:p>
        </w:tc>
      </w:tr>
      <w:tr w:rsidR="0091447D" w:rsidRPr="0032710D" w14:paraId="789A78F8" w14:textId="77777777" w:rsidTr="00F8085C">
        <w:tc>
          <w:tcPr>
            <w:tcW w:w="9571" w:type="dxa"/>
            <w:gridSpan w:val="4"/>
            <w:tcBorders>
              <w:top w:val="single" w:sz="4" w:space="0" w:color="auto"/>
            </w:tcBorders>
            <w:vAlign w:val="center"/>
          </w:tcPr>
          <w:p w14:paraId="7DF9F0DE" w14:textId="77777777" w:rsidR="0091447D" w:rsidRPr="001E59ED" w:rsidRDefault="001E59ED" w:rsidP="00837C75">
            <w:pPr>
              <w:pStyle w:val="81"/>
            </w:pPr>
            <w:r w:rsidRPr="001E59ED">
              <w:t>(наименование документа)</w:t>
            </w:r>
          </w:p>
        </w:tc>
      </w:tr>
      <w:tr w:rsidR="00D77D76" w:rsidRPr="0032710D" w14:paraId="312BBDD8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591FB9E7" w14:textId="77777777" w:rsidR="00D77D76" w:rsidRPr="0032710D" w:rsidRDefault="00D77D76" w:rsidP="00837C75">
            <w:pPr>
              <w:pStyle w:val="af3"/>
            </w:pPr>
          </w:p>
        </w:tc>
      </w:tr>
      <w:tr w:rsidR="001E59ED" w:rsidRPr="0032710D" w14:paraId="56DC99B2" w14:textId="77777777" w:rsidTr="00F8085C">
        <w:tc>
          <w:tcPr>
            <w:tcW w:w="4785" w:type="dxa"/>
            <w:gridSpan w:val="2"/>
            <w:vAlign w:val="center"/>
          </w:tcPr>
          <w:p w14:paraId="761EC2A9" w14:textId="77777777" w:rsidR="001E59ED" w:rsidRPr="001B7E3A" w:rsidRDefault="001E59ED" w:rsidP="001B7E3A">
            <w:pPr>
              <w:pStyle w:val="a4"/>
            </w:pPr>
          </w:p>
        </w:tc>
        <w:tc>
          <w:tcPr>
            <w:tcW w:w="4786" w:type="dxa"/>
            <w:gridSpan w:val="2"/>
            <w:vAlign w:val="center"/>
          </w:tcPr>
          <w:p w14:paraId="151EBA45" w14:textId="77777777" w:rsidR="001E59ED" w:rsidRPr="001B7E3A" w:rsidRDefault="001E59ED" w:rsidP="001B7E3A">
            <w:pPr>
              <w:pStyle w:val="a4"/>
            </w:pPr>
          </w:p>
        </w:tc>
      </w:tr>
      <w:tr w:rsidR="00074F8E" w:rsidRPr="0032710D" w14:paraId="7005FA9B" w14:textId="77777777" w:rsidTr="00116988">
        <w:tc>
          <w:tcPr>
            <w:tcW w:w="4785" w:type="dxa"/>
            <w:gridSpan w:val="2"/>
          </w:tcPr>
          <w:p w14:paraId="68011715" w14:textId="77777777" w:rsidR="00074F8E" w:rsidRPr="008F7AB9" w:rsidRDefault="00074F8E" w:rsidP="006120FC"/>
        </w:tc>
        <w:tc>
          <w:tcPr>
            <w:tcW w:w="4786" w:type="dxa"/>
            <w:gridSpan w:val="2"/>
          </w:tcPr>
          <w:p w14:paraId="0CDF5D2B" w14:textId="77777777" w:rsidR="00074F8E" w:rsidRPr="00F203EB" w:rsidRDefault="00074F8E" w:rsidP="000F71BE"/>
        </w:tc>
      </w:tr>
      <w:tr w:rsidR="00074F8E" w:rsidRPr="0032710D" w14:paraId="39B49BD2" w14:textId="77777777" w:rsidTr="00116988">
        <w:tc>
          <w:tcPr>
            <w:tcW w:w="4785" w:type="dxa"/>
            <w:gridSpan w:val="2"/>
          </w:tcPr>
          <w:p w14:paraId="306C1128" w14:textId="77777777" w:rsidR="00074F8E" w:rsidRDefault="00074F8E" w:rsidP="006120FC"/>
        </w:tc>
        <w:tc>
          <w:tcPr>
            <w:tcW w:w="4786" w:type="dxa"/>
            <w:gridSpan w:val="2"/>
          </w:tcPr>
          <w:p w14:paraId="3CDB0752" w14:textId="77777777" w:rsidR="00074F8E" w:rsidRDefault="00074F8E" w:rsidP="000F71BE"/>
        </w:tc>
      </w:tr>
      <w:tr w:rsidR="001B6C9F" w:rsidRPr="0032710D" w14:paraId="5E02C9D9" w14:textId="77777777" w:rsidTr="00B559C5">
        <w:trPr>
          <w:trHeight w:val="562"/>
        </w:trPr>
        <w:tc>
          <w:tcPr>
            <w:tcW w:w="4785" w:type="dxa"/>
            <w:gridSpan w:val="2"/>
            <w:vAlign w:val="center"/>
          </w:tcPr>
          <w:p w14:paraId="60CAA89F" w14:textId="77777777" w:rsidR="001B6C9F" w:rsidRPr="0032710D" w:rsidRDefault="001B6C9F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59B3B3BA" w14:textId="77777777" w:rsidR="001B6C9F" w:rsidRPr="0032710D" w:rsidRDefault="001B6C9F" w:rsidP="00837C75">
            <w:pPr>
              <w:pStyle w:val="af3"/>
            </w:pPr>
          </w:p>
        </w:tc>
      </w:tr>
      <w:tr w:rsidR="005D02FC" w:rsidRPr="0032710D" w14:paraId="7DE8207F" w14:textId="77777777" w:rsidTr="00B559C5">
        <w:tc>
          <w:tcPr>
            <w:tcW w:w="2392" w:type="dxa"/>
            <w:vAlign w:val="center"/>
          </w:tcPr>
          <w:p w14:paraId="2C067D86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00A428B" w14:textId="77777777" w:rsidR="005D02FC" w:rsidRPr="0032710D" w:rsidRDefault="005D02FC" w:rsidP="00887D31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74A77F32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58C7A3EA" w14:textId="77777777" w:rsidR="005D02FC" w:rsidRPr="0032710D" w:rsidRDefault="005D02FC" w:rsidP="00837C75">
            <w:pPr>
              <w:pStyle w:val="af3"/>
            </w:pPr>
          </w:p>
        </w:tc>
      </w:tr>
      <w:tr w:rsidR="00645334" w:rsidRPr="0032710D" w14:paraId="7CA4C92F" w14:textId="77777777" w:rsidTr="00B559C5">
        <w:tc>
          <w:tcPr>
            <w:tcW w:w="4785" w:type="dxa"/>
            <w:gridSpan w:val="2"/>
          </w:tcPr>
          <w:p w14:paraId="4D3395D5" w14:textId="77777777" w:rsidR="00645334" w:rsidRPr="0032710D" w:rsidRDefault="00645334" w:rsidP="0012733E">
            <w:pPr>
              <w:pStyle w:val="af3"/>
            </w:pPr>
          </w:p>
        </w:tc>
        <w:tc>
          <w:tcPr>
            <w:tcW w:w="4786" w:type="dxa"/>
            <w:gridSpan w:val="2"/>
          </w:tcPr>
          <w:p w14:paraId="4F07E338" w14:textId="77777777" w:rsidR="00645334" w:rsidRPr="0032710D" w:rsidRDefault="00645334" w:rsidP="0012733E">
            <w:pPr>
              <w:pStyle w:val="af3"/>
            </w:pPr>
          </w:p>
        </w:tc>
      </w:tr>
      <w:tr w:rsidR="00645334" w:rsidRPr="0032710D" w14:paraId="51CC4DD0" w14:textId="77777777" w:rsidTr="00F8085C">
        <w:tc>
          <w:tcPr>
            <w:tcW w:w="2392" w:type="dxa"/>
            <w:vAlign w:val="center"/>
          </w:tcPr>
          <w:p w14:paraId="58C71B37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96BF2A8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D490386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5192C7C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4663575" w14:textId="77777777" w:rsidTr="00F8085C">
        <w:tc>
          <w:tcPr>
            <w:tcW w:w="2392" w:type="dxa"/>
            <w:vAlign w:val="center"/>
          </w:tcPr>
          <w:p w14:paraId="25D20A51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5E29288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01C1B5C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1527BDA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4E5B48F" w14:textId="77777777" w:rsidTr="00F8085C">
        <w:tc>
          <w:tcPr>
            <w:tcW w:w="2392" w:type="dxa"/>
            <w:vAlign w:val="center"/>
          </w:tcPr>
          <w:p w14:paraId="201DAC7D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D6EE8DD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2E83BA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7244650E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31BBA004" w14:textId="77777777" w:rsidTr="00F8085C">
        <w:tc>
          <w:tcPr>
            <w:tcW w:w="2392" w:type="dxa"/>
            <w:vAlign w:val="center"/>
          </w:tcPr>
          <w:p w14:paraId="3B4CB02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80DEE8F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9858E23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3AA924F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7B8879E1" w14:textId="77777777" w:rsidTr="00F8085C">
        <w:tc>
          <w:tcPr>
            <w:tcW w:w="2392" w:type="dxa"/>
            <w:vAlign w:val="center"/>
          </w:tcPr>
          <w:p w14:paraId="05F67F97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5C8977EE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0CAC885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E7B4EBD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6B4E03CD" w14:textId="77777777" w:rsidTr="00F8085C">
        <w:tc>
          <w:tcPr>
            <w:tcW w:w="2392" w:type="dxa"/>
            <w:vAlign w:val="center"/>
          </w:tcPr>
          <w:p w14:paraId="3DB8A90B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7039F205" w14:textId="31869FAD" w:rsidR="00645334" w:rsidRPr="0032710D" w:rsidRDefault="00645334" w:rsidP="00837C75">
            <w:pPr>
              <w:pStyle w:val="af6"/>
            </w:pPr>
          </w:p>
        </w:tc>
        <w:tc>
          <w:tcPr>
            <w:tcW w:w="2393" w:type="dxa"/>
            <w:vAlign w:val="center"/>
          </w:tcPr>
          <w:p w14:paraId="7A06A0A6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52CE8CCF" w14:textId="77777777" w:rsidTr="00F8085C">
        <w:tc>
          <w:tcPr>
            <w:tcW w:w="2392" w:type="dxa"/>
            <w:vAlign w:val="center"/>
          </w:tcPr>
          <w:p w14:paraId="2AF4C749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B8E0015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1A5E0D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3AEC529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9CB7BDE" w14:textId="77777777" w:rsidTr="00F8085C">
        <w:tc>
          <w:tcPr>
            <w:tcW w:w="2392" w:type="dxa"/>
            <w:vAlign w:val="center"/>
          </w:tcPr>
          <w:p w14:paraId="58FCD603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76AB11BF" w14:textId="6635C13A" w:rsidR="00645334" w:rsidRPr="0032710D" w:rsidRDefault="00645334" w:rsidP="00556CFF">
            <w:pPr>
              <w:pStyle w:val="af6"/>
            </w:pPr>
            <w:r>
              <w:t>Москва 20</w:t>
            </w:r>
            <w:r w:rsidR="00556CFF">
              <w:t>2</w:t>
            </w:r>
            <w:r w:rsidR="00E079BC">
              <w:t>6</w:t>
            </w:r>
          </w:p>
        </w:tc>
        <w:tc>
          <w:tcPr>
            <w:tcW w:w="2393" w:type="dxa"/>
            <w:vAlign w:val="center"/>
          </w:tcPr>
          <w:p w14:paraId="1BD4B25E" w14:textId="77777777" w:rsidR="00645334" w:rsidRPr="0032710D" w:rsidRDefault="00645334" w:rsidP="00837C75">
            <w:pPr>
              <w:pStyle w:val="af3"/>
            </w:pPr>
          </w:p>
        </w:tc>
      </w:tr>
    </w:tbl>
    <w:p w14:paraId="1E5BC493" w14:textId="77777777" w:rsidR="00F8085C" w:rsidRPr="00834B47" w:rsidRDefault="00F8085C" w:rsidP="00837C75">
      <w:r w:rsidRPr="00834B47">
        <w:br w:type="page"/>
      </w:r>
    </w:p>
    <w:sdt>
      <w:sdtPr>
        <w:id w:val="12343628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  <w:lang w:eastAsia="en-US"/>
        </w:rPr>
      </w:sdtEndPr>
      <w:sdtContent>
        <w:p w14:paraId="3EE9C664" w14:textId="48050678" w:rsidR="00AD3F2C" w:rsidRPr="00BD6E0C" w:rsidRDefault="00AA4631">
          <w:pPr>
            <w:pStyle w:val="aff6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n-US"/>
            </w:rPr>
          </w:pPr>
          <w:r w:rsidRPr="00AA4631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ОГЛАВЛЕНИЕ</w:t>
          </w:r>
        </w:p>
        <w:p w14:paraId="5224406C" w14:textId="1FB11D19" w:rsidR="00AA4631" w:rsidRDefault="00AA4631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r>
            <w:rPr>
              <w:rFonts w:cs="Times New Roman"/>
              <w:color w:val="000000" w:themeColor="text1"/>
            </w:rPr>
            <w:fldChar w:fldCharType="begin"/>
          </w:r>
          <w:r>
            <w:rPr>
              <w:rFonts w:cs="Times New Roman"/>
              <w:color w:val="000000" w:themeColor="text1"/>
            </w:rPr>
            <w:instrText xml:space="preserve"> TOC \o "1-4" \h \z \u </w:instrText>
          </w:r>
          <w:r>
            <w:rPr>
              <w:rFonts w:cs="Times New Roman"/>
              <w:color w:val="000000" w:themeColor="text1"/>
            </w:rPr>
            <w:fldChar w:fldCharType="separate"/>
          </w:r>
          <w:hyperlink w:anchor="_Toc235718937" w:history="1">
            <w:r w:rsidRPr="00140894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Наименование тестируемого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853F0" w14:textId="2B354675" w:rsidR="00AA4631" w:rsidRDefault="00AA4631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38" w:history="1">
            <w:r w:rsidRPr="00140894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Тестовое покрытие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8FCD2" w14:textId="72685AB1" w:rsidR="00AA4631" w:rsidRDefault="00AA4631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39" w:history="1">
            <w:r w:rsidRPr="00140894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7EDF0" w14:textId="57EC1F33" w:rsidR="00AA4631" w:rsidRDefault="00AA4631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40" w:history="1">
            <w:r w:rsidRPr="00140894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Процесс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FEE5F" w14:textId="79E994E9" w:rsidR="00AA4631" w:rsidRDefault="00AA4631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41" w:history="1">
            <w:r w:rsidRPr="00140894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Создание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98B7" w14:textId="2DAFFB61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42" w:history="1">
            <w:r w:rsidRPr="00140894">
              <w:rPr>
                <w:rStyle w:val="af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7508" w14:textId="11672686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43" w:history="1">
            <w:r w:rsidRPr="00140894">
              <w:rPr>
                <w:rStyle w:val="af"/>
                <w:noProof/>
              </w:rPr>
              <w:t>3.1.1.1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Создание проекта с валидными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1717F" w14:textId="7FCD21A8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44" w:history="1">
            <w:r w:rsidRPr="00140894">
              <w:rPr>
                <w:rStyle w:val="af"/>
                <w:noProof/>
              </w:rPr>
              <w:t>3.1.1.2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Создание проекта с символами в названии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BFAD2" w14:textId="0892CE34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45" w:history="1">
            <w:r w:rsidRPr="00140894">
              <w:rPr>
                <w:rStyle w:val="af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Отрицательные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0110" w14:textId="4C24659D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46" w:history="1">
            <w:r w:rsidRPr="00140894">
              <w:rPr>
                <w:rStyle w:val="af"/>
                <w:noProof/>
              </w:rPr>
              <w:t>3.1.2.1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Создание проекта без названия.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F9430" w14:textId="5ED2722C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47" w:history="1">
            <w:r w:rsidRPr="00140894">
              <w:rPr>
                <w:rStyle w:val="af"/>
                <w:noProof/>
              </w:rPr>
              <w:t>3.1.2.2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Создание проекта с иконкой, превышвющей допустимый размер.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B2F4" w14:textId="33599FF9" w:rsidR="00AA4631" w:rsidRDefault="00AA4631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48" w:history="1">
            <w:r w:rsidRPr="00140894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Добавление проекта в избранное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195A" w14:textId="0893CDB6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49" w:history="1">
            <w:r w:rsidRPr="00140894">
              <w:rPr>
                <w:rStyle w:val="af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372F5" w14:textId="358B1CD0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50" w:history="1">
            <w:r w:rsidRPr="00140894">
              <w:rPr>
                <w:rStyle w:val="af"/>
                <w:noProof/>
              </w:rPr>
              <w:t>3.2.1.1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Успешное добавление проекта в избранное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DCBA4" w14:textId="2463F21A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51" w:history="1">
            <w:r w:rsidRPr="00140894">
              <w:rPr>
                <w:rStyle w:val="af"/>
                <w:noProof/>
              </w:rPr>
              <w:t>3.2.1.2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Успешное удаление проекта из избранного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139E" w14:textId="52BEF453" w:rsidR="00AA4631" w:rsidRDefault="00AA4631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52" w:history="1">
            <w:r w:rsidRPr="00140894">
              <w:rPr>
                <w:rStyle w:val="af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Изменение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F615A" w14:textId="350A3B43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53" w:history="1">
            <w:r w:rsidRPr="00140894">
              <w:rPr>
                <w:rStyle w:val="af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68213" w14:textId="0DEE2A3F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54" w:history="1">
            <w:r w:rsidRPr="00140894">
              <w:rPr>
                <w:rStyle w:val="af"/>
                <w:noProof/>
              </w:rPr>
              <w:t>3.3.1.1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Успешное изменение названия.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8FE93" w14:textId="55F4D5AA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55" w:history="1">
            <w:r w:rsidRPr="00140894">
              <w:rPr>
                <w:rStyle w:val="af"/>
                <w:noProof/>
              </w:rPr>
              <w:t>3.3.1.2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Успешное изменение иконки на кастомную.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27FE" w14:textId="52B2D9AF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56" w:history="1">
            <w:r w:rsidRPr="00140894">
              <w:rPr>
                <w:rStyle w:val="af"/>
                <w:noProof/>
              </w:rPr>
              <w:t>3.3.1.3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Успешное изменение иконки на файл пользователя.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05E6" w14:textId="24FB7998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57" w:history="1">
            <w:r w:rsidRPr="00140894">
              <w:rPr>
                <w:rStyle w:val="af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Отрицательные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14575" w14:textId="38C1D9BA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58" w:history="1">
            <w:r w:rsidRPr="00140894">
              <w:rPr>
                <w:rStyle w:val="af"/>
                <w:noProof/>
              </w:rPr>
              <w:t>3.3.2.1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Изменение иконки на файл объёмом больше 1 Мб.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291EA" w14:textId="179B3145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59" w:history="1">
            <w:r w:rsidRPr="00140894">
              <w:rPr>
                <w:rStyle w:val="af"/>
                <w:noProof/>
              </w:rPr>
              <w:t>3.3.2.2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Очистка названия при изменении.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93E0" w14:textId="09F4364F" w:rsidR="00AA4631" w:rsidRDefault="00AA4631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60" w:history="1">
            <w:r w:rsidRPr="00140894">
              <w:rPr>
                <w:rStyle w:val="af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Архивирование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D85C" w14:textId="7DE25A58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61" w:history="1">
            <w:r w:rsidRPr="00140894">
              <w:rPr>
                <w:rStyle w:val="af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0F0C" w14:textId="6F6E88E7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62" w:history="1">
            <w:r w:rsidRPr="00140894">
              <w:rPr>
                <w:rStyle w:val="af"/>
                <w:noProof/>
              </w:rPr>
              <w:t>3.4.1.1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Успешное архивирование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42017" w14:textId="19F4C830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63" w:history="1">
            <w:r w:rsidRPr="00140894">
              <w:rPr>
                <w:rStyle w:val="af"/>
                <w:noProof/>
              </w:rPr>
              <w:t>3.4.1.2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Успешное восстановление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FF4D" w14:textId="3859A4D1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64" w:history="1">
            <w:r w:rsidRPr="00140894">
              <w:rPr>
                <w:rStyle w:val="af"/>
                <w:noProof/>
              </w:rPr>
              <w:t>3.4.1.3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Успешная отмена восстановления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0ADB" w14:textId="4E3374B9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65" w:history="1">
            <w:r w:rsidRPr="00140894">
              <w:rPr>
                <w:rStyle w:val="af"/>
                <w:noProof/>
              </w:rPr>
              <w:t>3.4.2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Отрицательные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76440" w14:textId="6F3A86EC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66" w:history="1">
            <w:r w:rsidRPr="00140894">
              <w:rPr>
                <w:rStyle w:val="af"/>
                <w:noProof/>
              </w:rPr>
              <w:t>3.4.2.1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Архивация проекта с неверным кодом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DCC49" w14:textId="2D270B4C" w:rsidR="00AA4631" w:rsidRDefault="00AA4631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67" w:history="1">
            <w:r w:rsidRPr="00140894">
              <w:rPr>
                <w:rStyle w:val="af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Удаление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2C8AF" w14:textId="078A3BE9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68" w:history="1">
            <w:r w:rsidRPr="00140894">
              <w:rPr>
                <w:rStyle w:val="af"/>
                <w:noProof/>
              </w:rPr>
              <w:t>3.5.1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DC4F" w14:textId="0B144DFF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69" w:history="1">
            <w:r w:rsidRPr="00140894">
              <w:rPr>
                <w:rStyle w:val="af"/>
                <w:noProof/>
              </w:rPr>
              <w:t>3.5.1.1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Успешное удаление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58A8E" w14:textId="30406840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70" w:history="1">
            <w:r w:rsidRPr="00140894">
              <w:rPr>
                <w:rStyle w:val="af"/>
                <w:noProof/>
              </w:rPr>
              <w:t>3.5.2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Отрицательные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4AD8" w14:textId="4A0FCA4D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71" w:history="1">
            <w:r w:rsidRPr="00140894">
              <w:rPr>
                <w:rStyle w:val="af"/>
                <w:noProof/>
              </w:rPr>
              <w:t>3.5.2.1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Удаление проекта с неверным кодом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1119E" w14:textId="15C5F3CC" w:rsidR="00AA4631" w:rsidRDefault="00AA4631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72" w:history="1">
            <w:r w:rsidRPr="00140894">
              <w:rPr>
                <w:rStyle w:val="af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Поиск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A960" w14:textId="736A1FF1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73" w:history="1">
            <w:r w:rsidRPr="00140894">
              <w:rPr>
                <w:rStyle w:val="af"/>
                <w:noProof/>
              </w:rPr>
              <w:t>3.6.1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78C96" w14:textId="5C1A9997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74" w:history="1">
            <w:r w:rsidRPr="00140894">
              <w:rPr>
                <w:rStyle w:val="af"/>
                <w:noProof/>
              </w:rPr>
              <w:t>3.6.1.1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Успешный поиск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1F9F" w14:textId="56798BC6" w:rsidR="00AA4631" w:rsidRDefault="00AA4631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75" w:history="1">
            <w:r w:rsidRPr="00140894">
              <w:rPr>
                <w:rStyle w:val="af"/>
                <w:noProof/>
              </w:rPr>
              <w:t>3.6.2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Отрицательные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EFB64" w14:textId="218712CC" w:rsidR="00AA4631" w:rsidRDefault="00AA4631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18976" w:history="1">
            <w:r w:rsidRPr="00140894">
              <w:rPr>
                <w:rStyle w:val="af"/>
                <w:noProof/>
              </w:rPr>
              <w:t>3.6.2.1</w:t>
            </w:r>
            <w:r>
              <w:rPr>
                <w:noProof/>
              </w:rPr>
              <w:tab/>
            </w:r>
            <w:r w:rsidRPr="00140894">
              <w:rPr>
                <w:rStyle w:val="af"/>
                <w:noProof/>
              </w:rPr>
              <w:t>Поиск несуществующего значения.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02FE" w14:textId="636171C5" w:rsidR="00AA4631" w:rsidRDefault="00AA4631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18977" w:history="1">
            <w:r w:rsidRPr="00140894">
              <w:rPr>
                <w:rStyle w:val="af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140894">
              <w:rPr>
                <w:rStyle w:val="af"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_Toc235718977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CC239" w14:textId="1E52B80C" w:rsidR="00AD3F2C" w:rsidRPr="00AD3F2C" w:rsidRDefault="00AA4631">
          <w:pPr>
            <w:rPr>
              <w:rFonts w:cs="Times New Roman"/>
              <w:color w:val="000000" w:themeColor="text1"/>
            </w:rPr>
          </w:pPr>
          <w:r>
            <w:rPr>
              <w:rFonts w:cs="Times New Roman"/>
              <w:color w:val="000000" w:themeColor="text1"/>
            </w:rPr>
            <w:fldChar w:fldCharType="end"/>
          </w:r>
        </w:p>
      </w:sdtContent>
    </w:sdt>
    <w:p w14:paraId="45231D96" w14:textId="2ED07435" w:rsidR="00F66E9E" w:rsidRPr="00AD3F2C" w:rsidRDefault="00F66E9E" w:rsidP="00837C75">
      <w:pPr>
        <w:rPr>
          <w:rFonts w:cs="Times New Roman"/>
          <w:color w:val="000000" w:themeColor="text1"/>
          <w:lang w:eastAsia="ru-RU"/>
        </w:rPr>
      </w:pPr>
      <w:r w:rsidRPr="00AD3F2C">
        <w:rPr>
          <w:rFonts w:cs="Times New Roman"/>
          <w:color w:val="000000" w:themeColor="text1"/>
          <w:lang w:eastAsia="ru-RU"/>
        </w:rPr>
        <w:br w:type="page"/>
      </w:r>
    </w:p>
    <w:p w14:paraId="6F32D696" w14:textId="77777777" w:rsidR="00E610D1" w:rsidRPr="00A07379" w:rsidRDefault="00E610D1" w:rsidP="00837C75">
      <w:pPr>
        <w:pStyle w:val="1"/>
      </w:pPr>
      <w:bookmarkStart w:id="0" w:name="_Toc374966174"/>
      <w:bookmarkStart w:id="1" w:name="_Toc527453017"/>
      <w:bookmarkStart w:id="2" w:name="_Toc235718937"/>
      <w:r w:rsidRPr="00AA7103">
        <w:lastRenderedPageBreak/>
        <w:t>Наименование</w:t>
      </w:r>
      <w:r w:rsidRPr="00A07379">
        <w:t xml:space="preserve"> </w:t>
      </w:r>
      <w:bookmarkEnd w:id="0"/>
      <w:r w:rsidR="00A4088B">
        <w:t>тестируемого функционала</w:t>
      </w:r>
      <w:bookmarkEnd w:id="1"/>
      <w:bookmarkEnd w:id="2"/>
    </w:p>
    <w:p w14:paraId="0C5F2332" w14:textId="6C5C411C" w:rsidR="00E610D1" w:rsidRPr="00E07380" w:rsidRDefault="00C859D8" w:rsidP="00E079BC">
      <w:pPr>
        <w:pStyle w:val="ae"/>
        <w:ind w:firstLine="432"/>
      </w:pPr>
      <w:r>
        <w:t>Работа с проектами</w:t>
      </w:r>
      <w:r w:rsidR="0082313D" w:rsidRPr="00E07380">
        <w:t xml:space="preserve"> </w:t>
      </w:r>
      <w:r w:rsidR="0082313D" w:rsidRPr="0082313D">
        <w:t xml:space="preserve">в системе </w:t>
      </w:r>
      <w:r w:rsidR="00997FB8">
        <w:t>«</w:t>
      </w:r>
      <w:proofErr w:type="spellStart"/>
      <w:r w:rsidR="0082313D" w:rsidRPr="0082313D">
        <w:t>Ёжка</w:t>
      </w:r>
      <w:proofErr w:type="spellEnd"/>
      <w:r w:rsidR="00997FB8">
        <w:t>»</w:t>
      </w:r>
    </w:p>
    <w:p w14:paraId="38D5DB74" w14:textId="77777777" w:rsidR="00E610D1" w:rsidRPr="00A07379" w:rsidRDefault="007474BC" w:rsidP="00837C75">
      <w:pPr>
        <w:pStyle w:val="1"/>
      </w:pPr>
      <w:bookmarkStart w:id="3" w:name="_Toc527453018"/>
      <w:bookmarkStart w:id="4" w:name="_Toc235718938"/>
      <w:r>
        <w:t>Тестовое покрытие</w:t>
      </w:r>
      <w:bookmarkEnd w:id="3"/>
      <w:bookmarkEnd w:id="4"/>
    </w:p>
    <w:p w14:paraId="7F50C402" w14:textId="77777777" w:rsidR="00CB7AAC" w:rsidRDefault="00CB7AAC" w:rsidP="00394259">
      <w:pPr>
        <w:pStyle w:val="af6"/>
        <w:ind w:firstLine="432"/>
        <w:jc w:val="left"/>
      </w:pPr>
      <w:r w:rsidRPr="00CB7AAC">
        <w:t xml:space="preserve">Тестовое покрытие в полном объеме </w:t>
      </w:r>
      <w:r w:rsidR="0015166F" w:rsidRPr="00CB7AAC">
        <w:t xml:space="preserve">соответствует </w:t>
      </w:r>
      <w:r w:rsidR="00F74821">
        <w:t>ЧТЗ</w:t>
      </w:r>
      <w:r w:rsidR="00DB1F46" w:rsidRPr="00997FB8">
        <w:rPr>
          <w:color w:val="FF0000"/>
        </w:rPr>
        <w:t>_____</w:t>
      </w:r>
      <w:r w:rsidR="00BB4DDD">
        <w:t>;</w:t>
      </w:r>
    </w:p>
    <w:p w14:paraId="587C7CE2" w14:textId="77777777" w:rsidR="00505EB9" w:rsidRPr="003635FE" w:rsidRDefault="00505EB9" w:rsidP="00E079BC">
      <w:pPr>
        <w:pStyle w:val="21"/>
      </w:pPr>
      <w:bookmarkStart w:id="5" w:name="_Toc517462382"/>
      <w:bookmarkStart w:id="6" w:name="_Toc527453019"/>
      <w:bookmarkStart w:id="7" w:name="_Toc235718939"/>
      <w:r w:rsidRPr="003635FE">
        <w:t>Термины, определения и сокращения</w:t>
      </w:r>
      <w:bookmarkEnd w:id="5"/>
      <w:bookmarkEnd w:id="6"/>
      <w:bookmarkEnd w:id="7"/>
    </w:p>
    <w:p w14:paraId="3ACFC331" w14:textId="77777777" w:rsidR="00505EB9" w:rsidRPr="00684C4B" w:rsidRDefault="00505EB9" w:rsidP="00963C28">
      <w:pPr>
        <w:pStyle w:val="af6"/>
        <w:ind w:firstLine="432"/>
        <w:jc w:val="left"/>
      </w:pPr>
      <w:r w:rsidRPr="00963C28">
        <w:t>В данном Т</w:t>
      </w:r>
      <w:r w:rsidR="009E498E" w:rsidRPr="00963C28">
        <w:t>К</w:t>
      </w:r>
      <w:r w:rsidRPr="00963C28">
        <w:t xml:space="preserve"> используются термины и сокращения, определенные в Глоссарии терминов и определений ПАО «Ростелеком», а также следующие (</w:t>
      </w:r>
      <w:r w:rsidRPr="00963C28">
        <w:fldChar w:fldCharType="begin"/>
      </w:r>
      <w:r w:rsidRPr="00963C28">
        <w:instrText xml:space="preserve"> REF _Ref436989145 \h  \* MERGEFORMAT </w:instrText>
      </w:r>
      <w:r w:rsidRPr="00963C28">
        <w:fldChar w:fldCharType="separate"/>
      </w:r>
      <w:r w:rsidRPr="00963C28">
        <w:t>Таблица 1</w:t>
      </w:r>
      <w:r w:rsidRPr="00963C28">
        <w:fldChar w:fldCharType="end"/>
      </w:r>
      <w:r w:rsidRPr="00963C28">
        <w:t>)</w:t>
      </w:r>
      <w:r w:rsidRPr="00684C4B">
        <w:t>:</w:t>
      </w:r>
    </w:p>
    <w:p w14:paraId="4F800784" w14:textId="77777777" w:rsidR="00505EB9" w:rsidRPr="00E92F94" w:rsidRDefault="00505EB9" w:rsidP="00505EB9">
      <w:pPr>
        <w:pStyle w:val="aff1"/>
      </w:pPr>
    </w:p>
    <w:p w14:paraId="7DAD2F30" w14:textId="77777777" w:rsidR="00505EB9" w:rsidRPr="00684C4B" w:rsidRDefault="00505EB9" w:rsidP="00505EB9">
      <w:pPr>
        <w:pStyle w:val="aff3"/>
        <w:jc w:val="right"/>
      </w:pPr>
      <w:bookmarkStart w:id="8" w:name="_Ref436989145"/>
      <w:r w:rsidRPr="00684C4B">
        <w:t xml:space="preserve">Таблица </w:t>
      </w:r>
      <w:r w:rsidR="004B6E24">
        <w:rPr>
          <w:noProof/>
        </w:rPr>
        <w:fldChar w:fldCharType="begin"/>
      </w:r>
      <w:r w:rsidR="004B6E24">
        <w:rPr>
          <w:noProof/>
        </w:rPr>
        <w:instrText xml:space="preserve"> SEQ Таблица \* ARABIC </w:instrText>
      </w:r>
      <w:r w:rsidR="004B6E24">
        <w:rPr>
          <w:noProof/>
        </w:rPr>
        <w:fldChar w:fldCharType="separate"/>
      </w:r>
      <w:r>
        <w:rPr>
          <w:noProof/>
        </w:rPr>
        <w:t>1</w:t>
      </w:r>
      <w:r w:rsidR="004B6E24">
        <w:rPr>
          <w:noProof/>
        </w:rPr>
        <w:fldChar w:fldCharType="end"/>
      </w:r>
      <w:bookmarkEnd w:id="8"/>
    </w:p>
    <w:p w14:paraId="77F83547" w14:textId="77777777" w:rsidR="00505EB9" w:rsidRPr="00684C4B" w:rsidRDefault="00505EB9" w:rsidP="00505EB9">
      <w:pPr>
        <w:pStyle w:val="aff3"/>
      </w:pPr>
      <w:r w:rsidRPr="00684C4B">
        <w:t>Термины и сокращения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6"/>
        <w:gridCol w:w="6503"/>
      </w:tblGrid>
      <w:tr w:rsidR="00505EB9" w:rsidRPr="003A62DE" w14:paraId="1F462CE4" w14:textId="77777777" w:rsidTr="00797CC8">
        <w:trPr>
          <w:trHeight w:val="435"/>
          <w:tblHeader/>
          <w:jc w:val="center"/>
        </w:trPr>
        <w:tc>
          <w:tcPr>
            <w:tcW w:w="1623" w:type="pct"/>
            <w:shd w:val="clear" w:color="auto" w:fill="E0E0E0"/>
            <w:vAlign w:val="center"/>
          </w:tcPr>
          <w:p w14:paraId="0820D3EA" w14:textId="77777777" w:rsidR="00505EB9" w:rsidRPr="00684C4B" w:rsidRDefault="00505EB9" w:rsidP="00797CC8">
            <w:pPr>
              <w:pStyle w:val="aff"/>
              <w:jc w:val="center"/>
              <w:rPr>
                <w:b/>
              </w:rPr>
            </w:pPr>
            <w:r w:rsidRPr="00684C4B">
              <w:rPr>
                <w:b/>
              </w:rPr>
              <w:t>Термин/Сокращение</w:t>
            </w:r>
          </w:p>
        </w:tc>
        <w:tc>
          <w:tcPr>
            <w:tcW w:w="3377" w:type="pct"/>
            <w:shd w:val="clear" w:color="auto" w:fill="E0E0E0"/>
            <w:vAlign w:val="center"/>
          </w:tcPr>
          <w:p w14:paraId="6E6E79DE" w14:textId="77777777" w:rsidR="00505EB9" w:rsidRPr="00684C4B" w:rsidRDefault="00505EB9" w:rsidP="00797CC8">
            <w:pPr>
              <w:pStyle w:val="aff"/>
              <w:jc w:val="center"/>
              <w:rPr>
                <w:b/>
              </w:rPr>
            </w:pPr>
            <w:r w:rsidRPr="00684C4B">
              <w:rPr>
                <w:b/>
              </w:rPr>
              <w:t>Пояснение</w:t>
            </w:r>
          </w:p>
        </w:tc>
      </w:tr>
      <w:tr w:rsidR="00505EB9" w:rsidRPr="003A62DE" w14:paraId="58674D8F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6234E863" w14:textId="77777777" w:rsidR="00505EB9" w:rsidRPr="00684C4B" w:rsidRDefault="00556CFF" w:rsidP="00797CC8">
            <w:pPr>
              <w:pStyle w:val="aff"/>
              <w:rPr>
                <w:b/>
              </w:rPr>
            </w:pPr>
            <w:r>
              <w:rPr>
                <w:b/>
              </w:rPr>
              <w:t>ТК</w:t>
            </w:r>
          </w:p>
        </w:tc>
        <w:tc>
          <w:tcPr>
            <w:tcW w:w="3377" w:type="pct"/>
            <w:vAlign w:val="center"/>
          </w:tcPr>
          <w:p w14:paraId="22C41BB2" w14:textId="77777777" w:rsidR="00505EB9" w:rsidRPr="00684C4B" w:rsidRDefault="00556CFF" w:rsidP="00797CC8">
            <w:pPr>
              <w:pStyle w:val="aff"/>
            </w:pPr>
            <w:r>
              <w:t>Тест - кейсы</w:t>
            </w:r>
          </w:p>
        </w:tc>
      </w:tr>
      <w:tr w:rsidR="00505EB9" w:rsidRPr="003A62DE" w14:paraId="72B879A0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0E17553F" w14:textId="77777777" w:rsidR="00505EB9" w:rsidRPr="00684C4B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ПУ</w:t>
            </w:r>
          </w:p>
        </w:tc>
        <w:tc>
          <w:tcPr>
            <w:tcW w:w="3377" w:type="pct"/>
            <w:vAlign w:val="center"/>
          </w:tcPr>
          <w:p w14:paraId="302E13C0" w14:textId="77777777" w:rsidR="00505EB9" w:rsidRPr="00684C4B" w:rsidRDefault="00505EB9" w:rsidP="00797CC8">
            <w:pPr>
              <w:pStyle w:val="aff"/>
            </w:pPr>
            <w:r>
              <w:t>Предварительные условия</w:t>
            </w:r>
          </w:p>
        </w:tc>
      </w:tr>
      <w:tr w:rsidR="00505EB9" w:rsidRPr="003A62DE" w14:paraId="04D38158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2A1ED6E7" w14:textId="77777777" w:rsidR="00505EB9" w:rsidRPr="00684C4B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ВД</w:t>
            </w:r>
          </w:p>
        </w:tc>
        <w:tc>
          <w:tcPr>
            <w:tcW w:w="3377" w:type="pct"/>
            <w:vAlign w:val="center"/>
          </w:tcPr>
          <w:p w14:paraId="7C27256B" w14:textId="77777777" w:rsidR="00505EB9" w:rsidRPr="00684C4B" w:rsidRDefault="00505EB9" w:rsidP="00797CC8">
            <w:pPr>
              <w:pStyle w:val="aff"/>
            </w:pPr>
            <w:r>
              <w:t>Выполняемые действия</w:t>
            </w:r>
          </w:p>
        </w:tc>
      </w:tr>
      <w:tr w:rsidR="00505EB9" w:rsidRPr="003A62DE" w14:paraId="6740D9A3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4115D008" w14:textId="77777777" w:rsidR="00505EB9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ОР</w:t>
            </w:r>
          </w:p>
        </w:tc>
        <w:tc>
          <w:tcPr>
            <w:tcW w:w="3377" w:type="pct"/>
            <w:vAlign w:val="center"/>
          </w:tcPr>
          <w:p w14:paraId="7CDA8C2F" w14:textId="77777777" w:rsidR="00505EB9" w:rsidRDefault="00505EB9" w:rsidP="00797CC8">
            <w:pPr>
              <w:pStyle w:val="aff"/>
            </w:pPr>
            <w:r>
              <w:t>Ожидаемый результат</w:t>
            </w:r>
          </w:p>
        </w:tc>
      </w:tr>
    </w:tbl>
    <w:p w14:paraId="7A11DF60" w14:textId="77777777" w:rsidR="00394259" w:rsidRDefault="00394259" w:rsidP="00DB4AD5">
      <w:pPr>
        <w:pStyle w:val="af6"/>
        <w:ind w:firstLine="432"/>
        <w:jc w:val="left"/>
        <w:rPr>
          <w:rFonts w:eastAsia="Arial Unicode MS" w:cs="Arial"/>
          <w:b/>
          <w:bCs/>
          <w:kern w:val="1"/>
          <w:szCs w:val="32"/>
          <w:lang w:eastAsia="ar-SA"/>
        </w:rPr>
      </w:pPr>
      <w:r>
        <w:br w:type="page"/>
      </w:r>
    </w:p>
    <w:p w14:paraId="7AE6D891" w14:textId="7F82802E" w:rsidR="002E72AC" w:rsidRDefault="00CB7AAC" w:rsidP="002E72AC">
      <w:pPr>
        <w:pStyle w:val="1"/>
      </w:pPr>
      <w:bookmarkStart w:id="9" w:name="_Toc527453020"/>
      <w:bookmarkStart w:id="10" w:name="_Toc235718940"/>
      <w:r>
        <w:lastRenderedPageBreak/>
        <w:t>Процесс тестирования</w:t>
      </w:r>
      <w:bookmarkEnd w:id="9"/>
      <w:bookmarkEnd w:id="10"/>
    </w:p>
    <w:p w14:paraId="253E2665" w14:textId="074AC271" w:rsidR="002E72AC" w:rsidRPr="00E079BC" w:rsidRDefault="00C859D8" w:rsidP="00E079BC">
      <w:pPr>
        <w:pStyle w:val="21"/>
      </w:pPr>
      <w:bookmarkStart w:id="11" w:name="_Toc235718941"/>
      <w:r>
        <w:t>Создание проекта</w:t>
      </w:r>
      <w:bookmarkEnd w:id="11"/>
    </w:p>
    <w:bookmarkStart w:id="12" w:name="_Hlk204718142"/>
    <w:bookmarkStart w:id="13" w:name="_Toc235718942"/>
    <w:p w14:paraId="2C07BD67" w14:textId="4BBF75C8" w:rsidR="00F963F8" w:rsidRDefault="00523B28" w:rsidP="0082313D">
      <w:pPr>
        <w:pStyle w:val="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B30C65" wp14:editId="761D606E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116297457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2C23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45.35pt;margin-top:16.9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biWyS9QBAACdBAAAEAAAAAAA&#10;AAAAAAAAAADTAwAAZHJzL2luay9pbmsxLnhtbFBLAQItABQABgAIAAAAIQAacxws3wAAAAsBAAAP&#10;AAAAAAAAAAAAAAAAANU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 w:rsidR="00C859D8">
        <w:t>Положительные ТК</w:t>
      </w:r>
      <w:bookmarkEnd w:id="13"/>
    </w:p>
    <w:bookmarkStart w:id="14" w:name="_Toc235718943"/>
    <w:p w14:paraId="0B164D34" w14:textId="28AE5288" w:rsidR="00C859D8" w:rsidRPr="00C859D8" w:rsidRDefault="00C859D8" w:rsidP="00C859D8">
      <w:pPr>
        <w:pStyle w:val="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C85CC85" wp14:editId="6403F96F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947D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45.35pt;margin-top:16.9pt;width:.75pt;height: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AhRMoUBAAAuAwAADgAAAAAAAAAAAAAAAAA8AgAAZHJzL2Uyb0RvYy54bWxQSwECLQAU&#10;AAYACAAAACEAHBi3oNUBAACdBAAAEAAAAAAAAAAAAAAAAADtAwAAZHJzL2luay9pbmsxLnhtbFBL&#10;AQItABQABgAIAAAAIQAacxws3wAAAAsBAAAPAAAAAAAAAAAAAAAAAPA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 w:rsidR="009A5B2C">
        <w:rPr>
          <w:noProof/>
        </w:rPr>
        <w:t>Создание проекта с валидными данными</w:t>
      </w:r>
      <w:bookmarkEnd w:id="14"/>
    </w:p>
    <w:p w14:paraId="2F751C74" w14:textId="77777777" w:rsidR="00C859D8" w:rsidRPr="00C859D8" w:rsidRDefault="00C859D8" w:rsidP="00C859D8">
      <w:pPr>
        <w:rPr>
          <w:lang w:eastAsia="ru-RU"/>
        </w:rPr>
      </w:pPr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6240A9" w:rsidRPr="00EE537C" w14:paraId="384B485B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EC28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9A10" w14:textId="77777777" w:rsidR="00865D77" w:rsidRPr="00EE537C" w:rsidRDefault="00865D77" w:rsidP="00864865"/>
        </w:tc>
      </w:tr>
      <w:tr w:rsidR="006240A9" w:rsidRPr="00EE537C" w14:paraId="6609923F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9E4E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E89B" w14:textId="6D631F5F" w:rsidR="00865D77" w:rsidRDefault="00755A1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</w:t>
            </w:r>
            <w:r w:rsidR="009A5B2C">
              <w:t>авторизован</w:t>
            </w:r>
            <w:r>
              <w:t xml:space="preserve"> в системе. </w:t>
            </w:r>
          </w:p>
          <w:p w14:paraId="0EB7766D" w14:textId="562837B0" w:rsidR="009A5B2C" w:rsidRDefault="009A5B2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одно созданное пространство.</w:t>
            </w:r>
          </w:p>
          <w:p w14:paraId="32F46D15" w14:textId="572A356E" w:rsidR="00865D77" w:rsidRPr="00EE537C" w:rsidRDefault="009A5B2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9A5B2C">
              <w:rPr>
                <w:noProof/>
              </w:rPr>
              <w:drawing>
                <wp:inline distT="0" distB="0" distL="0" distR="0" wp14:anchorId="0950A304" wp14:editId="2E647931">
                  <wp:extent cx="3411803" cy="2327275"/>
                  <wp:effectExtent l="0" t="0" r="0" b="0"/>
                  <wp:docPr id="914245206" name="Рисунок 91424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53" cy="2332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0A9" w:rsidRPr="00EE537C" w14:paraId="4CB1A6A2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7001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862A" w14:textId="61B2B32E" w:rsidR="00865D77" w:rsidRPr="005D66D1" w:rsidRDefault="00865D77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Открыть </w:t>
            </w:r>
            <w:r w:rsidR="009A5B2C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пространство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09E8ADE" w14:textId="721E96F3" w:rsidR="00865D77" w:rsidRDefault="00865D77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9A5B2C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Создать проект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346C920A" w14:textId="77777777" w:rsidR="00865D77" w:rsidRDefault="009A5B2C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9A5B2C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AF684DD" wp14:editId="6B9A1A4C">
                  <wp:extent cx="2424050" cy="1979930"/>
                  <wp:effectExtent l="0" t="0" r="0" b="1270"/>
                  <wp:docPr id="914245207" name="Рисунок 914245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39" cy="198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E5B34" w14:textId="5702EFE1" w:rsidR="009A5B2C" w:rsidRDefault="0001402D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Ввести название проекта, </w:t>
            </w:r>
            <w:r w:rsidR="006240A9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разрешено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</w:t>
            </w:r>
            <w:r w:rsidR="006240A9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использовать цифры и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смайлики.</w:t>
            </w:r>
          </w:p>
          <w:p w14:paraId="240CAB9D" w14:textId="77777777" w:rsidR="0001402D" w:rsidRDefault="00E951B0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По желанию изменить код.</w:t>
            </w:r>
          </w:p>
          <w:p w14:paraId="3E288A11" w14:textId="5A293E3A" w:rsidR="00E951B0" w:rsidRDefault="00E951B0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По желанию изменить иконку, нажав на неё, после изменения нажать кнопку «Сохранить».</w:t>
            </w:r>
          </w:p>
          <w:p w14:paraId="24ECB29F" w14:textId="77777777" w:rsidR="00E951B0" w:rsidRDefault="00141D21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141D21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57289985" wp14:editId="41002AAA">
                  <wp:extent cx="2939415" cy="2095923"/>
                  <wp:effectExtent l="0" t="0" r="0" b="0"/>
                  <wp:docPr id="914245212" name="Рисунок 914245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677" cy="21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EF61C" w14:textId="77777777" w:rsidR="00141D21" w:rsidRDefault="00141D21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По желанию выбрать файл для иконки.</w:t>
            </w:r>
          </w:p>
          <w:p w14:paraId="4D23B404" w14:textId="77777777" w:rsidR="00141D21" w:rsidRDefault="00141D21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141D21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8D826A6" wp14:editId="2309A015">
                  <wp:extent cx="2852439" cy="2003425"/>
                  <wp:effectExtent l="0" t="0" r="5080" b="0"/>
                  <wp:docPr id="914245213" name="Рисунок 914245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964" cy="2006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9BC14" w14:textId="7FB1FF29" w:rsidR="00141D21" w:rsidRDefault="006240A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область изображения для иконки, перемещая изображение.</w:t>
            </w:r>
          </w:p>
          <w:p w14:paraId="55584709" w14:textId="0727DFE2" w:rsidR="006240A9" w:rsidRDefault="006240A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240A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FC48AFD" wp14:editId="7BD603FF">
                  <wp:extent cx="2739390" cy="1990811"/>
                  <wp:effectExtent l="0" t="0" r="3810" b="9525"/>
                  <wp:docPr id="914245215" name="Рисунок 914245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974" cy="1994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69489" w14:textId="77777777" w:rsidR="006240A9" w:rsidRDefault="006240A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  <w:p w14:paraId="5D421F25" w14:textId="187552E7" w:rsidR="006240A9" w:rsidRPr="005D66D1" w:rsidRDefault="006240A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240A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7FA1D57" wp14:editId="6D3CD64E">
                  <wp:extent cx="2815502" cy="2051966"/>
                  <wp:effectExtent l="0" t="0" r="4445" b="5715"/>
                  <wp:docPr id="914245216" name="Рисунок 914245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725" cy="205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0A9" w:rsidRPr="00EE537C" w14:paraId="0BDD1663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7223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8806" w14:textId="3C0942AD" w:rsidR="00865D77" w:rsidRPr="00865D77" w:rsidRDefault="00865D77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Успешн</w:t>
            </w:r>
            <w:r w:rsidR="00E951B0">
              <w:rPr>
                <w:color w:val="0F1115"/>
                <w:shd w:val="clear" w:color="auto" w:fill="FFFFFF"/>
              </w:rPr>
              <w:t>ое создание проекта, вывод сообщения «Ты создал(-а) новый проект»</w:t>
            </w:r>
            <w:r w:rsidR="006240A9">
              <w:rPr>
                <w:color w:val="0F1115"/>
                <w:shd w:val="clear" w:color="auto" w:fill="FFFFFF"/>
              </w:rPr>
              <w:t>, переход в управление проектом.</w:t>
            </w:r>
          </w:p>
          <w:p w14:paraId="2B5FB222" w14:textId="77777777" w:rsidR="00865D77" w:rsidRDefault="006240A9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240A9">
              <w:rPr>
                <w:noProof/>
                <w:sz w:val="28"/>
                <w:szCs w:val="28"/>
              </w:rPr>
              <w:drawing>
                <wp:inline distT="0" distB="0" distL="0" distR="0" wp14:anchorId="2D28514C" wp14:editId="5BA5F96A">
                  <wp:extent cx="1914525" cy="387052"/>
                  <wp:effectExtent l="0" t="0" r="0" b="0"/>
                  <wp:docPr id="914245217" name="Рисунок 914245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368" cy="390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C496E" w14:textId="77777777" w:rsidR="006240A9" w:rsidRDefault="006240A9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240A9">
              <w:rPr>
                <w:noProof/>
                <w:sz w:val="28"/>
                <w:szCs w:val="28"/>
              </w:rPr>
              <w:drawing>
                <wp:inline distT="0" distB="0" distL="0" distR="0" wp14:anchorId="69A87FAF" wp14:editId="420D1727">
                  <wp:extent cx="3653790" cy="2180371"/>
                  <wp:effectExtent l="0" t="0" r="3810" b="0"/>
                  <wp:docPr id="914245218" name="Рисунок 914245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279" cy="218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F5C24" w14:textId="77777777" w:rsidR="006240A9" w:rsidRDefault="006240A9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240A9">
              <w:rPr>
                <w:noProof/>
                <w:sz w:val="28"/>
                <w:szCs w:val="28"/>
              </w:rPr>
              <w:drawing>
                <wp:inline distT="0" distB="0" distL="0" distR="0" wp14:anchorId="667421FF" wp14:editId="3522740A">
                  <wp:extent cx="2552700" cy="1230058"/>
                  <wp:effectExtent l="0" t="0" r="0" b="8255"/>
                  <wp:docPr id="914245219" name="Рисунок 914245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877" cy="123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26304" w14:textId="77777777" w:rsidR="00E324E5" w:rsidRDefault="00E324E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Зафиксирован баг: иконка проекта не сохранена. </w:t>
            </w:r>
          </w:p>
          <w:p w14:paraId="5334DA8B" w14:textId="77777777" w:rsidR="00E324E5" w:rsidRDefault="00E324E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Обнаружено, что кастомные иконки сохраняются, а иконки из файлов — нет.</w:t>
            </w:r>
          </w:p>
          <w:p w14:paraId="53FC29D1" w14:textId="5159F18B" w:rsidR="00E324E5" w:rsidRPr="00865D77" w:rsidRDefault="00E324E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E324E5">
              <w:rPr>
                <w:noProof/>
                <w:sz w:val="28"/>
                <w:szCs w:val="28"/>
              </w:rPr>
              <w:drawing>
                <wp:inline distT="0" distB="0" distL="0" distR="0" wp14:anchorId="02943ABD" wp14:editId="0B9E24F4">
                  <wp:extent cx="1247949" cy="609685"/>
                  <wp:effectExtent l="0" t="0" r="9525" b="0"/>
                  <wp:docPr id="1350381275" name="Рисунок 135038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55807" w14:textId="67877E96" w:rsidR="00865D77" w:rsidRDefault="00865D77" w:rsidP="00865D77">
      <w:pPr>
        <w:rPr>
          <w:lang w:eastAsia="ru-RU"/>
        </w:rPr>
      </w:pPr>
    </w:p>
    <w:bookmarkStart w:id="15" w:name="_Toc235718944"/>
    <w:p w14:paraId="5A96E009" w14:textId="13672297" w:rsidR="00952678" w:rsidRPr="00C859D8" w:rsidRDefault="00952678" w:rsidP="00952678">
      <w:pPr>
        <w:pStyle w:val="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91D9069" wp14:editId="2E39EF80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0A19C" id="Ink 4" o:spid="_x0000_s1026" type="#_x0000_t75" style="position:absolute;margin-left:545.35pt;margin-top:16.9pt;width:.75pt;height: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">
                <v:imagedata r:id="rId11" o:title=""/>
              </v:shape>
            </w:pict>
          </mc:Fallback>
        </mc:AlternateContent>
      </w:r>
      <w:r>
        <w:rPr>
          <w:noProof/>
        </w:rPr>
        <w:t>Создание проекта с символами в названии</w:t>
      </w:r>
      <w:bookmarkEnd w:id="15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952678" w:rsidRPr="00EE537C" w14:paraId="1226D60C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876E" w14:textId="77777777" w:rsidR="00952678" w:rsidRPr="007825CE" w:rsidRDefault="0095267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6C7D" w14:textId="77777777" w:rsidR="00952678" w:rsidRPr="00EE537C" w:rsidRDefault="00952678" w:rsidP="00864865"/>
        </w:tc>
      </w:tr>
      <w:tr w:rsidR="00952678" w:rsidRPr="00EE537C" w14:paraId="2E4DD129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E4DA4" w14:textId="77777777" w:rsidR="00952678" w:rsidRPr="007825CE" w:rsidRDefault="0095267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9121" w14:textId="77777777" w:rsidR="00952678" w:rsidRDefault="00952678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4F3D5EE7" w14:textId="77777777" w:rsidR="00952678" w:rsidRDefault="00952678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одно созданное пространство.</w:t>
            </w:r>
          </w:p>
          <w:p w14:paraId="006E9B70" w14:textId="77777777" w:rsidR="00952678" w:rsidRPr="00EE537C" w:rsidRDefault="00952678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9A5B2C">
              <w:rPr>
                <w:noProof/>
              </w:rPr>
              <w:lastRenderedPageBreak/>
              <w:drawing>
                <wp:inline distT="0" distB="0" distL="0" distR="0" wp14:anchorId="594F3ED0" wp14:editId="5029A494">
                  <wp:extent cx="3411803" cy="2327275"/>
                  <wp:effectExtent l="0" t="0" r="0" b="0"/>
                  <wp:docPr id="914245222" name="Рисунок 914245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53" cy="2332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678" w:rsidRPr="00EE537C" w14:paraId="70453273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D195" w14:textId="77777777" w:rsidR="00952678" w:rsidRPr="007825CE" w:rsidRDefault="0095267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359A" w14:textId="77777777" w:rsidR="00952678" w:rsidRPr="005D66D1" w:rsidRDefault="00952678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Открыть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пространство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99B4FE6" w14:textId="77777777" w:rsidR="00952678" w:rsidRDefault="00952678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Создать проект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56552D9A" w14:textId="77777777" w:rsidR="00952678" w:rsidRDefault="00952678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9A5B2C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89BA019" wp14:editId="3559D339">
                  <wp:extent cx="2424050" cy="1979930"/>
                  <wp:effectExtent l="0" t="0" r="0" b="1270"/>
                  <wp:docPr id="914245223" name="Рисунок 914245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39" cy="198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36150" w14:textId="4E1BD7BF" w:rsidR="00952678" w:rsidRDefault="00952678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название проекта</w:t>
            </w:r>
            <w:r w:rsidR="003944D8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с использованием символов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59FA21AC" w14:textId="346CBA2D" w:rsidR="00952678" w:rsidRDefault="003944D8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A2F29BD" wp14:editId="690B93B5">
                  <wp:extent cx="1914525" cy="2072969"/>
                  <wp:effectExtent l="0" t="0" r="0" b="3810"/>
                  <wp:docPr id="914245232" name="Рисунок 914245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76843" t="27474" r="4340" b="36305"/>
                          <a:stretch/>
                        </pic:blipFill>
                        <pic:spPr bwMode="auto">
                          <a:xfrm>
                            <a:off x="0" y="0"/>
                            <a:ext cx="1923675" cy="2082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3D2FD1E" w14:textId="5DF7BC77" w:rsidR="00952678" w:rsidRPr="003944D8" w:rsidRDefault="00952678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</w:tc>
      </w:tr>
      <w:tr w:rsidR="00952678" w:rsidRPr="00EE537C" w14:paraId="007666B8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5BB7" w14:textId="77777777" w:rsidR="00952678" w:rsidRPr="007825CE" w:rsidRDefault="0095267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51B8" w14:textId="7B325CDB" w:rsidR="00952678" w:rsidRPr="00865D77" w:rsidRDefault="00952678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Успешное создание проекта, вывод сообщения «Ты создал(-а) новый проект», переход </w:t>
            </w:r>
            <w:r w:rsidR="00793DAC">
              <w:rPr>
                <w:color w:val="0F1115"/>
                <w:shd w:val="clear" w:color="auto" w:fill="FFFFFF"/>
              </w:rPr>
              <w:t>на канбан-доску</w:t>
            </w:r>
            <w:r>
              <w:rPr>
                <w:color w:val="0F1115"/>
                <w:shd w:val="clear" w:color="auto" w:fill="FFFFFF"/>
              </w:rPr>
              <w:t>.</w:t>
            </w:r>
          </w:p>
          <w:p w14:paraId="1138F407" w14:textId="13041AF1" w:rsidR="00952678" w:rsidRPr="00A1232D" w:rsidRDefault="003944D8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3944D8">
              <w:t xml:space="preserve">Зафиксирован </w:t>
            </w:r>
            <w:r w:rsidR="00A1232D">
              <w:t>баг</w:t>
            </w:r>
            <w:r w:rsidRPr="003944D8">
              <w:t xml:space="preserve">: на некоторые символы </w:t>
            </w:r>
            <w:r>
              <w:t xml:space="preserve">форма </w:t>
            </w:r>
            <w:r w:rsidR="00A1232D">
              <w:t xml:space="preserve">через короткий промежуток времени </w:t>
            </w:r>
            <w:r>
              <w:t>реагирует ошибкой</w:t>
            </w:r>
            <w:r w:rsidRPr="003944D8">
              <w:t>.</w:t>
            </w:r>
          </w:p>
          <w:p w14:paraId="2A57AC36" w14:textId="40043A0F" w:rsidR="00A1232D" w:rsidRPr="003944D8" w:rsidRDefault="00A1232D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A1232D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D342C69" wp14:editId="529F36BC">
                  <wp:extent cx="2953421" cy="2033905"/>
                  <wp:effectExtent l="0" t="0" r="0" b="4445"/>
                  <wp:docPr id="914245233" name="Рисунок 914245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549" cy="203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8CC00" w14:textId="38191A04" w:rsidR="00952678" w:rsidRDefault="00952678" w:rsidP="00865D77">
      <w:pPr>
        <w:rPr>
          <w:lang w:eastAsia="ru-RU"/>
        </w:rPr>
      </w:pPr>
    </w:p>
    <w:bookmarkStart w:id="16" w:name="_Toc235718945"/>
    <w:p w14:paraId="21BC8851" w14:textId="10DF417A" w:rsidR="00A1232D" w:rsidRDefault="00A1232D" w:rsidP="00A1232D">
      <w:pPr>
        <w:pStyle w:val="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8C646FE" wp14:editId="499E679F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3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41EC7" id="Ink 4" o:spid="_x0000_s1026" type="#_x0000_t75" style="position:absolute;margin-left:545.35pt;margin-top:16.9pt;width:.75pt;height: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6/JDYUBAAAuAwAADgAAAAAAAAAAAAAAAAA8AgAAZHJzL2Uyb0RvYy54bWxQSwECLQAU&#10;AAYACAAAACEAt25sbNUBAACdBAAAEAAAAAAAAAAAAAAAAADtAwAAZHJzL2luay9pbmsxLnhtbFBL&#10;AQItABQABgAIAAAAIQAacxws3wAAAAsBAAAPAAAAAAAAAAAAAAAAAPA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>
        <w:t>Отрицательные ТК</w:t>
      </w:r>
      <w:bookmarkEnd w:id="16"/>
    </w:p>
    <w:bookmarkStart w:id="17" w:name="_Toc235718946"/>
    <w:p w14:paraId="1F8860B3" w14:textId="0184F8D8" w:rsidR="00793DAC" w:rsidRDefault="00793DAC" w:rsidP="00793DAC">
      <w:pPr>
        <w:pStyle w:val="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DF26933" wp14:editId="67BAAFE1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4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92091" id="Ink 4" o:spid="_x0000_s1026" type="#_x0000_t75" style="position:absolute;margin-left:545.35pt;margin-top:16.9pt;width:.75pt;height: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">
                <v:imagedata r:id="rId11" o:title=""/>
              </v:shape>
            </w:pict>
          </mc:Fallback>
        </mc:AlternateContent>
      </w:r>
      <w:r>
        <w:rPr>
          <w:noProof/>
        </w:rPr>
        <w:t>Создание проекта без названия.</w:t>
      </w:r>
      <w:bookmarkEnd w:id="17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793DAC" w:rsidRPr="00EE537C" w14:paraId="257BCD7D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1ACC" w14:textId="77777777" w:rsidR="00793DAC" w:rsidRPr="007825CE" w:rsidRDefault="00793DAC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D900" w14:textId="77777777" w:rsidR="00793DAC" w:rsidRPr="00EE537C" w:rsidRDefault="00793DAC" w:rsidP="00864865"/>
        </w:tc>
      </w:tr>
      <w:tr w:rsidR="00793DAC" w:rsidRPr="00EE537C" w14:paraId="7DC59AC7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6EAE3" w14:textId="77777777" w:rsidR="00793DAC" w:rsidRPr="007825CE" w:rsidRDefault="00793DAC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BBF6" w14:textId="77777777" w:rsidR="00793DAC" w:rsidRDefault="00793DA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2650C0BC" w14:textId="77777777" w:rsidR="00793DAC" w:rsidRDefault="00793DA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одно созданное пространство.</w:t>
            </w:r>
          </w:p>
          <w:p w14:paraId="02FEA326" w14:textId="77777777" w:rsidR="00793DAC" w:rsidRPr="00EE537C" w:rsidRDefault="00793DA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9A5B2C">
              <w:rPr>
                <w:noProof/>
              </w:rPr>
              <w:drawing>
                <wp:inline distT="0" distB="0" distL="0" distR="0" wp14:anchorId="3325428B" wp14:editId="37769FB8">
                  <wp:extent cx="3411803" cy="2327275"/>
                  <wp:effectExtent l="0" t="0" r="0" b="0"/>
                  <wp:docPr id="914245245" name="Рисунок 914245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53" cy="2332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DAC" w:rsidRPr="00EE537C" w14:paraId="3B17A994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CA6B" w14:textId="77777777" w:rsidR="00793DAC" w:rsidRPr="007825CE" w:rsidRDefault="00793DAC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3AAB" w14:textId="77777777" w:rsidR="00793DAC" w:rsidRPr="005D66D1" w:rsidRDefault="00793DAC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Открыть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пространство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1DF89D1F" w14:textId="77777777" w:rsidR="00793DAC" w:rsidRDefault="00793DAC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Создать проект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65B0706C" w14:textId="77777777" w:rsidR="00793DAC" w:rsidRDefault="00793DAC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9A5B2C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CDA2BC9" wp14:editId="38CEA4F9">
                  <wp:extent cx="2424050" cy="1979930"/>
                  <wp:effectExtent l="0" t="0" r="0" b="1270"/>
                  <wp:docPr id="914245246" name="Рисунок 914245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39" cy="198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6C669" w14:textId="77777777" w:rsidR="00793DAC" w:rsidRDefault="00793DAC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  <w:p w14:paraId="088A4221" w14:textId="3ABE46B3" w:rsidR="00793DAC" w:rsidRPr="003944D8" w:rsidRDefault="00793DAC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AB13D3" wp14:editId="1F3407EA">
                  <wp:extent cx="2221069" cy="2066925"/>
                  <wp:effectExtent l="0" t="0" r="8255" b="0"/>
                  <wp:docPr id="1859498629" name="Рисунок 1859498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056" cy="206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3DAC" w:rsidRPr="00EE537C" w14:paraId="30F7F2AA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7872" w14:textId="77777777" w:rsidR="00793DAC" w:rsidRPr="007825CE" w:rsidRDefault="00793DAC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6738D" w14:textId="4641CC4C" w:rsidR="00793DAC" w:rsidRPr="00F63A8A" w:rsidRDefault="00793DAC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Кнопка «Создать» неактивна.</w:t>
            </w:r>
          </w:p>
          <w:p w14:paraId="328B9C4D" w14:textId="77777777" w:rsidR="00793DAC" w:rsidRPr="003944D8" w:rsidRDefault="00793DAC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63A8A">
              <w:rPr>
                <w:noProof/>
                <w:sz w:val="28"/>
                <w:szCs w:val="28"/>
              </w:rPr>
              <w:drawing>
                <wp:inline distT="0" distB="0" distL="0" distR="0" wp14:anchorId="1458E662" wp14:editId="318B06F5">
                  <wp:extent cx="3151309" cy="2409825"/>
                  <wp:effectExtent l="0" t="0" r="0" b="0"/>
                  <wp:docPr id="1859498624" name="Рисунок 1859498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515" cy="2413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F95F2" w14:textId="77777777" w:rsidR="00793DAC" w:rsidRPr="00793DAC" w:rsidRDefault="00793DAC" w:rsidP="00793DAC">
      <w:pPr>
        <w:rPr>
          <w:lang w:eastAsia="ru-RU"/>
        </w:rPr>
      </w:pPr>
    </w:p>
    <w:bookmarkStart w:id="18" w:name="_Toc235718947"/>
    <w:p w14:paraId="4E1DA7B0" w14:textId="0AF4FD71" w:rsidR="00F63A8A" w:rsidRDefault="00F63A8A" w:rsidP="00F63A8A">
      <w:pPr>
        <w:pStyle w:val="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2B6F0C3" wp14:editId="1F3F6346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3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4FFB7" id="Ink 4" o:spid="_x0000_s1026" type="#_x0000_t75" style="position:absolute;margin-left:545.35pt;margin-top:16.9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pSSkYUBAAAuAwAADgAAAAAAAAAAAAAAAAA8AgAAZHJzL2Uyb0RvYy54bWxQSwECLQAU&#10;AAYACAAAACEA9t2ZCdUBAACdBAAAEAAAAAAAAAAAAAAAAADtAwAAZHJzL2luay9pbmsxLnhtbFBL&#10;AQItABQABgAIAAAAIQAacxws3wAAAAsBAAAPAAAAAAAAAAAAAAAAAPA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>
        <w:rPr>
          <w:noProof/>
        </w:rPr>
        <w:t>Создание проекта с иконкой, превышвющей допустимый размер.</w:t>
      </w:r>
      <w:bookmarkEnd w:id="18"/>
    </w:p>
    <w:p w14:paraId="3607CB85" w14:textId="64176C67" w:rsidR="00A1232D" w:rsidRDefault="00A1232D" w:rsidP="00865D77">
      <w:pPr>
        <w:rPr>
          <w:lang w:eastAsia="ru-RU"/>
        </w:rPr>
      </w:pPr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F63A8A" w:rsidRPr="00EE537C" w14:paraId="6307FB7B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3474" w14:textId="77777777" w:rsidR="00F63A8A" w:rsidRPr="007825CE" w:rsidRDefault="00F63A8A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bookmarkStart w:id="19" w:name="_Hlk235061621"/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2CF1" w14:textId="77777777" w:rsidR="00F63A8A" w:rsidRPr="00EE537C" w:rsidRDefault="00F63A8A" w:rsidP="00864865"/>
        </w:tc>
      </w:tr>
      <w:tr w:rsidR="00F63A8A" w:rsidRPr="00EE537C" w14:paraId="3F91F27B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8708" w14:textId="77777777" w:rsidR="00F63A8A" w:rsidRPr="007825CE" w:rsidRDefault="00F63A8A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42696" w14:textId="77777777" w:rsidR="00F63A8A" w:rsidRDefault="00F63A8A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2B18F274" w14:textId="2DF9AC0D" w:rsidR="00F63A8A" w:rsidRDefault="00F63A8A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имеет хотя бы </w:t>
            </w:r>
            <w:r w:rsidR="00FF1C58">
              <w:t>одно созданное пространство</w:t>
            </w:r>
            <w:r>
              <w:t>.</w:t>
            </w:r>
          </w:p>
          <w:p w14:paraId="771A1B30" w14:textId="77777777" w:rsidR="00F63A8A" w:rsidRPr="00EE537C" w:rsidRDefault="00F63A8A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9A5B2C">
              <w:rPr>
                <w:noProof/>
              </w:rPr>
              <w:drawing>
                <wp:inline distT="0" distB="0" distL="0" distR="0" wp14:anchorId="230B9A79" wp14:editId="0F31DF6A">
                  <wp:extent cx="3411803" cy="2327275"/>
                  <wp:effectExtent l="0" t="0" r="0" b="0"/>
                  <wp:docPr id="914245236" name="Рисунок 914245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53" cy="2332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3A8A" w:rsidRPr="00EE537C" w14:paraId="47F53D9F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1DD7" w14:textId="77777777" w:rsidR="00F63A8A" w:rsidRPr="007825CE" w:rsidRDefault="00F63A8A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B40B" w14:textId="77777777" w:rsidR="00F63A8A" w:rsidRPr="005D66D1" w:rsidRDefault="00F63A8A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Открыть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пространство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48E8FC43" w14:textId="77777777" w:rsidR="00F63A8A" w:rsidRDefault="00F63A8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Создать проект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2D227041" w14:textId="77777777" w:rsidR="00F63A8A" w:rsidRDefault="00F63A8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9A5B2C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0754A11E" wp14:editId="54B5AF30">
                  <wp:extent cx="2424050" cy="1979930"/>
                  <wp:effectExtent l="0" t="0" r="0" b="1270"/>
                  <wp:docPr id="914245237" name="Рисунок 914245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39" cy="198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900E2" w14:textId="4DF58ECE" w:rsidR="00F63A8A" w:rsidRDefault="00F63A8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название проекта.</w:t>
            </w:r>
          </w:p>
          <w:p w14:paraId="6074466E" w14:textId="332D9FED" w:rsidR="00F63A8A" w:rsidRDefault="00F63A8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иконку.</w:t>
            </w:r>
          </w:p>
          <w:p w14:paraId="785D08A8" w14:textId="6F5C0069" w:rsidR="00F63A8A" w:rsidRDefault="00F63A8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добавления файла.</w:t>
            </w:r>
          </w:p>
          <w:p w14:paraId="3788A7E4" w14:textId="373DD6C3" w:rsidR="00F63A8A" w:rsidRDefault="00F63A8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F63A8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0DACEDC" wp14:editId="3093F57F">
                  <wp:extent cx="3196419" cy="2342515"/>
                  <wp:effectExtent l="0" t="0" r="4445" b="635"/>
                  <wp:docPr id="914245241" name="Рисунок 914245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08" cy="234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243BE" w14:textId="4D32E35C" w:rsidR="00F63A8A" w:rsidRPr="00F63A8A" w:rsidRDefault="00F63A8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файл объёмом более 1 Мб.</w:t>
            </w:r>
          </w:p>
          <w:p w14:paraId="40B3ACB4" w14:textId="77777777" w:rsidR="00F63A8A" w:rsidRPr="003944D8" w:rsidRDefault="00F63A8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</w:tc>
      </w:tr>
      <w:tr w:rsidR="00F63A8A" w:rsidRPr="00EE537C" w14:paraId="00E31790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DA80" w14:textId="77777777" w:rsidR="00F63A8A" w:rsidRPr="007825CE" w:rsidRDefault="00F63A8A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E111" w14:textId="14CEC9B0" w:rsidR="00F63A8A" w:rsidRPr="00F63A8A" w:rsidRDefault="00F63A8A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«Размер превышает 1 Мб».</w:t>
            </w:r>
          </w:p>
          <w:p w14:paraId="09B5073B" w14:textId="477B2604" w:rsidR="00F63A8A" w:rsidRPr="003944D8" w:rsidRDefault="00F63A8A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63A8A">
              <w:rPr>
                <w:noProof/>
                <w:sz w:val="28"/>
                <w:szCs w:val="28"/>
              </w:rPr>
              <w:drawing>
                <wp:inline distT="0" distB="0" distL="0" distR="0" wp14:anchorId="24B03D9F" wp14:editId="766067E9">
                  <wp:extent cx="3151309" cy="2409825"/>
                  <wp:effectExtent l="0" t="0" r="0" b="0"/>
                  <wp:docPr id="914245243" name="Рисунок 914245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515" cy="2413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9"/>
    </w:tbl>
    <w:p w14:paraId="71A6A95F" w14:textId="77777777" w:rsidR="00A1232D" w:rsidRDefault="00A1232D" w:rsidP="00865D77">
      <w:pPr>
        <w:rPr>
          <w:lang w:eastAsia="ru-RU"/>
        </w:rPr>
      </w:pPr>
    </w:p>
    <w:p w14:paraId="7B78804F" w14:textId="2B551043" w:rsidR="000E64EF" w:rsidRPr="00E079BC" w:rsidRDefault="000E64EF" w:rsidP="000E64EF">
      <w:pPr>
        <w:pStyle w:val="21"/>
      </w:pPr>
      <w:bookmarkStart w:id="20" w:name="_Toc235718948"/>
      <w:r>
        <w:lastRenderedPageBreak/>
        <w:t>Добавление проекта в избранное</w:t>
      </w:r>
      <w:bookmarkEnd w:id="20"/>
    </w:p>
    <w:p w14:paraId="7886885E" w14:textId="7D4566BC" w:rsidR="000E64EF" w:rsidRDefault="000E64EF" w:rsidP="000E64EF">
      <w:pPr>
        <w:pStyle w:val="3"/>
      </w:pPr>
      <w:bookmarkStart w:id="21" w:name="_Toc235718949"/>
      <w:r>
        <w:t>Положительные ТК</w:t>
      </w:r>
      <w:bookmarkEnd w:id="21"/>
    </w:p>
    <w:p w14:paraId="33BABDB4" w14:textId="2C81564B" w:rsidR="000E64EF" w:rsidRDefault="00EF48FF" w:rsidP="000E64EF">
      <w:pPr>
        <w:pStyle w:val="4"/>
      </w:pPr>
      <w:bookmarkStart w:id="22" w:name="_Toc235718950"/>
      <w:r>
        <w:t>Успешное д</w:t>
      </w:r>
      <w:r w:rsidR="0061266E">
        <w:t>обавление проекта в избранное</w:t>
      </w:r>
      <w:bookmarkEnd w:id="22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61266E" w:rsidRPr="00EE537C" w14:paraId="4241F9DA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6FB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0DB7" w14:textId="77777777" w:rsidR="0061266E" w:rsidRPr="00EE537C" w:rsidRDefault="0061266E" w:rsidP="00864865"/>
        </w:tc>
      </w:tr>
      <w:tr w:rsidR="0061266E" w:rsidRPr="00EE537C" w14:paraId="628877BF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E7E6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5C3D" w14:textId="77777777" w:rsid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08C26967" w14:textId="77777777" w:rsid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255254B5" w14:textId="41027417" w:rsidR="0061266E" w:rsidRPr="00EE537C" w:rsidRDefault="0050651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506515">
              <w:rPr>
                <w:noProof/>
              </w:rPr>
              <w:drawing>
                <wp:inline distT="0" distB="0" distL="0" distR="0" wp14:anchorId="162C63E9" wp14:editId="41B89597">
                  <wp:extent cx="2879820" cy="2238375"/>
                  <wp:effectExtent l="0" t="0" r="0" b="0"/>
                  <wp:docPr id="1859498645" name="Рисунок 1859498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53" cy="224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6E" w:rsidRPr="00EE537C" w14:paraId="10D8400B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CBFB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C1DC0" w14:textId="7FB0940C" w:rsidR="0061266E" w:rsidRPr="005D66D1" w:rsidRDefault="0061266E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проект, кликнув на 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с тремя точками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7FDFFC2" w14:textId="77777777" w:rsidR="0061266E" w:rsidRDefault="0061266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Добавить в избранное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6496103" w14:textId="77777777" w:rsidR="0061266E" w:rsidRPr="00FA7D57" w:rsidRDefault="0061266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</w:p>
          <w:p w14:paraId="381B7806" w14:textId="77777777" w:rsidR="0061266E" w:rsidRPr="00FA7D57" w:rsidRDefault="0061266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FA7D57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084F8D2" wp14:editId="684A7BE2">
                  <wp:extent cx="2925335" cy="1933575"/>
                  <wp:effectExtent l="0" t="0" r="8890" b="0"/>
                  <wp:docPr id="1859498630" name="Рисунок 1859498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694" cy="1937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6E" w:rsidRPr="00EE537C" w14:paraId="75207F4E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B2DF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FCCA" w14:textId="77777777" w:rsidR="0061266E" w:rsidRPr="00F63A8A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Проект добавлен в избранное, помечен значком звёздочки.</w:t>
            </w:r>
          </w:p>
          <w:p w14:paraId="57E59AD0" w14:textId="77777777" w:rsid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A7D57">
              <w:rPr>
                <w:noProof/>
                <w:sz w:val="28"/>
                <w:szCs w:val="28"/>
              </w:rPr>
              <w:drawing>
                <wp:inline distT="0" distB="0" distL="0" distR="0" wp14:anchorId="0C7F8703" wp14:editId="136B45E0">
                  <wp:extent cx="2209799" cy="2057400"/>
                  <wp:effectExtent l="0" t="0" r="635" b="0"/>
                  <wp:docPr id="1859498632" name="Рисунок 1859498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b="27027"/>
                          <a:stretch/>
                        </pic:blipFill>
                        <pic:spPr bwMode="auto">
                          <a:xfrm>
                            <a:off x="0" y="0"/>
                            <a:ext cx="2210108" cy="20576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70F7B4" w14:textId="77777777" w:rsidR="0061266E" w:rsidRP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61266E">
              <w:lastRenderedPageBreak/>
              <w:t>На вкладке «Проекты» раздела «О пространстве» отобрази</w:t>
            </w:r>
            <w:r>
              <w:t>лся</w:t>
            </w:r>
            <w:r w:rsidRPr="0061266E">
              <w:t xml:space="preserve"> новый блок «Избранные»</w:t>
            </w:r>
            <w:r>
              <w:t xml:space="preserve"> с добавленным проектом.</w:t>
            </w:r>
          </w:p>
          <w:p w14:paraId="568BA048" w14:textId="77777777" w:rsid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A7D57">
              <w:rPr>
                <w:noProof/>
                <w:sz w:val="28"/>
                <w:szCs w:val="28"/>
              </w:rPr>
              <w:drawing>
                <wp:inline distT="0" distB="0" distL="0" distR="0" wp14:anchorId="1564564E" wp14:editId="454F9D17">
                  <wp:extent cx="2896004" cy="1771897"/>
                  <wp:effectExtent l="0" t="0" r="0" b="0"/>
                  <wp:docPr id="1859498633" name="Рисунок 185949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C142F" w14:textId="77777777" w:rsid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Опция «Добавить в избранное» сменилась опцией «Убрать из избранного».</w:t>
            </w:r>
          </w:p>
          <w:p w14:paraId="6EDB7B92" w14:textId="5209785C" w:rsidR="0061266E" w:rsidRPr="003944D8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1266E">
              <w:rPr>
                <w:noProof/>
                <w:sz w:val="28"/>
                <w:szCs w:val="28"/>
              </w:rPr>
              <w:drawing>
                <wp:inline distT="0" distB="0" distL="0" distR="0" wp14:anchorId="505B38A3" wp14:editId="34D75A9A">
                  <wp:extent cx="3095625" cy="892361"/>
                  <wp:effectExtent l="0" t="0" r="0" b="3175"/>
                  <wp:docPr id="1859498636" name="Рисунок 1859498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492" cy="89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33A46" w14:textId="77777777" w:rsidR="000E64EF" w:rsidRPr="000E64EF" w:rsidRDefault="000E64EF" w:rsidP="000E64EF">
      <w:pPr>
        <w:rPr>
          <w:lang w:eastAsia="ru-RU"/>
        </w:rPr>
      </w:pPr>
    </w:p>
    <w:p w14:paraId="1BE9EB67" w14:textId="3D24C84F" w:rsidR="0061266E" w:rsidRDefault="00EF48FF" w:rsidP="0061266E">
      <w:pPr>
        <w:pStyle w:val="4"/>
      </w:pPr>
      <w:bookmarkStart w:id="23" w:name="_Toc235718951"/>
      <w:r>
        <w:t>Успешное у</w:t>
      </w:r>
      <w:r w:rsidR="0061266E">
        <w:t>даление проекта из избранного</w:t>
      </w:r>
      <w:bookmarkEnd w:id="23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61266E" w:rsidRPr="00EE537C" w14:paraId="23F788DD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EF69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74D2" w14:textId="77777777" w:rsidR="0061266E" w:rsidRPr="00EE537C" w:rsidRDefault="0061266E" w:rsidP="00864865"/>
        </w:tc>
      </w:tr>
      <w:tr w:rsidR="0061266E" w:rsidRPr="00EE537C" w14:paraId="4A20BBAF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A4167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F252" w14:textId="77777777" w:rsid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E4C0ED3" w14:textId="46607F5A" w:rsid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и добавленный в избранное проект.</w:t>
            </w:r>
          </w:p>
          <w:p w14:paraId="76E1A917" w14:textId="659372CD" w:rsidR="0061266E" w:rsidRPr="00EE537C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61266E">
              <w:rPr>
                <w:noProof/>
              </w:rPr>
              <w:drawing>
                <wp:inline distT="0" distB="0" distL="0" distR="0" wp14:anchorId="64A80899" wp14:editId="6CF7239D">
                  <wp:extent cx="3409786" cy="2695575"/>
                  <wp:effectExtent l="0" t="0" r="635" b="0"/>
                  <wp:docPr id="1859498642" name="Рисунок 1859498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355" cy="269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6E" w:rsidRPr="00EE537C" w14:paraId="77B64EA8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0ACE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45FB2" w14:textId="6BE8A745" w:rsidR="0061266E" w:rsidRPr="005D66D1" w:rsidRDefault="0061266E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</w:t>
            </w:r>
            <w:r w:rsidR="00071775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в избранном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, кликнув на 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с тремя точками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37807DA" w14:textId="60D4044B" w:rsidR="0061266E" w:rsidRDefault="0061266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Убрать из избранного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5ED22E61" w14:textId="2FEA963E" w:rsidR="0061266E" w:rsidRPr="00FA7D57" w:rsidRDefault="0061266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1266E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5592885D" wp14:editId="71862855">
                  <wp:extent cx="3095625" cy="892361"/>
                  <wp:effectExtent l="0" t="0" r="0" b="3175"/>
                  <wp:docPr id="1859498643" name="Рисунок 1859498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492" cy="89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A2691" w14:textId="648D471F" w:rsidR="0061266E" w:rsidRPr="00FA7D57" w:rsidRDefault="0061266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</w:p>
        </w:tc>
      </w:tr>
      <w:tr w:rsidR="0061266E" w:rsidRPr="00EE537C" w14:paraId="19ACF92C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75E6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BBD90" w14:textId="00BBE271" w:rsidR="0061266E" w:rsidRPr="00F63A8A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Проект удалён из избранного, снят значок звёздочки. </w:t>
            </w:r>
            <w:r w:rsidRPr="0061266E">
              <w:t>На вкладке «Проекты» раздела «О пространстве»</w:t>
            </w:r>
            <w:r>
              <w:t xml:space="preserve"> пропал блок «Избранные», если других избранных проектов нет.</w:t>
            </w:r>
          </w:p>
          <w:p w14:paraId="6F794084" w14:textId="3AEAB54A" w:rsidR="0061266E" w:rsidRP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1266E">
              <w:rPr>
                <w:noProof/>
                <w:sz w:val="28"/>
                <w:szCs w:val="28"/>
              </w:rPr>
              <w:drawing>
                <wp:inline distT="0" distB="0" distL="0" distR="0" wp14:anchorId="59399BEB" wp14:editId="310B7DB2">
                  <wp:extent cx="2981325" cy="1810477"/>
                  <wp:effectExtent l="0" t="0" r="0" b="0"/>
                  <wp:docPr id="1859498644" name="Рисунок 1859498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919" cy="181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BFA53" w14:textId="77777777" w:rsidR="00755A12" w:rsidRPr="00755A12" w:rsidRDefault="00755A12" w:rsidP="00755A12">
      <w:pPr>
        <w:rPr>
          <w:lang w:eastAsia="ru-RU"/>
        </w:rPr>
      </w:pPr>
    </w:p>
    <w:p w14:paraId="59930C5B" w14:textId="6AB32CFE" w:rsidR="00530322" w:rsidRPr="00E079BC" w:rsidRDefault="00530322" w:rsidP="00530322">
      <w:pPr>
        <w:pStyle w:val="21"/>
      </w:pPr>
      <w:bookmarkStart w:id="24" w:name="_Toc235718952"/>
      <w:bookmarkEnd w:id="12"/>
      <w:r>
        <w:t>Изменение проекта</w:t>
      </w:r>
      <w:bookmarkEnd w:id="24"/>
      <w:r>
        <w:t xml:space="preserve"> </w:t>
      </w:r>
    </w:p>
    <w:p w14:paraId="61998513" w14:textId="5B02C743" w:rsidR="00530322" w:rsidRDefault="00530322" w:rsidP="00530322">
      <w:pPr>
        <w:pStyle w:val="3"/>
      </w:pPr>
      <w:bookmarkStart w:id="25" w:name="_Toc235718953"/>
      <w:r>
        <w:t>Положительные ТК</w:t>
      </w:r>
      <w:bookmarkEnd w:id="25"/>
    </w:p>
    <w:p w14:paraId="71248DC9" w14:textId="79078539" w:rsidR="00530322" w:rsidRPr="004C46F5" w:rsidRDefault="00530322" w:rsidP="00530322">
      <w:pPr>
        <w:pStyle w:val="4"/>
      </w:pPr>
      <w:bookmarkStart w:id="26" w:name="_Toc235718954"/>
      <w:r>
        <w:t>Успешное изменение названия.</w:t>
      </w:r>
      <w:bookmarkEnd w:id="26"/>
    </w:p>
    <w:tbl>
      <w:tblPr>
        <w:tblW w:w="9689" w:type="dxa"/>
        <w:tblLook w:val="04A0" w:firstRow="1" w:lastRow="0" w:firstColumn="1" w:lastColumn="0" w:noHBand="0" w:noVBand="1"/>
      </w:tblPr>
      <w:tblGrid>
        <w:gridCol w:w="2303"/>
        <w:gridCol w:w="7386"/>
      </w:tblGrid>
      <w:tr w:rsidR="00530322" w:rsidRPr="00EE537C" w14:paraId="223738B1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E407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DC54" w14:textId="77777777" w:rsidR="00530322" w:rsidRPr="00EE537C" w:rsidRDefault="00530322" w:rsidP="00864865"/>
        </w:tc>
      </w:tr>
      <w:tr w:rsidR="00530322" w:rsidRPr="00EE537C" w14:paraId="7524E1C9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69E4A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5B5E" w14:textId="77777777" w:rsidR="00530322" w:rsidRDefault="0053032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028500DD" w14:textId="77777777" w:rsidR="00530322" w:rsidRDefault="0053032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437EDE59" w14:textId="6C4D6E50" w:rsidR="00530322" w:rsidRPr="00EE537C" w:rsidRDefault="00EE1BD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E1BD5">
              <w:rPr>
                <w:noProof/>
              </w:rPr>
              <w:drawing>
                <wp:inline distT="0" distB="0" distL="0" distR="0" wp14:anchorId="718DF5BC" wp14:editId="4373BEB8">
                  <wp:extent cx="3634740" cy="1785129"/>
                  <wp:effectExtent l="0" t="0" r="3810" b="5715"/>
                  <wp:docPr id="1350381283" name="Рисунок 135038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299" cy="178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322" w:rsidRPr="00EE537C" w14:paraId="4983C6E4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CA9E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C6C5" w14:textId="77777777" w:rsidR="00530322" w:rsidRPr="005D66D1" w:rsidRDefault="00530322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проект, кликнув на него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B215653" w14:textId="5BC80A7C" w:rsidR="00530322" w:rsidRDefault="00EE1BD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иконку проекта на верхней панели</w:t>
            </w:r>
            <w:r w:rsidR="00530322"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4470C2B" w14:textId="075C8FBB" w:rsidR="007878C9" w:rsidRPr="003D3996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«Переименовать проект».</w:t>
            </w:r>
          </w:p>
          <w:p w14:paraId="08F97138" w14:textId="0EEFC09F" w:rsidR="00530322" w:rsidRDefault="00EE1BD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E1BD5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1EBD5BD8" wp14:editId="59F458C5">
                  <wp:extent cx="3882390" cy="1994563"/>
                  <wp:effectExtent l="0" t="0" r="3810" b="5715"/>
                  <wp:docPr id="1350381282" name="Рисунок 135038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122" cy="199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91442" w14:textId="1D3DEAAB" w:rsidR="00530322" w:rsidRDefault="00EE1BD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Изменить название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проекта.</w:t>
            </w:r>
          </w:p>
          <w:p w14:paraId="140B1A8C" w14:textId="39DEF810" w:rsidR="00530322" w:rsidRDefault="00530322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EE1BD5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Сохранить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90615EC" w14:textId="322BAC22" w:rsidR="00530322" w:rsidRPr="00FA7D57" w:rsidRDefault="00EE1BD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E1BD5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0777203" wp14:editId="1CB69476">
                  <wp:extent cx="2667732" cy="1362075"/>
                  <wp:effectExtent l="0" t="0" r="0" b="0"/>
                  <wp:docPr id="1350381284" name="Рисунок 135038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98" cy="13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322" w:rsidRPr="00EE537C" w14:paraId="2AE87A27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EF98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8119" w14:textId="2D68ECCB" w:rsidR="00530322" w:rsidRPr="009A5D52" w:rsidRDefault="00530322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об успешно</w:t>
            </w:r>
            <w:r w:rsidR="00EE1BD5">
              <w:rPr>
                <w:color w:val="0F1115"/>
                <w:shd w:val="clear" w:color="auto" w:fill="FFFFFF"/>
              </w:rPr>
              <w:t>м</w:t>
            </w:r>
            <w:r>
              <w:rPr>
                <w:color w:val="0F1115"/>
                <w:shd w:val="clear" w:color="auto" w:fill="FFFFFF"/>
              </w:rPr>
              <w:t xml:space="preserve"> </w:t>
            </w:r>
            <w:r w:rsidR="00EE1BD5">
              <w:rPr>
                <w:color w:val="0F1115"/>
                <w:shd w:val="clear" w:color="auto" w:fill="FFFFFF"/>
              </w:rPr>
              <w:t>изменении названия</w:t>
            </w:r>
            <w:r>
              <w:rPr>
                <w:color w:val="0F1115"/>
                <w:shd w:val="clear" w:color="auto" w:fill="FFFFFF"/>
              </w:rPr>
              <w:t>.</w:t>
            </w:r>
            <w:r w:rsidR="00EE1BD5">
              <w:rPr>
                <w:color w:val="0F1115"/>
                <w:shd w:val="clear" w:color="auto" w:fill="FFFFFF"/>
              </w:rPr>
              <w:t xml:space="preserve"> Новое название корректно отображается. </w:t>
            </w:r>
          </w:p>
          <w:p w14:paraId="081BBB2E" w14:textId="2FDA7FC5" w:rsidR="00530322" w:rsidRPr="004C46F5" w:rsidRDefault="00EE1BD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EE1BD5">
              <w:rPr>
                <w:noProof/>
              </w:rPr>
              <w:drawing>
                <wp:inline distT="0" distB="0" distL="0" distR="0" wp14:anchorId="6C647584" wp14:editId="3B83ED39">
                  <wp:extent cx="4093543" cy="2457450"/>
                  <wp:effectExtent l="0" t="0" r="2540" b="0"/>
                  <wp:docPr id="1350381285" name="Рисунок 1350381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910" cy="2462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33075" w14:textId="67432C87" w:rsidR="00530322" w:rsidRDefault="00530322" w:rsidP="00530322">
      <w:pPr>
        <w:rPr>
          <w:lang w:eastAsia="ru-RU"/>
        </w:rPr>
      </w:pPr>
    </w:p>
    <w:p w14:paraId="2EFA602A" w14:textId="53B9E02F" w:rsidR="00557F6C" w:rsidRPr="004C46F5" w:rsidRDefault="00557F6C" w:rsidP="00557F6C">
      <w:pPr>
        <w:pStyle w:val="4"/>
      </w:pPr>
      <w:bookmarkStart w:id="27" w:name="_Toc235718955"/>
      <w:r>
        <w:t>Успешное изменение иконки на кастомную.</w:t>
      </w:r>
      <w:bookmarkEnd w:id="27"/>
    </w:p>
    <w:tbl>
      <w:tblPr>
        <w:tblW w:w="9689" w:type="dxa"/>
        <w:tblLook w:val="04A0" w:firstRow="1" w:lastRow="0" w:firstColumn="1" w:lastColumn="0" w:noHBand="0" w:noVBand="1"/>
      </w:tblPr>
      <w:tblGrid>
        <w:gridCol w:w="2204"/>
        <w:gridCol w:w="7539"/>
      </w:tblGrid>
      <w:tr w:rsidR="00557F6C" w:rsidRPr="00EE537C" w14:paraId="349B6A8A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BBD6" w14:textId="77777777" w:rsidR="00557F6C" w:rsidRPr="007825CE" w:rsidRDefault="00557F6C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F4CE" w14:textId="77777777" w:rsidR="00557F6C" w:rsidRPr="00EE537C" w:rsidRDefault="00557F6C" w:rsidP="00864865"/>
        </w:tc>
      </w:tr>
      <w:tr w:rsidR="00557F6C" w:rsidRPr="00EE537C" w14:paraId="65BC26DB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2F298" w14:textId="77777777" w:rsidR="00557F6C" w:rsidRPr="007825CE" w:rsidRDefault="00557F6C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8F7B" w14:textId="77777777" w:rsidR="00557F6C" w:rsidRDefault="00557F6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1E5A287E" w14:textId="77777777" w:rsidR="00557F6C" w:rsidRDefault="00557F6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03D03634" w14:textId="77777777" w:rsidR="00557F6C" w:rsidRPr="00EE537C" w:rsidRDefault="00557F6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E1BD5">
              <w:rPr>
                <w:noProof/>
              </w:rPr>
              <w:lastRenderedPageBreak/>
              <w:drawing>
                <wp:inline distT="0" distB="0" distL="0" distR="0" wp14:anchorId="0CF8CB3E" wp14:editId="3F99B163">
                  <wp:extent cx="3634740" cy="1785129"/>
                  <wp:effectExtent l="0" t="0" r="3810" b="5715"/>
                  <wp:docPr id="1350381291" name="Рисунок 1350381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299" cy="178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F6C" w:rsidRPr="00EE537C" w14:paraId="7B29DA24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81B6" w14:textId="77777777" w:rsidR="00557F6C" w:rsidRPr="007825CE" w:rsidRDefault="00557F6C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215F" w14:textId="77777777" w:rsidR="00557F6C" w:rsidRPr="005D66D1" w:rsidRDefault="00557F6C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проект, кликнув на него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603915E6" w14:textId="2A56C2E6" w:rsidR="00557F6C" w:rsidRDefault="00557F6C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иконку проекта на верхней панели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B17EE74" w14:textId="27D0E442" w:rsidR="007878C9" w:rsidRPr="003D3996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«Изменить иконку».</w:t>
            </w:r>
          </w:p>
          <w:p w14:paraId="5D7FCE3D" w14:textId="77777777" w:rsidR="007878C9" w:rsidRPr="003D3996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</w:p>
          <w:p w14:paraId="0909F0F9" w14:textId="4AB696A1" w:rsidR="00557F6C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878C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9BD81FE" wp14:editId="1DB249DB">
                  <wp:extent cx="3878953" cy="1796415"/>
                  <wp:effectExtent l="0" t="0" r="7620" b="0"/>
                  <wp:docPr id="1350381295" name="Рисунок 1350381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965" cy="1799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E40D2" w14:textId="60A51820" w:rsidR="00557F6C" w:rsidRDefault="00557F6C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Изменить </w:t>
            </w:r>
            <w:r w:rsidR="007878C9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иконку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69B99340" w14:textId="77777777" w:rsidR="00557F6C" w:rsidRDefault="00557F6C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Сохранить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F52EBB9" w14:textId="10242A3A" w:rsidR="00557F6C" w:rsidRPr="00FA7D57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878C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674B42F" wp14:editId="7FC24174">
                  <wp:extent cx="2191618" cy="3448050"/>
                  <wp:effectExtent l="0" t="0" r="0" b="0"/>
                  <wp:docPr id="1350381297" name="Рисунок 1350381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609" cy="34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F6C" w:rsidRPr="00EE537C" w14:paraId="214FC9AE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914A" w14:textId="77777777" w:rsidR="00557F6C" w:rsidRPr="007825CE" w:rsidRDefault="00557F6C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813F" w14:textId="295FFA73" w:rsidR="00557F6C" w:rsidRPr="009A5D52" w:rsidRDefault="00557F6C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Выведено сообщение об успешном изменении </w:t>
            </w:r>
            <w:r w:rsidR="007878C9">
              <w:rPr>
                <w:color w:val="0F1115"/>
                <w:shd w:val="clear" w:color="auto" w:fill="FFFFFF"/>
              </w:rPr>
              <w:t>иконки</w:t>
            </w:r>
            <w:r>
              <w:rPr>
                <w:color w:val="0F1115"/>
                <w:shd w:val="clear" w:color="auto" w:fill="FFFFFF"/>
              </w:rPr>
              <w:t>. Нов</w:t>
            </w:r>
            <w:r w:rsidR="007878C9">
              <w:rPr>
                <w:color w:val="0F1115"/>
                <w:shd w:val="clear" w:color="auto" w:fill="FFFFFF"/>
              </w:rPr>
              <w:t>ая иконка</w:t>
            </w:r>
            <w:r>
              <w:rPr>
                <w:color w:val="0F1115"/>
                <w:shd w:val="clear" w:color="auto" w:fill="FFFFFF"/>
              </w:rPr>
              <w:t xml:space="preserve"> корректно отображается. </w:t>
            </w:r>
          </w:p>
          <w:p w14:paraId="76E74505" w14:textId="73773213" w:rsidR="00557F6C" w:rsidRPr="004C46F5" w:rsidRDefault="007878C9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7878C9">
              <w:rPr>
                <w:noProof/>
                <w:sz w:val="28"/>
                <w:szCs w:val="28"/>
              </w:rPr>
              <w:drawing>
                <wp:inline distT="0" distB="0" distL="0" distR="0" wp14:anchorId="3EC8EFC6" wp14:editId="7FA41F3D">
                  <wp:extent cx="4193247" cy="2514600"/>
                  <wp:effectExtent l="0" t="0" r="0" b="0"/>
                  <wp:docPr id="1350381298" name="Рисунок 1350381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338" cy="2517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013BB" w14:textId="6217DC60" w:rsidR="00557F6C" w:rsidRDefault="00557F6C" w:rsidP="00530322">
      <w:pPr>
        <w:rPr>
          <w:lang w:eastAsia="ru-RU"/>
        </w:rPr>
      </w:pPr>
    </w:p>
    <w:p w14:paraId="5B0E3650" w14:textId="0A396003" w:rsidR="007878C9" w:rsidRPr="004C46F5" w:rsidRDefault="007878C9" w:rsidP="007878C9">
      <w:pPr>
        <w:pStyle w:val="4"/>
      </w:pPr>
      <w:bookmarkStart w:id="28" w:name="_Toc235718956"/>
      <w:r>
        <w:t>Успешное изменение иконки на файл пользователя.</w:t>
      </w:r>
      <w:bookmarkEnd w:id="28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7878C9" w:rsidRPr="00EE537C" w14:paraId="0B40E5A9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DF0E" w14:textId="77777777" w:rsidR="007878C9" w:rsidRPr="007825CE" w:rsidRDefault="007878C9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C838" w14:textId="77777777" w:rsidR="007878C9" w:rsidRPr="00EE537C" w:rsidRDefault="007878C9" w:rsidP="00864865"/>
        </w:tc>
      </w:tr>
      <w:tr w:rsidR="007878C9" w:rsidRPr="00EE537C" w14:paraId="59A1BE2C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74BA7" w14:textId="77777777" w:rsidR="007878C9" w:rsidRPr="007825CE" w:rsidRDefault="007878C9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158B" w14:textId="77777777" w:rsidR="007878C9" w:rsidRDefault="007878C9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17ED411A" w14:textId="77777777" w:rsidR="007878C9" w:rsidRDefault="007878C9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03E7407D" w14:textId="77777777" w:rsidR="007878C9" w:rsidRPr="00EE537C" w:rsidRDefault="007878C9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E1BD5">
              <w:rPr>
                <w:noProof/>
              </w:rPr>
              <w:drawing>
                <wp:inline distT="0" distB="0" distL="0" distR="0" wp14:anchorId="7F112B40" wp14:editId="50B538C6">
                  <wp:extent cx="3634740" cy="1785129"/>
                  <wp:effectExtent l="0" t="0" r="3810" b="5715"/>
                  <wp:docPr id="1350381299" name="Рисунок 1350381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299" cy="178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8C9" w:rsidRPr="00EE537C" w14:paraId="71A86C58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71C1" w14:textId="77777777" w:rsidR="007878C9" w:rsidRPr="007825CE" w:rsidRDefault="007878C9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DD5CC" w14:textId="77777777" w:rsidR="007878C9" w:rsidRPr="005D66D1" w:rsidRDefault="007878C9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проект, кликнув на него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50DFE766" w14:textId="77777777" w:rsidR="007878C9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иконку проекта на верхней панели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8BD0A4C" w14:textId="77777777" w:rsidR="007878C9" w:rsidRPr="003D3996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«Изменить иконку».</w:t>
            </w:r>
          </w:p>
          <w:p w14:paraId="4740E212" w14:textId="77777777" w:rsidR="007878C9" w:rsidRPr="003D3996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</w:p>
          <w:p w14:paraId="1F2DABED" w14:textId="77777777" w:rsidR="007878C9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878C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34FEDF4" wp14:editId="3C68844E">
                  <wp:extent cx="3878953" cy="1796415"/>
                  <wp:effectExtent l="0" t="0" r="7620" b="0"/>
                  <wp:docPr id="1350381300" name="Рисунок 1350381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965" cy="1799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CCFD7" w14:textId="73997724" w:rsidR="007878C9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файл.</w:t>
            </w:r>
          </w:p>
          <w:p w14:paraId="617CA6A6" w14:textId="36CF628E" w:rsidR="00017619" w:rsidRDefault="0001761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01761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4D04BFEC" wp14:editId="20B9DCBF">
                  <wp:extent cx="1988344" cy="3181350"/>
                  <wp:effectExtent l="0" t="0" r="0" b="0"/>
                  <wp:docPr id="1350381303" name="Рисунок 1350381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703" cy="318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7D5FF" w14:textId="53B576C0" w:rsidR="00017619" w:rsidRPr="00017619" w:rsidRDefault="0001761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область изображения для иконки, перемещая изображение.</w:t>
            </w:r>
          </w:p>
          <w:p w14:paraId="6C3B67F1" w14:textId="77777777" w:rsidR="007878C9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Сохранить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424F21A7" w14:textId="77777777" w:rsidR="007878C9" w:rsidRDefault="0001761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01761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629B190" wp14:editId="02A2E016">
                  <wp:extent cx="3021330" cy="2905125"/>
                  <wp:effectExtent l="0" t="0" r="7620" b="9525"/>
                  <wp:docPr id="1350381304" name="Рисунок 1350381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65" cy="2907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EBD28" w14:textId="299B9AD2" w:rsidR="00017619" w:rsidRDefault="0001761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EE2E6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охранить».</w:t>
            </w:r>
          </w:p>
          <w:p w14:paraId="3E0F7280" w14:textId="12F819CC" w:rsidR="00017619" w:rsidRPr="00FA7D57" w:rsidRDefault="0001761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01761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530271F6" wp14:editId="670EA894">
                  <wp:extent cx="1870043" cy="2924176"/>
                  <wp:effectExtent l="0" t="0" r="0" b="0"/>
                  <wp:docPr id="1350381305" name="Рисунок 1350381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119" cy="293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8C9" w:rsidRPr="00EE537C" w14:paraId="19842F24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4F9F" w14:textId="77777777" w:rsidR="007878C9" w:rsidRPr="007825CE" w:rsidRDefault="007878C9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7713" w14:textId="77777777" w:rsidR="007878C9" w:rsidRPr="009A5D52" w:rsidRDefault="007878C9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Выведено сообщение об успешном изменении иконки. Новая иконка корректно отображается. </w:t>
            </w:r>
          </w:p>
          <w:p w14:paraId="71AD1ED1" w14:textId="7157A8D5" w:rsidR="007878C9" w:rsidRPr="004C46F5" w:rsidRDefault="006034CD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034CD">
              <w:rPr>
                <w:noProof/>
                <w:sz w:val="28"/>
                <w:szCs w:val="28"/>
              </w:rPr>
              <w:drawing>
                <wp:inline distT="0" distB="0" distL="0" distR="0" wp14:anchorId="4AF4F1B5" wp14:editId="77BDCB91">
                  <wp:extent cx="3714749" cy="2246681"/>
                  <wp:effectExtent l="0" t="0" r="635" b="1270"/>
                  <wp:docPr id="1350381306" name="Рисунок 135038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025" cy="225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E3D78" w14:textId="77777777" w:rsidR="007878C9" w:rsidRPr="00530322" w:rsidRDefault="007878C9" w:rsidP="00530322">
      <w:pPr>
        <w:rPr>
          <w:lang w:eastAsia="ru-RU"/>
        </w:rPr>
      </w:pPr>
    </w:p>
    <w:p w14:paraId="07DD0473" w14:textId="7D1B5168" w:rsidR="003050C4" w:rsidRDefault="003050C4" w:rsidP="003050C4">
      <w:pPr>
        <w:pStyle w:val="3"/>
      </w:pPr>
      <w:bookmarkStart w:id="29" w:name="_Toc235718957"/>
      <w:r>
        <w:t>Отрицательные ТК</w:t>
      </w:r>
      <w:bookmarkEnd w:id="29"/>
    </w:p>
    <w:p w14:paraId="1C0F042F" w14:textId="3D82BEB8" w:rsidR="00FF1C58" w:rsidRDefault="00FF1C58" w:rsidP="00FF1C58">
      <w:pPr>
        <w:pStyle w:val="4"/>
      </w:pPr>
      <w:bookmarkStart w:id="30" w:name="_Toc235718958"/>
      <w:r>
        <w:t>Изменение иконки на файл объёмом больше 1 Мб.</w:t>
      </w:r>
      <w:bookmarkEnd w:id="30"/>
    </w:p>
    <w:p w14:paraId="28740875" w14:textId="77777777" w:rsidR="00FF1C58" w:rsidRDefault="00FF1C58" w:rsidP="00FF1C58">
      <w:pPr>
        <w:rPr>
          <w:lang w:eastAsia="ru-RU"/>
        </w:rPr>
      </w:pPr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EE2E6A" w:rsidRPr="00EE537C" w14:paraId="72F84D82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9A13" w14:textId="77777777" w:rsidR="00FF1C58" w:rsidRPr="007825CE" w:rsidRDefault="00FF1C5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899F" w14:textId="77777777" w:rsidR="00FF1C58" w:rsidRPr="00EE537C" w:rsidRDefault="00FF1C58" w:rsidP="00864865"/>
        </w:tc>
      </w:tr>
      <w:tr w:rsidR="00EE2E6A" w:rsidRPr="00EE537C" w14:paraId="45C4172A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6FA2" w14:textId="77777777" w:rsidR="00FF1C58" w:rsidRPr="007825CE" w:rsidRDefault="00FF1C5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79FC" w14:textId="77777777" w:rsidR="00FF1C58" w:rsidRDefault="00FF1C58" w:rsidP="00FF1C58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7AF1941B" w14:textId="77777777" w:rsidR="00FF1C58" w:rsidRDefault="00FF1C58" w:rsidP="00FF1C58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20CBCEAA" w14:textId="68A0E273" w:rsidR="00FF1C58" w:rsidRPr="00EE537C" w:rsidRDefault="00FF1C58" w:rsidP="00FF1C58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FF1C58">
              <w:rPr>
                <w:noProof/>
              </w:rPr>
              <w:lastRenderedPageBreak/>
              <w:drawing>
                <wp:inline distT="0" distB="0" distL="0" distR="0" wp14:anchorId="7F1C37B5" wp14:editId="1C96A1BF">
                  <wp:extent cx="3882390" cy="1889841"/>
                  <wp:effectExtent l="0" t="0" r="3810" b="0"/>
                  <wp:docPr id="1350381311" name="Рисунок 1350381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346" cy="1894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2E6A" w:rsidRPr="00EE537C" w14:paraId="344E7D7B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8412" w14:textId="77777777" w:rsidR="00FF1C58" w:rsidRPr="007825CE" w:rsidRDefault="00FF1C58" w:rsidP="00FF1C58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FF4C" w14:textId="77777777" w:rsidR="00FF1C58" w:rsidRPr="005D66D1" w:rsidRDefault="00FF1C58" w:rsidP="00FF1C58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проект, кликнув на него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F09A8C6" w14:textId="77777777" w:rsidR="00FF1C58" w:rsidRDefault="00FF1C58" w:rsidP="00FF1C5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иконку проекта на верхней панели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09CAD8B" w14:textId="77777777" w:rsidR="00FF1C58" w:rsidRPr="003D3996" w:rsidRDefault="00FF1C58" w:rsidP="00FF1C5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«Изменить иконку».</w:t>
            </w:r>
          </w:p>
          <w:p w14:paraId="05BA7069" w14:textId="77777777" w:rsidR="00FF1C58" w:rsidRPr="003D3996" w:rsidRDefault="00FF1C58" w:rsidP="00FF1C5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</w:p>
          <w:p w14:paraId="5C77277D" w14:textId="51CE9BE9" w:rsidR="00FF1C58" w:rsidRDefault="00EE2E6A" w:rsidP="00FF1C5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E2E6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E4022C4" wp14:editId="077CBD7A">
                  <wp:extent cx="3710940" cy="1839108"/>
                  <wp:effectExtent l="0" t="0" r="3810" b="8890"/>
                  <wp:docPr id="1281423494" name="Рисунок 1281423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826" cy="184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2BADA" w14:textId="14766058" w:rsidR="00FF1C58" w:rsidRDefault="00FF1C58" w:rsidP="00FF1C5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файл</w:t>
            </w:r>
            <w:r w:rsidR="00EE2E6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объёмом больше 1 Мб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4F37323C" w14:textId="4F5C8087" w:rsidR="00FF1C58" w:rsidRDefault="00EE2E6A" w:rsidP="00FF1C5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E2E6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ABB9C9B" wp14:editId="5AB238F9">
                  <wp:extent cx="1920583" cy="3209925"/>
                  <wp:effectExtent l="0" t="0" r="3810" b="0"/>
                  <wp:docPr id="1281423495" name="Рисунок 1281423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848" cy="321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EF700" w14:textId="77777777" w:rsidR="00FF1C58" w:rsidRPr="00017619" w:rsidRDefault="00FF1C58" w:rsidP="00FF1C5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область изображения для иконки, перемещая изображение.</w:t>
            </w:r>
          </w:p>
          <w:p w14:paraId="740D10E8" w14:textId="1CA10D65" w:rsidR="00FF1C58" w:rsidRPr="00EE2E6A" w:rsidRDefault="00FF1C58" w:rsidP="00EE2E6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Сохранить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</w:tc>
      </w:tr>
      <w:tr w:rsidR="00EE2E6A" w:rsidRPr="00EE537C" w14:paraId="6CD725A6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B26C" w14:textId="77777777" w:rsidR="00FF1C58" w:rsidRPr="007825CE" w:rsidRDefault="00FF1C5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B1CC" w14:textId="77777777" w:rsidR="00FF1C58" w:rsidRPr="00F63A8A" w:rsidRDefault="00FF1C58" w:rsidP="00FF1C58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«Размер превышает 1 Мб».</w:t>
            </w:r>
          </w:p>
          <w:p w14:paraId="7D66D3C5" w14:textId="6E0953BA" w:rsidR="00FF1C58" w:rsidRPr="003944D8" w:rsidRDefault="00EE2E6A" w:rsidP="00FF1C58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6DE08CB" wp14:editId="62DDC2C4">
                  <wp:extent cx="2018473" cy="3009900"/>
                  <wp:effectExtent l="0" t="0" r="1270" b="0"/>
                  <wp:docPr id="1281423492" name="Рисунок 1281423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472" cy="301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4A93E" w14:textId="77777777" w:rsidR="00FF1C58" w:rsidRPr="00FF1C58" w:rsidRDefault="00FF1C58" w:rsidP="00FF1C58">
      <w:pPr>
        <w:rPr>
          <w:lang w:eastAsia="ru-RU"/>
        </w:rPr>
      </w:pPr>
    </w:p>
    <w:p w14:paraId="45005D1C" w14:textId="493C5552" w:rsidR="003050C4" w:rsidRPr="004C46F5" w:rsidRDefault="003050C4" w:rsidP="003050C4">
      <w:pPr>
        <w:pStyle w:val="4"/>
      </w:pPr>
      <w:bookmarkStart w:id="31" w:name="_Toc235718959"/>
      <w:r>
        <w:t>Очистка названия при изменении.</w:t>
      </w:r>
      <w:bookmarkEnd w:id="31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3050C4" w:rsidRPr="00EE537C" w14:paraId="71056A13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B12E" w14:textId="77777777" w:rsidR="003050C4" w:rsidRPr="007825CE" w:rsidRDefault="003050C4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FD8A" w14:textId="77777777" w:rsidR="003050C4" w:rsidRPr="00EE537C" w:rsidRDefault="003050C4" w:rsidP="00864865"/>
        </w:tc>
      </w:tr>
      <w:tr w:rsidR="003050C4" w:rsidRPr="00EE537C" w14:paraId="70B9666D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5E06" w14:textId="77777777" w:rsidR="003050C4" w:rsidRPr="007825CE" w:rsidRDefault="003050C4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0797" w14:textId="77777777" w:rsidR="003050C4" w:rsidRDefault="003050C4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55EE5A0" w14:textId="77777777" w:rsidR="003050C4" w:rsidRDefault="003050C4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049C06B1" w14:textId="77777777" w:rsidR="003050C4" w:rsidRPr="00EE537C" w:rsidRDefault="003050C4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E1BD5">
              <w:rPr>
                <w:noProof/>
              </w:rPr>
              <w:drawing>
                <wp:inline distT="0" distB="0" distL="0" distR="0" wp14:anchorId="33B977D7" wp14:editId="6D374AD8">
                  <wp:extent cx="3634740" cy="1785129"/>
                  <wp:effectExtent l="0" t="0" r="3810" b="5715"/>
                  <wp:docPr id="1350381286" name="Рисунок 1350381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299" cy="178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0C4" w:rsidRPr="00EE537C" w14:paraId="38DBC837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514C" w14:textId="77777777" w:rsidR="003050C4" w:rsidRPr="007825CE" w:rsidRDefault="003050C4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8116" w14:textId="77777777" w:rsidR="003050C4" w:rsidRPr="005D66D1" w:rsidRDefault="003050C4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проект, кликнув на него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48716D7" w14:textId="01712D49" w:rsidR="003050C4" w:rsidRDefault="003050C4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иконку проекта на верхней панели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6DE2EA1C" w14:textId="55B38C07" w:rsidR="007878C9" w:rsidRPr="007878C9" w:rsidRDefault="007878C9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«Переименовать проект».</w:t>
            </w:r>
          </w:p>
          <w:p w14:paraId="4D83F485" w14:textId="77777777" w:rsidR="003050C4" w:rsidRDefault="003050C4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E1BD5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D3F3534" wp14:editId="7CE90C17">
                  <wp:extent cx="3882390" cy="1994563"/>
                  <wp:effectExtent l="0" t="0" r="3810" b="5715"/>
                  <wp:docPr id="1350381287" name="Рисунок 1350381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122" cy="199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877EB" w14:textId="17072F13" w:rsidR="003050C4" w:rsidRDefault="003050C4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lastRenderedPageBreak/>
              <w:t>Очистить название проекта.</w:t>
            </w:r>
          </w:p>
          <w:p w14:paraId="292D57E7" w14:textId="77777777" w:rsidR="003050C4" w:rsidRDefault="003050C4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Сохранить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4B91F11D" w14:textId="11CD6A29" w:rsidR="003050C4" w:rsidRPr="00FA7D57" w:rsidRDefault="003050C4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3050C4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06E7174" wp14:editId="02DA3A37">
                  <wp:extent cx="2638425" cy="1411437"/>
                  <wp:effectExtent l="0" t="0" r="0" b="0"/>
                  <wp:docPr id="1350381290" name="Рисунок 1350381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409" cy="1414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0C4" w:rsidRPr="00EE537C" w14:paraId="1FDE719E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C849" w14:textId="77777777" w:rsidR="003050C4" w:rsidRPr="007825CE" w:rsidRDefault="003050C4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F066" w14:textId="5D99CCB9" w:rsidR="003050C4" w:rsidRPr="004C46F5" w:rsidRDefault="003050C4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Кнопка «Сохранить» неактивна.</w:t>
            </w:r>
          </w:p>
        </w:tc>
      </w:tr>
    </w:tbl>
    <w:p w14:paraId="4BBF4789" w14:textId="77777777" w:rsidR="003050C4" w:rsidRDefault="003050C4" w:rsidP="003050C4">
      <w:pPr>
        <w:pStyle w:val="21"/>
        <w:numPr>
          <w:ilvl w:val="0"/>
          <w:numId w:val="0"/>
        </w:numPr>
      </w:pPr>
    </w:p>
    <w:p w14:paraId="2FF26A09" w14:textId="4824EDB0" w:rsidR="00506515" w:rsidRDefault="00506515" w:rsidP="00506515">
      <w:pPr>
        <w:pStyle w:val="21"/>
      </w:pPr>
      <w:bookmarkStart w:id="32" w:name="_Toc235718960"/>
      <w:r>
        <w:t>Архивирование проекта</w:t>
      </w:r>
      <w:bookmarkEnd w:id="32"/>
      <w:r>
        <w:t xml:space="preserve"> </w:t>
      </w:r>
    </w:p>
    <w:p w14:paraId="741FD362" w14:textId="6A754654" w:rsidR="008E7CD3" w:rsidRDefault="008E7CD3" w:rsidP="008E7CD3">
      <w:pPr>
        <w:pStyle w:val="3"/>
      </w:pPr>
      <w:bookmarkStart w:id="33" w:name="_Toc235718961"/>
      <w:r>
        <w:t>Положительные ТК</w:t>
      </w:r>
      <w:bookmarkEnd w:id="33"/>
    </w:p>
    <w:p w14:paraId="2E5FA4BF" w14:textId="10E2E8AF" w:rsidR="008C4CD8" w:rsidRPr="004C46F5" w:rsidRDefault="00EF48FF" w:rsidP="004C46F5">
      <w:pPr>
        <w:pStyle w:val="4"/>
      </w:pPr>
      <w:bookmarkStart w:id="34" w:name="_Toc235718962"/>
      <w:r>
        <w:t>Успешное а</w:t>
      </w:r>
      <w:r w:rsidR="008E7CD3">
        <w:t>рхивирование проекта</w:t>
      </w:r>
      <w:bookmarkEnd w:id="34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4C46F5" w:rsidRPr="00EE537C" w14:paraId="4C07AE23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6896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2386" w14:textId="77777777" w:rsidR="004C46F5" w:rsidRPr="00EE537C" w:rsidRDefault="004C46F5" w:rsidP="00864865"/>
        </w:tc>
      </w:tr>
      <w:tr w:rsidR="004C46F5" w:rsidRPr="00EE537C" w14:paraId="2953EB87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421D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44BA" w14:textId="77777777" w:rsid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F8A6683" w14:textId="77777777" w:rsid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2B8BB2B7" w14:textId="38BE157F" w:rsidR="004C46F5" w:rsidRPr="00EE537C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506515">
              <w:rPr>
                <w:noProof/>
              </w:rPr>
              <w:drawing>
                <wp:inline distT="0" distB="0" distL="0" distR="0" wp14:anchorId="6F4B75A3" wp14:editId="3CECD983">
                  <wp:extent cx="2879820" cy="2238375"/>
                  <wp:effectExtent l="0" t="0" r="0" b="0"/>
                  <wp:docPr id="1859498655" name="Рисунок 1859498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53" cy="224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F5" w:rsidRPr="00EE537C" w14:paraId="21E2A4F0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53BE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4E42" w14:textId="14247BFC" w:rsidR="004C46F5" w:rsidRPr="005D66D1" w:rsidRDefault="004C46F5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проект, кликнув на 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с тремя точками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5112F039" w14:textId="77777777" w:rsidR="004C46F5" w:rsidRPr="003D3996" w:rsidRDefault="004C46F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Архивировать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5E96A807" w14:textId="77777777" w:rsidR="004C46F5" w:rsidRDefault="004C46F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3D3996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4DABBAE" wp14:editId="465EE2A5">
                  <wp:extent cx="3200400" cy="1082604"/>
                  <wp:effectExtent l="0" t="0" r="0" b="3810"/>
                  <wp:docPr id="1859498652" name="Рисунок 1859498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629" cy="108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8EEE8" w14:textId="77777777" w:rsidR="004C46F5" w:rsidRDefault="004C46F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Для подтверждения ввести код проекта.</w:t>
            </w:r>
          </w:p>
          <w:p w14:paraId="55B2165E" w14:textId="77777777" w:rsidR="004C46F5" w:rsidRDefault="004C46F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lastRenderedPageBreak/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Архивировать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C10F70E" w14:textId="77777777" w:rsidR="004C46F5" w:rsidRPr="00FA7D57" w:rsidRDefault="004C46F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9A5D52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129A504" wp14:editId="75AC5275">
                  <wp:extent cx="2536436" cy="2247899"/>
                  <wp:effectExtent l="0" t="0" r="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369" cy="225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F5" w:rsidRPr="00EE537C" w14:paraId="7DA4632A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3E4B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7213" w14:textId="77777777" w:rsidR="004C46F5" w:rsidRPr="009A5D52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об успешной архивации.</w:t>
            </w:r>
          </w:p>
          <w:p w14:paraId="020D30E7" w14:textId="16433BB2" w:rsid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9A5D52">
              <w:rPr>
                <w:noProof/>
                <w:sz w:val="28"/>
                <w:szCs w:val="28"/>
              </w:rPr>
              <w:drawing>
                <wp:inline distT="0" distB="0" distL="0" distR="0" wp14:anchorId="6EE441B2" wp14:editId="45B938C8">
                  <wp:extent cx="2857500" cy="480541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185" cy="48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5CDCB" w14:textId="2FCB6D10" w:rsidR="004C46F5" w:rsidRP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4C46F5">
              <w:t xml:space="preserve">Проект пропал из списка проектов и появился </w:t>
            </w:r>
            <w:r>
              <w:t>н</w:t>
            </w:r>
            <w:r w:rsidRPr="004C46F5">
              <w:t>а вкладке «Проекты» раздела «О пространстве»</w:t>
            </w:r>
            <w:r>
              <w:t xml:space="preserve"> в блоке «Архив».</w:t>
            </w:r>
          </w:p>
          <w:p w14:paraId="54CDFE5F" w14:textId="7256FB48" w:rsidR="004C46F5" w:rsidRP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DF2DB77" wp14:editId="73A58425">
                  <wp:extent cx="3494405" cy="1996803"/>
                  <wp:effectExtent l="0" t="0" r="0" b="3810"/>
                  <wp:docPr id="1859498656" name="Рисунок 1859498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99" cy="200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A8D4B" w14:textId="6E37596D" w:rsidR="004C46F5" w:rsidRDefault="004C46F5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38CEA45D" w14:textId="7EA1C253" w:rsidR="004C46F5" w:rsidRDefault="00EF48FF" w:rsidP="004C46F5">
      <w:pPr>
        <w:pStyle w:val="4"/>
      </w:pPr>
      <w:bookmarkStart w:id="35" w:name="_Toc235718963"/>
      <w:r>
        <w:t>Успешное в</w:t>
      </w:r>
      <w:r w:rsidR="00071775">
        <w:t>осстановление</w:t>
      </w:r>
      <w:r w:rsidR="004C46F5">
        <w:t xml:space="preserve"> проекта</w:t>
      </w:r>
      <w:bookmarkEnd w:id="35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4C46F5" w:rsidRPr="00EE537C" w14:paraId="1CECF1C4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CC22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1623" w14:textId="77777777" w:rsidR="004C46F5" w:rsidRPr="00EE537C" w:rsidRDefault="004C46F5" w:rsidP="00864865"/>
        </w:tc>
      </w:tr>
      <w:tr w:rsidR="004C46F5" w:rsidRPr="00EE537C" w14:paraId="47CBCB67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3B6C2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000D" w14:textId="77777777" w:rsid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0C19C8D2" w14:textId="23714FD0" w:rsid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проект в архиве.</w:t>
            </w:r>
          </w:p>
          <w:p w14:paraId="5439C873" w14:textId="11BF0901" w:rsidR="004C46F5" w:rsidRPr="00EE537C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rPr>
                <w:noProof/>
              </w:rPr>
              <w:drawing>
                <wp:inline distT="0" distB="0" distL="0" distR="0" wp14:anchorId="68C92EA6" wp14:editId="090F747E">
                  <wp:extent cx="3494405" cy="1996803"/>
                  <wp:effectExtent l="0" t="0" r="0" b="3810"/>
                  <wp:docPr id="1859498662" name="Рисунок 1859498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99" cy="200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F5" w:rsidRPr="00EE537C" w14:paraId="6030EA12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1046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2FCF" w14:textId="2F7EC142" w:rsidR="004C46F5" w:rsidRPr="005D66D1" w:rsidRDefault="004C46F5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архивированный проект, кликнув на 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с тремя точками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95F0511" w14:textId="07AE2C2E" w:rsidR="004C46F5" w:rsidRPr="003D3996" w:rsidRDefault="004C46F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071775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Восстановить из архива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4D525A88" w14:textId="12994D6D" w:rsidR="004C46F5" w:rsidRDefault="0007177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E3C0539" wp14:editId="7FA11F24">
                  <wp:extent cx="2276190" cy="1419048"/>
                  <wp:effectExtent l="0" t="0" r="0" b="0"/>
                  <wp:docPr id="1859498664" name="Рисунок 1859498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190" cy="1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EA310" w14:textId="3FDAC687" w:rsidR="004C46F5" w:rsidRDefault="004C46F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071775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Восстановить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5A258AF" w14:textId="44CF39F2" w:rsidR="004C46F5" w:rsidRPr="00FA7D57" w:rsidRDefault="0007177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071775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CEEDA78" wp14:editId="48E12876">
                  <wp:extent cx="2963991" cy="952500"/>
                  <wp:effectExtent l="0" t="0" r="8255" b="0"/>
                  <wp:docPr id="1859498665" name="Рисунок 1859498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14" cy="9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F5" w:rsidRPr="00071775" w14:paraId="4B29AAE7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8CBB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B3C1" w14:textId="2863BAF6" w:rsidR="004C46F5" w:rsidRPr="009A5D52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об успешно</w:t>
            </w:r>
            <w:r w:rsidR="00071775">
              <w:rPr>
                <w:color w:val="0F1115"/>
                <w:shd w:val="clear" w:color="auto" w:fill="FFFFFF"/>
              </w:rPr>
              <w:t>м</w:t>
            </w:r>
            <w:r>
              <w:rPr>
                <w:color w:val="0F1115"/>
                <w:shd w:val="clear" w:color="auto" w:fill="FFFFFF"/>
              </w:rPr>
              <w:t xml:space="preserve"> </w:t>
            </w:r>
            <w:r w:rsidR="00071775">
              <w:rPr>
                <w:color w:val="0F1115"/>
                <w:shd w:val="clear" w:color="auto" w:fill="FFFFFF"/>
              </w:rPr>
              <w:t>восстановлении</w:t>
            </w:r>
            <w:r>
              <w:rPr>
                <w:color w:val="0F1115"/>
                <w:shd w:val="clear" w:color="auto" w:fill="FFFFFF"/>
              </w:rPr>
              <w:t>.</w:t>
            </w:r>
          </w:p>
          <w:p w14:paraId="2CC3DA71" w14:textId="72F24887" w:rsidR="004C46F5" w:rsidRDefault="0007177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071775">
              <w:rPr>
                <w:noProof/>
                <w:sz w:val="28"/>
                <w:szCs w:val="28"/>
              </w:rPr>
              <w:drawing>
                <wp:inline distT="0" distB="0" distL="0" distR="0" wp14:anchorId="53D55D7A" wp14:editId="3B6FE3AB">
                  <wp:extent cx="2705478" cy="600159"/>
                  <wp:effectExtent l="0" t="0" r="0" b="9525"/>
                  <wp:docPr id="1859498666" name="Рисунок 1859498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FE71B" w14:textId="690EB6B3" w:rsidR="004C46F5" w:rsidRP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4C46F5">
              <w:t xml:space="preserve">Проект </w:t>
            </w:r>
            <w:r w:rsidR="00071775">
              <w:t>снова активен.</w:t>
            </w:r>
          </w:p>
          <w:p w14:paraId="4171F0A4" w14:textId="400BA028" w:rsidR="004C46F5" w:rsidRPr="004C46F5" w:rsidRDefault="00071775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071775">
              <w:rPr>
                <w:noProof/>
                <w:sz w:val="28"/>
                <w:szCs w:val="28"/>
              </w:rPr>
              <w:drawing>
                <wp:inline distT="0" distB="0" distL="0" distR="0" wp14:anchorId="190BE531" wp14:editId="7AFF2880">
                  <wp:extent cx="3407967" cy="2019300"/>
                  <wp:effectExtent l="0" t="0" r="2540" b="0"/>
                  <wp:docPr id="1859498667" name="Рисунок 1859498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327" cy="202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1F391" w14:textId="77777777" w:rsidR="004C46F5" w:rsidRPr="004C46F5" w:rsidRDefault="004C46F5" w:rsidP="004C46F5">
      <w:pPr>
        <w:rPr>
          <w:lang w:eastAsia="ar-SA"/>
        </w:rPr>
      </w:pPr>
    </w:p>
    <w:p w14:paraId="74561CF7" w14:textId="56EFD7A9" w:rsidR="00071775" w:rsidRDefault="00EF48FF" w:rsidP="00071775">
      <w:pPr>
        <w:pStyle w:val="4"/>
      </w:pPr>
      <w:bookmarkStart w:id="36" w:name="_Toc235718964"/>
      <w:r>
        <w:t>Успешная о</w:t>
      </w:r>
      <w:r w:rsidR="00071775">
        <w:t>тмена восстановления проекта</w:t>
      </w:r>
      <w:bookmarkEnd w:id="36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071775" w:rsidRPr="00EE537C" w14:paraId="66B90055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7697" w14:textId="77777777" w:rsidR="00071775" w:rsidRPr="007825CE" w:rsidRDefault="0007177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8A86" w14:textId="77777777" w:rsidR="00071775" w:rsidRPr="00EE537C" w:rsidRDefault="00071775" w:rsidP="00864865"/>
        </w:tc>
      </w:tr>
      <w:tr w:rsidR="00071775" w:rsidRPr="00EE537C" w14:paraId="47EF786B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EABEC" w14:textId="77777777" w:rsidR="00071775" w:rsidRPr="007825CE" w:rsidRDefault="0007177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5DEA" w14:textId="77777777" w:rsidR="00071775" w:rsidRDefault="0007177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7DEDCA66" w14:textId="77777777" w:rsidR="00071775" w:rsidRDefault="0007177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проект в архиве.</w:t>
            </w:r>
          </w:p>
          <w:p w14:paraId="267A9694" w14:textId="77777777" w:rsidR="00071775" w:rsidRPr="00EE537C" w:rsidRDefault="0007177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rPr>
                <w:noProof/>
              </w:rPr>
              <w:lastRenderedPageBreak/>
              <w:drawing>
                <wp:inline distT="0" distB="0" distL="0" distR="0" wp14:anchorId="2ED645AA" wp14:editId="6D3B668B">
                  <wp:extent cx="3494405" cy="1996803"/>
                  <wp:effectExtent l="0" t="0" r="0" b="3810"/>
                  <wp:docPr id="1859498668" name="Рисунок 1859498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99" cy="200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775" w:rsidRPr="00EE537C" w14:paraId="1ED07F8C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73BE" w14:textId="77777777" w:rsidR="00071775" w:rsidRPr="007825CE" w:rsidRDefault="0007177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15D2" w14:textId="3DBAF507" w:rsidR="00071775" w:rsidRPr="005D66D1" w:rsidRDefault="00071775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архивированный проект, кликнув на 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с тремя точками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C85CBF0" w14:textId="77777777" w:rsidR="00071775" w:rsidRPr="003D3996" w:rsidRDefault="0007177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Восстановить из архива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3EDAE4C" w14:textId="77777777" w:rsidR="00071775" w:rsidRDefault="0007177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AD9CFE5" wp14:editId="31093F29">
                  <wp:extent cx="2276190" cy="1419048"/>
                  <wp:effectExtent l="0" t="0" r="0" b="0"/>
                  <wp:docPr id="1859498669" name="Рисунок 1859498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190" cy="1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47A0B" w14:textId="26027FE0" w:rsidR="00071775" w:rsidRDefault="0007177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Не восстанавливать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1E0AC912" w14:textId="3BAA75AB" w:rsidR="00071775" w:rsidRPr="00FA7D57" w:rsidRDefault="00071775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570EDB3" wp14:editId="3DADCB6F">
                  <wp:extent cx="3017403" cy="946756"/>
                  <wp:effectExtent l="0" t="0" r="0" b="6350"/>
                  <wp:docPr id="1859498678" name="Рисунок 1859498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467" cy="94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1775" w:rsidRPr="00071775" w14:paraId="0A6A65F6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E6B1" w14:textId="77777777" w:rsidR="00071775" w:rsidRPr="007825CE" w:rsidRDefault="0007177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DD0E" w14:textId="3CC1C510" w:rsidR="00071775" w:rsidRPr="009A5D52" w:rsidRDefault="00EF48FF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Восстановление отменено</w:t>
            </w:r>
            <w:r w:rsidR="00071775">
              <w:rPr>
                <w:color w:val="0F1115"/>
                <w:shd w:val="clear" w:color="auto" w:fill="FFFFFF"/>
              </w:rPr>
              <w:t>.</w:t>
            </w:r>
          </w:p>
          <w:p w14:paraId="31119413" w14:textId="6DF806DC" w:rsidR="00071775" w:rsidRPr="004C46F5" w:rsidRDefault="00EF48FF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F2C0CF2" wp14:editId="37F996D3">
                  <wp:extent cx="3494405" cy="1996803"/>
                  <wp:effectExtent l="0" t="0" r="0" b="3810"/>
                  <wp:docPr id="1859498679" name="Рисунок 1859498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99" cy="200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E9418" w14:textId="3AE7F31E" w:rsidR="004C46F5" w:rsidRDefault="004C46F5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7FCD1878" w14:textId="60F42CE3" w:rsidR="00EF48FF" w:rsidRDefault="00EF48FF" w:rsidP="00EF48FF">
      <w:pPr>
        <w:pStyle w:val="3"/>
      </w:pPr>
      <w:bookmarkStart w:id="37" w:name="_Toc235718965"/>
      <w:r>
        <w:t>Отрицательные ТК</w:t>
      </w:r>
      <w:bookmarkEnd w:id="37"/>
    </w:p>
    <w:p w14:paraId="29230A0D" w14:textId="2A8502D5" w:rsidR="00EF48FF" w:rsidRDefault="00EF48FF" w:rsidP="00EF48FF">
      <w:pPr>
        <w:pStyle w:val="4"/>
      </w:pPr>
      <w:bookmarkStart w:id="38" w:name="_Toc235718966"/>
      <w:r>
        <w:t>Архивация проекта с неверным кодом проекта.</w:t>
      </w:r>
      <w:bookmarkEnd w:id="38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EF48FF" w:rsidRPr="00EE537C" w14:paraId="216D2048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7EEB" w14:textId="77777777" w:rsidR="00EF48FF" w:rsidRPr="007825CE" w:rsidRDefault="00EF48FF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D989" w14:textId="77777777" w:rsidR="00EF48FF" w:rsidRPr="00EE537C" w:rsidRDefault="00EF48FF" w:rsidP="00864865"/>
        </w:tc>
      </w:tr>
      <w:tr w:rsidR="00EF48FF" w:rsidRPr="00EE537C" w14:paraId="64D69B32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36E1" w14:textId="77777777" w:rsidR="00EF48FF" w:rsidRPr="007825CE" w:rsidRDefault="00EF48FF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255F1" w14:textId="77777777" w:rsidR="00EF48FF" w:rsidRDefault="00EF48FF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4BB7D04C" w14:textId="77777777" w:rsidR="00EF48FF" w:rsidRDefault="00EF48FF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65BED3F7" w14:textId="77777777" w:rsidR="00EF48FF" w:rsidRPr="00EE537C" w:rsidRDefault="00EF48FF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506515">
              <w:rPr>
                <w:noProof/>
              </w:rPr>
              <w:drawing>
                <wp:inline distT="0" distB="0" distL="0" distR="0" wp14:anchorId="04CCBE49" wp14:editId="3DAC97B7">
                  <wp:extent cx="2879820" cy="2238375"/>
                  <wp:effectExtent l="0" t="0" r="0" b="0"/>
                  <wp:docPr id="1859498680" name="Рисунок 1859498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53" cy="224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8FF" w:rsidRPr="00EE537C" w14:paraId="5B286B30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BFA8" w14:textId="77777777" w:rsidR="00EF48FF" w:rsidRPr="007825CE" w:rsidRDefault="00EF48FF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1587D" w14:textId="3B996CE2" w:rsidR="00EF48FF" w:rsidRPr="005D66D1" w:rsidRDefault="00EF48FF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проект, кликнув на 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с тремя точками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664C7FAF" w14:textId="77777777" w:rsidR="00EF48FF" w:rsidRPr="003D3996" w:rsidRDefault="00EF48F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Архивировать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1FCB5955" w14:textId="77777777" w:rsidR="00EF48FF" w:rsidRDefault="00EF48F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3D3996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1450CDE" wp14:editId="710B5BC4">
                  <wp:extent cx="3200400" cy="1082604"/>
                  <wp:effectExtent l="0" t="0" r="0" b="3810"/>
                  <wp:docPr id="1859498681" name="Рисунок 1859498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629" cy="108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ED5EA" w14:textId="73C8C1A7" w:rsidR="00EF48FF" w:rsidRDefault="00EF48F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Для подтверждения ввести некорректный код проекта.</w:t>
            </w:r>
          </w:p>
          <w:p w14:paraId="3AD14926" w14:textId="77777777" w:rsidR="00EF48FF" w:rsidRDefault="00EF48F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Архивировать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9F01A2A" w14:textId="1BE8B187" w:rsidR="00EF48FF" w:rsidRPr="00FA7D57" w:rsidRDefault="00EF48F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F48FF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8EF38D2" wp14:editId="31AC6A16">
                  <wp:extent cx="3645090" cy="1905000"/>
                  <wp:effectExtent l="0" t="0" r="0" b="0"/>
                  <wp:docPr id="1859498685" name="Рисунок 1859498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648" cy="190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8FF" w:rsidRPr="00EE537C" w14:paraId="3C0E1F1F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F78A" w14:textId="77777777" w:rsidR="00EF48FF" w:rsidRPr="007825CE" w:rsidRDefault="00EF48FF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0C0C" w14:textId="3A5773A7" w:rsidR="00EF48FF" w:rsidRPr="00EF48FF" w:rsidRDefault="00EF48FF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Кнопка </w:t>
            </w:r>
            <w:r w:rsidR="00FF693E">
              <w:rPr>
                <w:color w:val="0F1115"/>
                <w:shd w:val="clear" w:color="auto" w:fill="FFFFFF"/>
              </w:rPr>
              <w:t>«А</w:t>
            </w:r>
            <w:r>
              <w:rPr>
                <w:color w:val="0F1115"/>
                <w:shd w:val="clear" w:color="auto" w:fill="FFFFFF"/>
              </w:rPr>
              <w:t>рхивировать</w:t>
            </w:r>
            <w:r w:rsidR="00FF693E">
              <w:rPr>
                <w:color w:val="0F1115"/>
                <w:shd w:val="clear" w:color="auto" w:fill="FFFFFF"/>
              </w:rPr>
              <w:t>»</w:t>
            </w:r>
            <w:r>
              <w:rPr>
                <w:color w:val="0F1115"/>
                <w:shd w:val="clear" w:color="auto" w:fill="FFFFFF"/>
              </w:rPr>
              <w:t xml:space="preserve"> неактивна.</w:t>
            </w:r>
          </w:p>
        </w:tc>
      </w:tr>
    </w:tbl>
    <w:p w14:paraId="6F66A74D" w14:textId="38CCAEE6" w:rsidR="00EF48FF" w:rsidRDefault="00EF48FF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0A010DE8" w14:textId="35DB098B" w:rsidR="00EF48FF" w:rsidRDefault="00EF48FF" w:rsidP="00EF48FF">
      <w:pPr>
        <w:pStyle w:val="21"/>
      </w:pPr>
      <w:bookmarkStart w:id="39" w:name="_Toc235718967"/>
      <w:r>
        <w:lastRenderedPageBreak/>
        <w:t>Удаление проекта</w:t>
      </w:r>
      <w:bookmarkEnd w:id="39"/>
      <w:r>
        <w:t xml:space="preserve"> </w:t>
      </w:r>
    </w:p>
    <w:p w14:paraId="657F436A" w14:textId="77777777" w:rsidR="00EF48FF" w:rsidRDefault="00EF48FF" w:rsidP="00EF48FF">
      <w:pPr>
        <w:pStyle w:val="3"/>
      </w:pPr>
      <w:bookmarkStart w:id="40" w:name="_Toc235718968"/>
      <w:r>
        <w:t>Положительные ТК</w:t>
      </w:r>
      <w:bookmarkEnd w:id="40"/>
    </w:p>
    <w:p w14:paraId="44281188" w14:textId="5ADD0B9F" w:rsidR="00EF48FF" w:rsidRDefault="00EF48FF" w:rsidP="00EF48FF">
      <w:pPr>
        <w:pStyle w:val="4"/>
      </w:pPr>
      <w:bookmarkStart w:id="41" w:name="_Toc235718969"/>
      <w:r>
        <w:t>Успешное удаление проекта.</w:t>
      </w:r>
      <w:bookmarkEnd w:id="41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FF693E" w:rsidRPr="00EE537C" w14:paraId="5CF47F62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D8B4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3DBE" w14:textId="77777777" w:rsidR="00FF693E" w:rsidRPr="00EE537C" w:rsidRDefault="00FF693E" w:rsidP="00864865"/>
        </w:tc>
      </w:tr>
      <w:tr w:rsidR="00FF693E" w:rsidRPr="00EE537C" w14:paraId="0EA53535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B8E1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6741" w14:textId="77777777" w:rsidR="00FF693E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35E20873" w14:textId="77777777" w:rsidR="00FF693E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3B6AE378" w14:textId="44C7AD37" w:rsidR="00FF693E" w:rsidRPr="00EE537C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FF693E">
              <w:rPr>
                <w:noProof/>
              </w:rPr>
              <w:drawing>
                <wp:inline distT="0" distB="0" distL="0" distR="0" wp14:anchorId="3B4CF9F6" wp14:editId="26703845">
                  <wp:extent cx="3046939" cy="2486025"/>
                  <wp:effectExtent l="0" t="0" r="1270" b="0"/>
                  <wp:docPr id="1350381251" name="Рисунок 1350381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154" cy="249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93E" w:rsidRPr="00EE537C" w14:paraId="6E951C37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F816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848ED" w14:textId="60349AC1" w:rsidR="00FF693E" w:rsidRPr="005D66D1" w:rsidRDefault="00FF693E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проект, кликнув на 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с тремя точками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83252FB" w14:textId="7AB6ED59" w:rsidR="00FF693E" w:rsidRPr="003D3996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Удалить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DA671CD" w14:textId="00173D80" w:rsidR="00FF693E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FF693E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69EF985" wp14:editId="1D1E8DE9">
                  <wp:extent cx="3514725" cy="1264961"/>
                  <wp:effectExtent l="0" t="0" r="0" b="0"/>
                  <wp:docPr id="1350381252" name="Рисунок 1350381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8290" cy="1266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8A0D0" w14:textId="77777777" w:rsidR="00FF693E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Для подтверждения ввести код проекта.</w:t>
            </w:r>
          </w:p>
          <w:p w14:paraId="09EE0F27" w14:textId="6AB7577F" w:rsidR="00FF693E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EB3EFD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Удалить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CC7F881" w14:textId="2A0174DC" w:rsidR="00FF693E" w:rsidRPr="00FA7D57" w:rsidRDefault="001A1DCB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1A1DCB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4ECDCE3" wp14:editId="028F305A">
                  <wp:extent cx="2693540" cy="2085975"/>
                  <wp:effectExtent l="0" t="0" r="0" b="0"/>
                  <wp:docPr id="1350381259" name="Рисунок 1350381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44" cy="2088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93E" w:rsidRPr="00EE537C" w14:paraId="59086F9D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6263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6C45" w14:textId="2F1E76FA" w:rsidR="00FF693E" w:rsidRPr="009A5D52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об успешно</w:t>
            </w:r>
            <w:r w:rsidR="001A1DCB">
              <w:rPr>
                <w:color w:val="0F1115"/>
                <w:shd w:val="clear" w:color="auto" w:fill="FFFFFF"/>
              </w:rPr>
              <w:t>м удалении</w:t>
            </w:r>
            <w:r>
              <w:rPr>
                <w:color w:val="0F1115"/>
                <w:shd w:val="clear" w:color="auto" w:fill="FFFFFF"/>
              </w:rPr>
              <w:t>.</w:t>
            </w:r>
            <w:r w:rsidR="001A1DCB">
              <w:rPr>
                <w:color w:val="0F1115"/>
                <w:shd w:val="clear" w:color="auto" w:fill="FFFFFF"/>
              </w:rPr>
              <w:t xml:space="preserve"> Проект удалён.</w:t>
            </w:r>
          </w:p>
          <w:p w14:paraId="48A0B9E5" w14:textId="1B524F3C" w:rsidR="00FF693E" w:rsidRPr="004C46F5" w:rsidRDefault="001A1DCB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1A1DCB">
              <w:rPr>
                <w:noProof/>
                <w:sz w:val="28"/>
                <w:szCs w:val="28"/>
              </w:rPr>
              <w:drawing>
                <wp:inline distT="0" distB="0" distL="0" distR="0" wp14:anchorId="3FB67296" wp14:editId="00CEEB1D">
                  <wp:extent cx="3352463" cy="3124792"/>
                  <wp:effectExtent l="0" t="0" r="635" b="0"/>
                  <wp:docPr id="1350381260" name="Рисунок 1350381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121" cy="313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5E9183" w14:textId="16F01F8C" w:rsidR="00EF48FF" w:rsidRDefault="00EF48FF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14F70262" w14:textId="339A3206" w:rsidR="001A1DCB" w:rsidRPr="001A1DCB" w:rsidRDefault="001A1DCB" w:rsidP="001A1DCB">
      <w:pPr>
        <w:pStyle w:val="3"/>
      </w:pPr>
      <w:bookmarkStart w:id="42" w:name="_Toc235718970"/>
      <w:r>
        <w:t>Отрицательные ТК</w:t>
      </w:r>
      <w:bookmarkEnd w:id="42"/>
    </w:p>
    <w:p w14:paraId="47C08052" w14:textId="36A53685" w:rsidR="00EF48FF" w:rsidRDefault="00EF48FF" w:rsidP="00EF48FF">
      <w:pPr>
        <w:pStyle w:val="4"/>
      </w:pPr>
      <w:bookmarkStart w:id="43" w:name="_Toc235718971"/>
      <w:r>
        <w:t>Удаление проекта с неверным кодом проекта.</w:t>
      </w:r>
      <w:bookmarkEnd w:id="43"/>
    </w:p>
    <w:tbl>
      <w:tblPr>
        <w:tblW w:w="9689" w:type="dxa"/>
        <w:tblLook w:val="04A0" w:firstRow="1" w:lastRow="0" w:firstColumn="1" w:lastColumn="0" w:noHBand="0" w:noVBand="1"/>
      </w:tblPr>
      <w:tblGrid>
        <w:gridCol w:w="2204"/>
        <w:gridCol w:w="7830"/>
      </w:tblGrid>
      <w:tr w:rsidR="005409D1" w:rsidRPr="00EE537C" w14:paraId="1FBC0920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E85B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EBE01" w14:textId="77777777" w:rsidR="00FF693E" w:rsidRPr="00EE537C" w:rsidRDefault="00FF693E" w:rsidP="00864865"/>
        </w:tc>
      </w:tr>
      <w:tr w:rsidR="005409D1" w:rsidRPr="00EE537C" w14:paraId="45E82B80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6E586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F171" w14:textId="77777777" w:rsidR="00FF693E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72E3286" w14:textId="77777777" w:rsidR="00FF693E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72551A8B" w14:textId="611DE284" w:rsidR="00FF693E" w:rsidRPr="00EE537C" w:rsidRDefault="005409D1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rPr>
                <w:noProof/>
              </w:rPr>
              <w:drawing>
                <wp:inline distT="0" distB="0" distL="0" distR="0" wp14:anchorId="5287C190" wp14:editId="321B3BD6">
                  <wp:extent cx="4377690" cy="1889778"/>
                  <wp:effectExtent l="0" t="0" r="3810" b="0"/>
                  <wp:docPr id="1350381268" name="Рисунок 1350381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350" cy="189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9D1" w:rsidRPr="00EE537C" w14:paraId="2713F034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A1A4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101C" w14:textId="0AFC5B26" w:rsidR="00FF693E" w:rsidRPr="005D66D1" w:rsidRDefault="00FF693E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проект, кликнув на 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с тремя точками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745BBA5" w14:textId="270B506B" w:rsidR="00FF693E" w:rsidRPr="003D3996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Удалить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93C68A2" w14:textId="601C6499" w:rsidR="00FF693E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FF693E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C4C1BF2" wp14:editId="0ACEDA2A">
                  <wp:extent cx="3037205" cy="1093100"/>
                  <wp:effectExtent l="0" t="0" r="0" b="0"/>
                  <wp:docPr id="1350381257" name="Рисунок 1350381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689" cy="1095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6D176" w14:textId="77777777" w:rsidR="00FF693E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Для подтверждения ввести некорректный код проекта.</w:t>
            </w:r>
          </w:p>
          <w:p w14:paraId="181E8811" w14:textId="75A18593" w:rsidR="00FF693E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lastRenderedPageBreak/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Удалить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6656B2BD" w14:textId="16F42C68" w:rsidR="00FF693E" w:rsidRPr="00FA7D57" w:rsidRDefault="00FF693E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FF693E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05850DF" wp14:editId="12839013">
                  <wp:extent cx="3334692" cy="2590800"/>
                  <wp:effectExtent l="0" t="0" r="0" b="0"/>
                  <wp:docPr id="1350381258" name="Рисунок 1350381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768" cy="25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9D1" w:rsidRPr="00EE537C" w14:paraId="4FE3E1A6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B1D0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57DE" w14:textId="28E20D6A" w:rsidR="00FF693E" w:rsidRPr="00EF48FF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Кнопка «Удалить» неактивна.</w:t>
            </w:r>
          </w:p>
        </w:tc>
      </w:tr>
    </w:tbl>
    <w:p w14:paraId="7B2961CE" w14:textId="77777777" w:rsidR="00EF48FF" w:rsidRPr="00EF48FF" w:rsidRDefault="00EF48FF" w:rsidP="00EF48FF">
      <w:pPr>
        <w:rPr>
          <w:lang w:eastAsia="ar-SA"/>
        </w:rPr>
      </w:pPr>
    </w:p>
    <w:p w14:paraId="65C5CC55" w14:textId="701F69D4" w:rsidR="001A1DCB" w:rsidRDefault="001A1DCB" w:rsidP="001A1DCB">
      <w:pPr>
        <w:pStyle w:val="21"/>
      </w:pPr>
      <w:bookmarkStart w:id="44" w:name="_Toc235718972"/>
      <w:r>
        <w:t>Поиск проекта</w:t>
      </w:r>
      <w:bookmarkEnd w:id="44"/>
      <w:r>
        <w:t xml:space="preserve"> </w:t>
      </w:r>
    </w:p>
    <w:p w14:paraId="703CC081" w14:textId="77777777" w:rsidR="001A1DCB" w:rsidRDefault="001A1DCB" w:rsidP="001A1DCB">
      <w:pPr>
        <w:pStyle w:val="3"/>
      </w:pPr>
      <w:bookmarkStart w:id="45" w:name="_Toc235718973"/>
      <w:r>
        <w:t>Положительные ТК</w:t>
      </w:r>
      <w:bookmarkEnd w:id="45"/>
    </w:p>
    <w:p w14:paraId="65B1F6B8" w14:textId="06B93712" w:rsidR="001A1DCB" w:rsidRDefault="001A1DCB" w:rsidP="001A1DCB">
      <w:pPr>
        <w:pStyle w:val="4"/>
      </w:pPr>
      <w:bookmarkStart w:id="46" w:name="_Toc235718974"/>
      <w:r>
        <w:t>Успешный поиск проекта.</w:t>
      </w:r>
      <w:bookmarkEnd w:id="46"/>
    </w:p>
    <w:tbl>
      <w:tblPr>
        <w:tblW w:w="9689" w:type="dxa"/>
        <w:tblLook w:val="04A0" w:firstRow="1" w:lastRow="0" w:firstColumn="1" w:lastColumn="0" w:noHBand="0" w:noVBand="1"/>
      </w:tblPr>
      <w:tblGrid>
        <w:gridCol w:w="2414"/>
        <w:gridCol w:w="7275"/>
      </w:tblGrid>
      <w:tr w:rsidR="00AD4BF2" w:rsidRPr="00EE537C" w14:paraId="0C7731D6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4F02" w14:textId="77777777" w:rsidR="005409D1" w:rsidRPr="007825CE" w:rsidRDefault="005409D1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F524" w14:textId="77777777" w:rsidR="005409D1" w:rsidRPr="00EE537C" w:rsidRDefault="005409D1" w:rsidP="00864865"/>
        </w:tc>
      </w:tr>
      <w:tr w:rsidR="00AD4BF2" w:rsidRPr="00EE537C" w14:paraId="6C539326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845B" w14:textId="77777777" w:rsidR="005409D1" w:rsidRPr="007825CE" w:rsidRDefault="005409D1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77F0" w14:textId="77777777" w:rsidR="005409D1" w:rsidRDefault="005409D1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05172D13" w14:textId="77777777" w:rsidR="005409D1" w:rsidRDefault="005409D1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6528E12E" w14:textId="39AF44C2" w:rsidR="005409D1" w:rsidRPr="00EE537C" w:rsidRDefault="00AD4BF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AD4BF2">
              <w:rPr>
                <w:noProof/>
              </w:rPr>
              <w:drawing>
                <wp:inline distT="0" distB="0" distL="0" distR="0" wp14:anchorId="13ED9C92" wp14:editId="468F419F">
                  <wp:extent cx="3644265" cy="1795856"/>
                  <wp:effectExtent l="0" t="0" r="0" b="0"/>
                  <wp:docPr id="1281423500" name="Рисунок 1281423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093" cy="179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BF2" w:rsidRPr="00EE537C" w14:paraId="7B32F291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1928" w14:textId="77777777" w:rsidR="005409D1" w:rsidRPr="007825CE" w:rsidRDefault="005409D1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F337" w14:textId="358823DA" w:rsidR="005409D1" w:rsidRPr="005D66D1" w:rsidRDefault="005409D1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Перейти в раздел о пространстве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C755D19" w14:textId="31FE051D" w:rsidR="005409D1" w:rsidRDefault="005409D1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 кнопку в виде лупы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D8152F0" w14:textId="12F8C857" w:rsidR="005409D1" w:rsidRPr="005409D1" w:rsidRDefault="00AD4BF2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AD4BF2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6D2A7E41" wp14:editId="4C306CC6">
                  <wp:extent cx="4025265" cy="2076317"/>
                  <wp:effectExtent l="0" t="0" r="0" b="635"/>
                  <wp:docPr id="1281423501" name="Рисунок 1281423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5944" cy="208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78645" w14:textId="737FCDF5" w:rsidR="005409D1" w:rsidRDefault="005409D1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в поле поиска значение.</w:t>
            </w:r>
          </w:p>
          <w:p w14:paraId="0019DCA9" w14:textId="3DF43DBE" w:rsidR="005409D1" w:rsidRPr="00FA7D57" w:rsidRDefault="00AD4BF2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AD4BF2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DF16B14" wp14:editId="7A8F28B4">
                  <wp:extent cx="3968115" cy="1639693"/>
                  <wp:effectExtent l="0" t="0" r="0" b="0"/>
                  <wp:docPr id="1281423502" name="Рисунок 1281423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879" cy="164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BF2" w:rsidRPr="00EE537C" w14:paraId="2296D96D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A733" w14:textId="77777777" w:rsidR="005409D1" w:rsidRPr="007825CE" w:rsidRDefault="005409D1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FC51" w14:textId="43479714" w:rsidR="005409D1" w:rsidRPr="005409D1" w:rsidRDefault="00530302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Получена </w:t>
            </w:r>
            <w:r w:rsidR="00AD4BF2">
              <w:rPr>
                <w:color w:val="0F1115"/>
                <w:shd w:val="clear" w:color="auto" w:fill="FFFFFF"/>
              </w:rPr>
              <w:t>корректная</w:t>
            </w:r>
            <w:r>
              <w:rPr>
                <w:color w:val="0F1115"/>
                <w:shd w:val="clear" w:color="auto" w:fill="FFFFFF"/>
              </w:rPr>
              <w:t xml:space="preserve"> выдача.</w:t>
            </w:r>
            <w:r w:rsidR="00AD4BF2">
              <w:rPr>
                <w:color w:val="0F1115"/>
                <w:shd w:val="clear" w:color="auto" w:fill="FFFFFF"/>
              </w:rPr>
              <w:t xml:space="preserve"> Поиск не чувствителен к регистру.</w:t>
            </w:r>
          </w:p>
          <w:p w14:paraId="046B4731" w14:textId="367CAAC4" w:rsidR="005409D1" w:rsidRPr="00EF48FF" w:rsidRDefault="00AD4BF2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AD4BF2">
              <w:rPr>
                <w:noProof/>
                <w:sz w:val="28"/>
                <w:szCs w:val="28"/>
              </w:rPr>
              <w:drawing>
                <wp:inline distT="0" distB="0" distL="0" distR="0" wp14:anchorId="67B0036F" wp14:editId="740227E8">
                  <wp:extent cx="3977640" cy="1818185"/>
                  <wp:effectExtent l="0" t="0" r="3810" b="0"/>
                  <wp:docPr id="1281423503" name="Рисунок 1281423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324" cy="1822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A2594" w14:textId="103D9EE0" w:rsidR="00EF48FF" w:rsidRDefault="00EF48FF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7A23B2F7" w14:textId="308A9240" w:rsidR="00530302" w:rsidRDefault="00530302" w:rsidP="00530302">
      <w:pPr>
        <w:pStyle w:val="3"/>
      </w:pPr>
      <w:bookmarkStart w:id="47" w:name="_Toc235718975"/>
      <w:r>
        <w:t>Отрицательные ТК</w:t>
      </w:r>
      <w:bookmarkEnd w:id="47"/>
    </w:p>
    <w:p w14:paraId="4695B1FB" w14:textId="255469C5" w:rsidR="00530302" w:rsidRDefault="00530302" w:rsidP="00530302">
      <w:pPr>
        <w:pStyle w:val="4"/>
      </w:pPr>
      <w:bookmarkStart w:id="48" w:name="_Toc235718976"/>
      <w:r>
        <w:t>Поиск несуществующего значения.</w:t>
      </w:r>
      <w:bookmarkEnd w:id="48"/>
    </w:p>
    <w:tbl>
      <w:tblPr>
        <w:tblW w:w="9689" w:type="dxa"/>
        <w:tblLook w:val="04A0" w:firstRow="1" w:lastRow="0" w:firstColumn="1" w:lastColumn="0" w:noHBand="0" w:noVBand="1"/>
      </w:tblPr>
      <w:tblGrid>
        <w:gridCol w:w="2204"/>
        <w:gridCol w:w="7566"/>
      </w:tblGrid>
      <w:tr w:rsidR="006F652B" w:rsidRPr="00EE537C" w14:paraId="1DCEB848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6E25" w14:textId="77777777" w:rsidR="006F652B" w:rsidRPr="007825CE" w:rsidRDefault="006F652B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B537E" w14:textId="77777777" w:rsidR="006F652B" w:rsidRPr="00EE537C" w:rsidRDefault="006F652B" w:rsidP="00864865"/>
        </w:tc>
      </w:tr>
      <w:tr w:rsidR="006F652B" w:rsidRPr="00EE537C" w14:paraId="7E536236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05BC7" w14:textId="77777777" w:rsidR="006F652B" w:rsidRPr="007825CE" w:rsidRDefault="006F652B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AEEB" w14:textId="77777777" w:rsidR="006F652B" w:rsidRDefault="006F652B" w:rsidP="006F652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83C4E1A" w14:textId="77777777" w:rsidR="006F652B" w:rsidRDefault="006F652B" w:rsidP="006F652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6C8D2863" w14:textId="77777777" w:rsidR="006F652B" w:rsidRPr="00EE537C" w:rsidRDefault="006F652B" w:rsidP="006F652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506515">
              <w:rPr>
                <w:noProof/>
              </w:rPr>
              <w:lastRenderedPageBreak/>
              <w:drawing>
                <wp:inline distT="0" distB="0" distL="0" distR="0" wp14:anchorId="1AFE62DD" wp14:editId="2C236E16">
                  <wp:extent cx="2879820" cy="2238375"/>
                  <wp:effectExtent l="0" t="0" r="0" b="0"/>
                  <wp:docPr id="1281423496" name="Рисунок 1281423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53" cy="2243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52B" w:rsidRPr="00EE537C" w14:paraId="021FA8D9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A262" w14:textId="77777777" w:rsidR="006F652B" w:rsidRPr="007825CE" w:rsidRDefault="006F652B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71AD" w14:textId="77777777" w:rsidR="006F652B" w:rsidRPr="005D66D1" w:rsidRDefault="006F652B" w:rsidP="006F652B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Перейти в раздел о пространстве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3132DF27" w14:textId="77777777" w:rsidR="006F652B" w:rsidRDefault="006F652B" w:rsidP="006F652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 кнопку в виде лупы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7A7A4D4" w14:textId="77777777" w:rsidR="006F652B" w:rsidRPr="005409D1" w:rsidRDefault="006F652B" w:rsidP="006F652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409D1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6430580" wp14:editId="3436F297">
                  <wp:extent cx="3987165" cy="1096584"/>
                  <wp:effectExtent l="0" t="0" r="0" b="8890"/>
                  <wp:docPr id="1281423497" name="Рисунок 1281423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586" cy="110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6AFB55" w14:textId="77777777" w:rsidR="006F652B" w:rsidRDefault="006F652B" w:rsidP="006F652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в поле поиска несуществующее значение.</w:t>
            </w:r>
          </w:p>
          <w:p w14:paraId="3438CD10" w14:textId="77777777" w:rsidR="006F652B" w:rsidRPr="00FA7D57" w:rsidRDefault="006F652B" w:rsidP="006F652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30302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B0564B2" wp14:editId="58F4D256">
                  <wp:extent cx="4034790" cy="783182"/>
                  <wp:effectExtent l="0" t="0" r="3810" b="0"/>
                  <wp:docPr id="1281423498" name="Рисунок 1281423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612" cy="788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52B" w:rsidRPr="00EE537C" w14:paraId="3CC6357A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2BA1" w14:textId="77777777" w:rsidR="006F652B" w:rsidRPr="007825CE" w:rsidRDefault="006F652B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8C12" w14:textId="77777777" w:rsidR="006F652B" w:rsidRPr="005409D1" w:rsidRDefault="006F652B" w:rsidP="006F652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Получена пустая выдача.</w:t>
            </w:r>
          </w:p>
          <w:p w14:paraId="76CD4B14" w14:textId="77777777" w:rsidR="006F652B" w:rsidRPr="00EF48FF" w:rsidRDefault="006F652B" w:rsidP="006F652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530302">
              <w:rPr>
                <w:noProof/>
                <w:sz w:val="28"/>
                <w:szCs w:val="28"/>
              </w:rPr>
              <w:drawing>
                <wp:inline distT="0" distB="0" distL="0" distR="0" wp14:anchorId="433606A2" wp14:editId="0AA94315">
                  <wp:extent cx="4206240" cy="1005849"/>
                  <wp:effectExtent l="0" t="0" r="3810" b="3810"/>
                  <wp:docPr id="1281423499" name="Рисунок 1281423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157" cy="101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04B1BF" w14:textId="77777777" w:rsidR="00530302" w:rsidRPr="00FD4B6F" w:rsidRDefault="00530302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52EFBD20" w14:textId="77777777" w:rsidR="00341CD9" w:rsidRDefault="00341CD9" w:rsidP="00341CD9">
      <w:pPr>
        <w:pStyle w:val="1"/>
        <w:widowControl/>
        <w:suppressAutoHyphens w:val="0"/>
        <w:spacing w:before="240"/>
        <w:jc w:val="both"/>
      </w:pPr>
      <w:bookmarkStart w:id="49" w:name="_Toc524603236"/>
      <w:bookmarkStart w:id="50" w:name="_Toc527453025"/>
      <w:bookmarkStart w:id="51" w:name="_Toc235718977"/>
      <w:r w:rsidRPr="002D13D8">
        <w:t>Лист регистрации изменений</w:t>
      </w:r>
      <w:bookmarkStart w:id="52" w:name="_Toc437518476"/>
      <w:bookmarkEnd w:id="49"/>
      <w:bookmarkEnd w:id="50"/>
      <w:bookmarkEnd w:id="51"/>
    </w:p>
    <w:p w14:paraId="523761B8" w14:textId="77777777" w:rsidR="00341CD9" w:rsidRPr="00FA431D" w:rsidRDefault="00341CD9" w:rsidP="00341CD9"/>
    <w:bookmarkEnd w:id="52"/>
    <w:tbl>
      <w:tblPr>
        <w:tblW w:w="9703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"/>
        <w:gridCol w:w="4961"/>
        <w:gridCol w:w="1418"/>
        <w:gridCol w:w="992"/>
        <w:gridCol w:w="1947"/>
      </w:tblGrid>
      <w:tr w:rsidR="00341CD9" w:rsidRPr="002D13D8" w14:paraId="4AA24990" w14:textId="77777777" w:rsidTr="00A21ED0">
        <w:trPr>
          <w:tblHeader/>
        </w:trPr>
        <w:tc>
          <w:tcPr>
            <w:tcW w:w="385" w:type="dxa"/>
            <w:shd w:val="clear" w:color="auto" w:fill="D9D9D9"/>
            <w:vAlign w:val="center"/>
          </w:tcPr>
          <w:p w14:paraId="31ACBBAB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br w:type="page"/>
              <w:t>№</w:t>
            </w:r>
          </w:p>
        </w:tc>
        <w:tc>
          <w:tcPr>
            <w:tcW w:w="4961" w:type="dxa"/>
            <w:shd w:val="clear" w:color="auto" w:fill="D9D9D9"/>
            <w:vAlign w:val="center"/>
          </w:tcPr>
          <w:p w14:paraId="4AA85135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Описание изменения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36404009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Дата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59E574AE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Версия документа</w:t>
            </w:r>
          </w:p>
        </w:tc>
        <w:tc>
          <w:tcPr>
            <w:tcW w:w="1947" w:type="dxa"/>
            <w:shd w:val="clear" w:color="auto" w:fill="D9D9D9"/>
            <w:vAlign w:val="center"/>
          </w:tcPr>
          <w:p w14:paraId="52BA2821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Ответственное лицо, проведшее изменение</w:t>
            </w:r>
          </w:p>
        </w:tc>
      </w:tr>
      <w:tr w:rsidR="00341CD9" w:rsidRPr="002D13D8" w14:paraId="67190CAD" w14:textId="77777777" w:rsidTr="00A21ED0">
        <w:tc>
          <w:tcPr>
            <w:tcW w:w="385" w:type="dxa"/>
            <w:vAlign w:val="center"/>
          </w:tcPr>
          <w:p w14:paraId="4EECEF68" w14:textId="77777777" w:rsidR="00341CD9" w:rsidRPr="002D13D8" w:rsidRDefault="00341CD9" w:rsidP="00A21ED0">
            <w:pPr>
              <w:pStyle w:val="aff"/>
              <w:jc w:val="center"/>
            </w:pPr>
            <w:r w:rsidRPr="002D13D8">
              <w:t>1</w:t>
            </w:r>
          </w:p>
        </w:tc>
        <w:tc>
          <w:tcPr>
            <w:tcW w:w="4961" w:type="dxa"/>
            <w:vAlign w:val="center"/>
          </w:tcPr>
          <w:p w14:paraId="72A9374E" w14:textId="77777777" w:rsidR="00341CD9" w:rsidRPr="002D13D8" w:rsidRDefault="000A0234" w:rsidP="00A21ED0">
            <w:pPr>
              <w:pStyle w:val="aff"/>
            </w:pPr>
            <w:r w:rsidRPr="002D13D8">
              <w:t>Документ составлен</w:t>
            </w:r>
          </w:p>
        </w:tc>
        <w:tc>
          <w:tcPr>
            <w:tcW w:w="1418" w:type="dxa"/>
            <w:vAlign w:val="center"/>
          </w:tcPr>
          <w:p w14:paraId="60BB92F6" w14:textId="595596B7" w:rsidR="00341CD9" w:rsidRPr="00BD6E0C" w:rsidRDefault="00BD6E0C" w:rsidP="00A21ED0">
            <w:pPr>
              <w:pStyle w:val="aff"/>
              <w:jc w:val="center"/>
              <w:rPr>
                <w:color w:val="000000" w:themeColor="text1"/>
              </w:rPr>
            </w:pPr>
            <w:r w:rsidRPr="00BD6E0C">
              <w:rPr>
                <w:color w:val="000000" w:themeColor="text1"/>
              </w:rPr>
              <w:t>2026.07.24</w:t>
            </w:r>
          </w:p>
        </w:tc>
        <w:tc>
          <w:tcPr>
            <w:tcW w:w="992" w:type="dxa"/>
          </w:tcPr>
          <w:p w14:paraId="1701C94D" w14:textId="6AF98596" w:rsidR="00341CD9" w:rsidRPr="00BD6E0C" w:rsidRDefault="00BD6E0C" w:rsidP="00A21ED0">
            <w:pPr>
              <w:pStyle w:val="aff"/>
              <w:jc w:val="center"/>
              <w:rPr>
                <w:color w:val="000000" w:themeColor="text1"/>
              </w:rPr>
            </w:pPr>
            <w:r w:rsidRPr="00BD6E0C">
              <w:rPr>
                <w:color w:val="000000" w:themeColor="text1"/>
              </w:rPr>
              <w:t>1</w:t>
            </w:r>
          </w:p>
        </w:tc>
        <w:tc>
          <w:tcPr>
            <w:tcW w:w="1947" w:type="dxa"/>
            <w:vAlign w:val="center"/>
          </w:tcPr>
          <w:p w14:paraId="3A9451F6" w14:textId="6F86D6D9" w:rsidR="00341CD9" w:rsidRPr="00BD6E0C" w:rsidRDefault="00BD6E0C" w:rsidP="00A21ED0">
            <w:pPr>
              <w:pStyle w:val="aff"/>
              <w:jc w:val="center"/>
              <w:rPr>
                <w:color w:val="000000" w:themeColor="text1"/>
              </w:rPr>
            </w:pPr>
            <w:r w:rsidRPr="00BD6E0C">
              <w:rPr>
                <w:color w:val="000000" w:themeColor="text1"/>
              </w:rPr>
              <w:t>Лосева Елизавета Андреевна</w:t>
            </w:r>
          </w:p>
        </w:tc>
      </w:tr>
    </w:tbl>
    <w:p w14:paraId="47083F89" w14:textId="77777777" w:rsidR="00C36285" w:rsidRDefault="00C36285" w:rsidP="00752D86"/>
    <w:p w14:paraId="227A39D2" w14:textId="18C739CD" w:rsidR="00C36285" w:rsidRDefault="00F46926">
      <w:pPr>
        <w:spacing w:after="200" w:line="276" w:lineRule="auto"/>
      </w:pPr>
      <w:r>
        <w:t xml:space="preserve"> </w:t>
      </w:r>
    </w:p>
    <w:sectPr w:rsidR="00C36285" w:rsidSect="00E610D1">
      <w:headerReference w:type="default" r:id="rId77"/>
      <w:headerReference w:type="first" r:id="rId78"/>
      <w:pgSz w:w="11906" w:h="16838"/>
      <w:pgMar w:top="1276" w:right="566" w:bottom="1134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9A252" w14:textId="77777777" w:rsidR="000A43B2" w:rsidRDefault="000A43B2" w:rsidP="00837C75">
      <w:r>
        <w:separator/>
      </w:r>
    </w:p>
  </w:endnote>
  <w:endnote w:type="continuationSeparator" w:id="0">
    <w:p w14:paraId="286D27BA" w14:textId="77777777" w:rsidR="000A43B2" w:rsidRDefault="000A43B2" w:rsidP="0083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92D64" w14:textId="77777777" w:rsidR="000A43B2" w:rsidRDefault="000A43B2" w:rsidP="00837C75">
      <w:r>
        <w:separator/>
      </w:r>
    </w:p>
  </w:footnote>
  <w:footnote w:type="continuationSeparator" w:id="0">
    <w:p w14:paraId="2FEFC00D" w14:textId="77777777" w:rsidR="000A43B2" w:rsidRDefault="000A43B2" w:rsidP="00837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602"/>
      <w:gridCol w:w="705"/>
      <w:gridCol w:w="4332"/>
    </w:tblGrid>
    <w:tr w:rsidR="00C74A45" w:rsidRPr="00B65524" w14:paraId="2ED9B310" w14:textId="77777777" w:rsidTr="00A91EF8">
      <w:tc>
        <w:tcPr>
          <w:tcW w:w="4644" w:type="dxa"/>
          <w:vAlign w:val="center"/>
        </w:tcPr>
        <w:p w14:paraId="43AA51CF" w14:textId="322AF2F0" w:rsidR="00C74A45" w:rsidRPr="00B65524" w:rsidRDefault="00AD3F2C" w:rsidP="008A4EA5">
          <w:pPr>
            <w:pStyle w:val="af9"/>
          </w:pPr>
          <w:r>
            <w:t>Система «</w:t>
          </w:r>
          <w:proofErr w:type="spellStart"/>
          <w:r>
            <w:t>Ёжка</w:t>
          </w:r>
          <w:proofErr w:type="spellEnd"/>
          <w:r>
            <w:t>»</w:t>
          </w:r>
        </w:p>
      </w:tc>
      <w:tc>
        <w:tcPr>
          <w:tcW w:w="709" w:type="dxa"/>
          <w:vAlign w:val="center"/>
        </w:tcPr>
        <w:p w14:paraId="78113E19" w14:textId="77777777" w:rsidR="00C74A45" w:rsidRPr="00837C75" w:rsidRDefault="00C74A45" w:rsidP="00A91EF8">
          <w:pPr>
            <w:jc w:val="center"/>
          </w:pPr>
          <w:r w:rsidRPr="00837C75">
            <w:fldChar w:fldCharType="begin"/>
          </w:r>
          <w:r w:rsidRPr="00837C75">
            <w:instrText xml:space="preserve"> PAGE   \* MERGEFORMAT </w:instrText>
          </w:r>
          <w:r w:rsidRPr="00837C75">
            <w:fldChar w:fldCharType="separate"/>
          </w:r>
          <w:r w:rsidR="00556CFF">
            <w:rPr>
              <w:noProof/>
            </w:rPr>
            <w:t>5</w:t>
          </w:r>
          <w:r w:rsidRPr="00837C75">
            <w:fldChar w:fldCharType="end"/>
          </w:r>
        </w:p>
      </w:tc>
      <w:tc>
        <w:tcPr>
          <w:tcW w:w="4359" w:type="dxa"/>
          <w:vAlign w:val="center"/>
        </w:tcPr>
        <w:p w14:paraId="4888455C" w14:textId="7FAAAEA4" w:rsidR="00C74A45" w:rsidRPr="00B65524" w:rsidRDefault="00E72C48" w:rsidP="00837C75">
          <w:pPr>
            <w:pStyle w:val="af7"/>
          </w:pPr>
          <w:fldSimple w:instr=" DOCVARIABLE  DocumentCode ">
            <w:r w:rsidR="00374F42">
              <w:t xml:space="preserve"> АИС.</w:t>
            </w:r>
            <w:r w:rsidR="004828FC">
              <w:t>Т</w:t>
            </w:r>
            <w:r w:rsidR="00374F42">
              <w:t>К</w:t>
            </w:r>
            <w:r w:rsidR="004828FC">
              <w:t>.</w:t>
            </w:r>
            <w:r w:rsidR="00AD3F2C">
              <w:t>20260</w:t>
            </w:r>
            <w:r w:rsidR="00BD6E0C">
              <w:t>7</w:t>
            </w:r>
            <w:r w:rsidR="00AD3F2C">
              <w:t>24</w:t>
            </w:r>
            <w:r w:rsidR="00423E2C">
              <w:rPr>
                <w:b/>
                <w:bCs/>
              </w:rPr>
              <w:t>.</w:t>
            </w:r>
          </w:fldSimple>
        </w:p>
      </w:tc>
    </w:tr>
  </w:tbl>
  <w:p w14:paraId="70B74214" w14:textId="77777777" w:rsidR="00C74A45" w:rsidRPr="004E662B" w:rsidRDefault="00C74A45" w:rsidP="00EC6DF6">
    <w:pPr>
      <w:pStyle w:val="8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9288"/>
    </w:tblGrid>
    <w:tr w:rsidR="00C74A45" w:rsidRPr="001C498D" w14:paraId="7F6CD85C" w14:textId="77777777" w:rsidTr="00C74A45">
      <w:tc>
        <w:tcPr>
          <w:tcW w:w="9288" w:type="dxa"/>
        </w:tcPr>
        <w:p w14:paraId="57B615BD" w14:textId="77777777" w:rsidR="00C74A45" w:rsidRPr="001C498D" w:rsidRDefault="00BF6140" w:rsidP="000610AC">
          <w:pPr>
            <w:pStyle w:val="a6"/>
            <w:jc w:val="left"/>
          </w:pPr>
          <w:r>
            <w:rPr>
              <w:noProof/>
              <w:lang w:eastAsia="ru-RU"/>
            </w:rPr>
            <w:drawing>
              <wp:inline distT="0" distB="0" distL="0" distR="0" wp14:anchorId="0E36FABF" wp14:editId="6E3E29E1">
                <wp:extent cx="1752600" cy="7429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T_full_logo-RGB_Horizontal_ru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DB5466C" w14:textId="77777777" w:rsidR="00C74A45" w:rsidRPr="00EC6DF6" w:rsidRDefault="00C74A45" w:rsidP="00EC6DF6">
    <w:pPr>
      <w:pStyle w:val="8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5F3"/>
    <w:multiLevelType w:val="hybridMultilevel"/>
    <w:tmpl w:val="F86E21D4"/>
    <w:lvl w:ilvl="0" w:tplc="1C404D4A">
      <w:start w:val="1"/>
      <w:numFmt w:val="bullet"/>
      <w:pStyle w:val="2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D77645D6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91944CE0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D9B2D11"/>
    <w:multiLevelType w:val="hybridMultilevel"/>
    <w:tmpl w:val="DDB4FC5E"/>
    <w:lvl w:ilvl="0" w:tplc="23C461D8">
      <w:start w:val="1"/>
      <w:numFmt w:val="bullet"/>
      <w:pStyle w:val="2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300D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74AA4"/>
    <w:multiLevelType w:val="multilevel"/>
    <w:tmpl w:val="0E94824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0A737F0"/>
    <w:multiLevelType w:val="hybridMultilevel"/>
    <w:tmpl w:val="635C4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B2078"/>
    <w:multiLevelType w:val="hybridMultilevel"/>
    <w:tmpl w:val="B0C4BE56"/>
    <w:lvl w:ilvl="0" w:tplc="68C6F288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77645D6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91944CE0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num w:numId="1" w16cid:durableId="481970570">
    <w:abstractNumId w:val="4"/>
  </w:num>
  <w:num w:numId="2" w16cid:durableId="605579169">
    <w:abstractNumId w:val="0"/>
  </w:num>
  <w:num w:numId="3" w16cid:durableId="80303051">
    <w:abstractNumId w:val="1"/>
  </w:num>
  <w:num w:numId="4" w16cid:durableId="1179082739">
    <w:abstractNumId w:val="3"/>
  </w:num>
  <w:num w:numId="5" w16cid:durableId="178889043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3"/>
  <w:documentProtection w:edit="readOnly" w:formatting="1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ateConfig" w:val="14.11.2016"/>
    <w:docVar w:name="DocumentCodeSt" w:val=" "/>
  </w:docVars>
  <w:rsids>
    <w:rsidRoot w:val="00423E2C"/>
    <w:rsid w:val="00005D81"/>
    <w:rsid w:val="00011149"/>
    <w:rsid w:val="00013C8F"/>
    <w:rsid w:val="0001402D"/>
    <w:rsid w:val="00017619"/>
    <w:rsid w:val="00017D63"/>
    <w:rsid w:val="00017DEB"/>
    <w:rsid w:val="00025B16"/>
    <w:rsid w:val="00027D1B"/>
    <w:rsid w:val="00031168"/>
    <w:rsid w:val="00041238"/>
    <w:rsid w:val="0004733F"/>
    <w:rsid w:val="0005307B"/>
    <w:rsid w:val="00053468"/>
    <w:rsid w:val="00054A65"/>
    <w:rsid w:val="000610AC"/>
    <w:rsid w:val="00062D71"/>
    <w:rsid w:val="00064FF8"/>
    <w:rsid w:val="00065162"/>
    <w:rsid w:val="000662D4"/>
    <w:rsid w:val="000716A2"/>
    <w:rsid w:val="00071775"/>
    <w:rsid w:val="00074F8E"/>
    <w:rsid w:val="00093621"/>
    <w:rsid w:val="000963C5"/>
    <w:rsid w:val="00097DF0"/>
    <w:rsid w:val="000A0234"/>
    <w:rsid w:val="000A43B2"/>
    <w:rsid w:val="000B1D90"/>
    <w:rsid w:val="000B2BD6"/>
    <w:rsid w:val="000C043D"/>
    <w:rsid w:val="000D1E9B"/>
    <w:rsid w:val="000E2538"/>
    <w:rsid w:val="000E2F2C"/>
    <w:rsid w:val="000E64EF"/>
    <w:rsid w:val="00103FF2"/>
    <w:rsid w:val="00107B11"/>
    <w:rsid w:val="001169A5"/>
    <w:rsid w:val="00120200"/>
    <w:rsid w:val="0012733E"/>
    <w:rsid w:val="001311D9"/>
    <w:rsid w:val="00133CC7"/>
    <w:rsid w:val="00141D21"/>
    <w:rsid w:val="00141E03"/>
    <w:rsid w:val="0015166F"/>
    <w:rsid w:val="00167129"/>
    <w:rsid w:val="001679F6"/>
    <w:rsid w:val="0017268C"/>
    <w:rsid w:val="001801D7"/>
    <w:rsid w:val="00187C1F"/>
    <w:rsid w:val="00193889"/>
    <w:rsid w:val="001965B5"/>
    <w:rsid w:val="001A1DCB"/>
    <w:rsid w:val="001A3546"/>
    <w:rsid w:val="001A3FEC"/>
    <w:rsid w:val="001A69F5"/>
    <w:rsid w:val="001B3318"/>
    <w:rsid w:val="001B338C"/>
    <w:rsid w:val="001B3D1F"/>
    <w:rsid w:val="001B6C9F"/>
    <w:rsid w:val="001B7E3A"/>
    <w:rsid w:val="001C191F"/>
    <w:rsid w:val="001C3590"/>
    <w:rsid w:val="001C498D"/>
    <w:rsid w:val="001C7884"/>
    <w:rsid w:val="001D0784"/>
    <w:rsid w:val="001D4827"/>
    <w:rsid w:val="001D62BB"/>
    <w:rsid w:val="001E59ED"/>
    <w:rsid w:val="0020217D"/>
    <w:rsid w:val="00203177"/>
    <w:rsid w:val="00216859"/>
    <w:rsid w:val="00225AE5"/>
    <w:rsid w:val="0023271B"/>
    <w:rsid w:val="002455D3"/>
    <w:rsid w:val="00245B36"/>
    <w:rsid w:val="00257928"/>
    <w:rsid w:val="002731D5"/>
    <w:rsid w:val="0029606E"/>
    <w:rsid w:val="002A21E8"/>
    <w:rsid w:val="002A4EF7"/>
    <w:rsid w:val="002A65A2"/>
    <w:rsid w:val="002B1E89"/>
    <w:rsid w:val="002E0197"/>
    <w:rsid w:val="002E0F53"/>
    <w:rsid w:val="002E2852"/>
    <w:rsid w:val="002E72AC"/>
    <w:rsid w:val="002F7B94"/>
    <w:rsid w:val="003050C4"/>
    <w:rsid w:val="003068D0"/>
    <w:rsid w:val="003101C8"/>
    <w:rsid w:val="0031369F"/>
    <w:rsid w:val="00324C28"/>
    <w:rsid w:val="0032710D"/>
    <w:rsid w:val="003277C3"/>
    <w:rsid w:val="003304B3"/>
    <w:rsid w:val="00341CD9"/>
    <w:rsid w:val="00364A9E"/>
    <w:rsid w:val="00372F3D"/>
    <w:rsid w:val="00374F42"/>
    <w:rsid w:val="003817E0"/>
    <w:rsid w:val="00381C4B"/>
    <w:rsid w:val="00386025"/>
    <w:rsid w:val="00394259"/>
    <w:rsid w:val="003944D8"/>
    <w:rsid w:val="003A7BBA"/>
    <w:rsid w:val="003B07AC"/>
    <w:rsid w:val="003B07C9"/>
    <w:rsid w:val="003B383B"/>
    <w:rsid w:val="003B3DB8"/>
    <w:rsid w:val="003C2C10"/>
    <w:rsid w:val="003C3327"/>
    <w:rsid w:val="003C72A9"/>
    <w:rsid w:val="003C7454"/>
    <w:rsid w:val="003C7876"/>
    <w:rsid w:val="003D7DFD"/>
    <w:rsid w:val="003E61D3"/>
    <w:rsid w:val="003F34E5"/>
    <w:rsid w:val="003F437D"/>
    <w:rsid w:val="004031D3"/>
    <w:rsid w:val="004065AC"/>
    <w:rsid w:val="00407CE2"/>
    <w:rsid w:val="00413CF5"/>
    <w:rsid w:val="004142CF"/>
    <w:rsid w:val="00423671"/>
    <w:rsid w:val="00423E2C"/>
    <w:rsid w:val="00424999"/>
    <w:rsid w:val="00426ED6"/>
    <w:rsid w:val="00433777"/>
    <w:rsid w:val="00437E6F"/>
    <w:rsid w:val="004614C0"/>
    <w:rsid w:val="00463A82"/>
    <w:rsid w:val="0047346E"/>
    <w:rsid w:val="00474A39"/>
    <w:rsid w:val="004828FC"/>
    <w:rsid w:val="00491C9A"/>
    <w:rsid w:val="004A54EF"/>
    <w:rsid w:val="004B6E24"/>
    <w:rsid w:val="004C46F5"/>
    <w:rsid w:val="004C52FD"/>
    <w:rsid w:val="004D1B5C"/>
    <w:rsid w:val="004D49C0"/>
    <w:rsid w:val="004E5A07"/>
    <w:rsid w:val="004E662B"/>
    <w:rsid w:val="004F2AF1"/>
    <w:rsid w:val="00501B25"/>
    <w:rsid w:val="00505EB9"/>
    <w:rsid w:val="00506515"/>
    <w:rsid w:val="00513296"/>
    <w:rsid w:val="00517550"/>
    <w:rsid w:val="00523B28"/>
    <w:rsid w:val="00524453"/>
    <w:rsid w:val="00530302"/>
    <w:rsid w:val="00530322"/>
    <w:rsid w:val="005311BD"/>
    <w:rsid w:val="0053561B"/>
    <w:rsid w:val="00540823"/>
    <w:rsid w:val="005409D1"/>
    <w:rsid w:val="00543E15"/>
    <w:rsid w:val="0054519D"/>
    <w:rsid w:val="005504ED"/>
    <w:rsid w:val="00550DDC"/>
    <w:rsid w:val="00552C25"/>
    <w:rsid w:val="00556CFF"/>
    <w:rsid w:val="00557054"/>
    <w:rsid w:val="00557C0C"/>
    <w:rsid w:val="00557F6C"/>
    <w:rsid w:val="00560C96"/>
    <w:rsid w:val="005804CC"/>
    <w:rsid w:val="005873BF"/>
    <w:rsid w:val="005905D5"/>
    <w:rsid w:val="00596B6F"/>
    <w:rsid w:val="005A10C7"/>
    <w:rsid w:val="005A2910"/>
    <w:rsid w:val="005B0384"/>
    <w:rsid w:val="005B22CC"/>
    <w:rsid w:val="005B4E19"/>
    <w:rsid w:val="005B51E7"/>
    <w:rsid w:val="005B53F8"/>
    <w:rsid w:val="005B6101"/>
    <w:rsid w:val="005C7E70"/>
    <w:rsid w:val="005D02FC"/>
    <w:rsid w:val="005D31BF"/>
    <w:rsid w:val="005D66D1"/>
    <w:rsid w:val="005E0417"/>
    <w:rsid w:val="005E41E6"/>
    <w:rsid w:val="005F6BB6"/>
    <w:rsid w:val="00602AE0"/>
    <w:rsid w:val="006034CD"/>
    <w:rsid w:val="0061266E"/>
    <w:rsid w:val="00614A23"/>
    <w:rsid w:val="00616214"/>
    <w:rsid w:val="006240A9"/>
    <w:rsid w:val="00626DB7"/>
    <w:rsid w:val="00631095"/>
    <w:rsid w:val="006332ED"/>
    <w:rsid w:val="00634C2B"/>
    <w:rsid w:val="00645334"/>
    <w:rsid w:val="00652E3E"/>
    <w:rsid w:val="0065461A"/>
    <w:rsid w:val="00661072"/>
    <w:rsid w:val="0066183B"/>
    <w:rsid w:val="00661C82"/>
    <w:rsid w:val="00663789"/>
    <w:rsid w:val="00672D05"/>
    <w:rsid w:val="00674F2E"/>
    <w:rsid w:val="0069116A"/>
    <w:rsid w:val="00695840"/>
    <w:rsid w:val="006A4029"/>
    <w:rsid w:val="006A7768"/>
    <w:rsid w:val="006B74ED"/>
    <w:rsid w:val="006B7E9B"/>
    <w:rsid w:val="006C3982"/>
    <w:rsid w:val="006D048B"/>
    <w:rsid w:val="006D2FDD"/>
    <w:rsid w:val="006D2FE8"/>
    <w:rsid w:val="006E2261"/>
    <w:rsid w:val="006F652B"/>
    <w:rsid w:val="006F70E2"/>
    <w:rsid w:val="00703F8A"/>
    <w:rsid w:val="007070E9"/>
    <w:rsid w:val="00710966"/>
    <w:rsid w:val="00711FA5"/>
    <w:rsid w:val="00724384"/>
    <w:rsid w:val="007326A5"/>
    <w:rsid w:val="0073703F"/>
    <w:rsid w:val="007474BC"/>
    <w:rsid w:val="00752D86"/>
    <w:rsid w:val="00754907"/>
    <w:rsid w:val="00754DC4"/>
    <w:rsid w:val="00755A12"/>
    <w:rsid w:val="00757E4C"/>
    <w:rsid w:val="00757FEE"/>
    <w:rsid w:val="00764498"/>
    <w:rsid w:val="0076682E"/>
    <w:rsid w:val="00767904"/>
    <w:rsid w:val="0077353E"/>
    <w:rsid w:val="00775D05"/>
    <w:rsid w:val="007878C9"/>
    <w:rsid w:val="00793DAC"/>
    <w:rsid w:val="0079630C"/>
    <w:rsid w:val="00797F1E"/>
    <w:rsid w:val="007A08C5"/>
    <w:rsid w:val="007A2EE2"/>
    <w:rsid w:val="007B4F3F"/>
    <w:rsid w:val="007B70BD"/>
    <w:rsid w:val="007C3776"/>
    <w:rsid w:val="007D65FC"/>
    <w:rsid w:val="007F23A5"/>
    <w:rsid w:val="007F57D7"/>
    <w:rsid w:val="007F6EEF"/>
    <w:rsid w:val="008004A9"/>
    <w:rsid w:val="0080208A"/>
    <w:rsid w:val="0080239E"/>
    <w:rsid w:val="008152F3"/>
    <w:rsid w:val="00822D41"/>
    <w:rsid w:val="0082313D"/>
    <w:rsid w:val="008332E0"/>
    <w:rsid w:val="00834B47"/>
    <w:rsid w:val="00837C75"/>
    <w:rsid w:val="0084488B"/>
    <w:rsid w:val="00864BFD"/>
    <w:rsid w:val="00865D77"/>
    <w:rsid w:val="00867920"/>
    <w:rsid w:val="00870039"/>
    <w:rsid w:val="00887D31"/>
    <w:rsid w:val="008A1722"/>
    <w:rsid w:val="008A4756"/>
    <w:rsid w:val="008A4EA5"/>
    <w:rsid w:val="008A594F"/>
    <w:rsid w:val="008B1058"/>
    <w:rsid w:val="008B1A04"/>
    <w:rsid w:val="008B2AF2"/>
    <w:rsid w:val="008B2F17"/>
    <w:rsid w:val="008B33DD"/>
    <w:rsid w:val="008B3FDD"/>
    <w:rsid w:val="008C4CD8"/>
    <w:rsid w:val="008C56DC"/>
    <w:rsid w:val="008E428B"/>
    <w:rsid w:val="008E44A0"/>
    <w:rsid w:val="008E7562"/>
    <w:rsid w:val="008E7CD3"/>
    <w:rsid w:val="008F73FD"/>
    <w:rsid w:val="0090568D"/>
    <w:rsid w:val="00911ECE"/>
    <w:rsid w:val="00913551"/>
    <w:rsid w:val="0091447D"/>
    <w:rsid w:val="00915C0F"/>
    <w:rsid w:val="0091623F"/>
    <w:rsid w:val="00920A6C"/>
    <w:rsid w:val="009220F8"/>
    <w:rsid w:val="00923031"/>
    <w:rsid w:val="009347F9"/>
    <w:rsid w:val="00936ADB"/>
    <w:rsid w:val="00940F1C"/>
    <w:rsid w:val="0094104A"/>
    <w:rsid w:val="009457D4"/>
    <w:rsid w:val="00947620"/>
    <w:rsid w:val="00947997"/>
    <w:rsid w:val="00950C75"/>
    <w:rsid w:val="00952678"/>
    <w:rsid w:val="009633AE"/>
    <w:rsid w:val="00963C28"/>
    <w:rsid w:val="009647DF"/>
    <w:rsid w:val="0097259A"/>
    <w:rsid w:val="00981022"/>
    <w:rsid w:val="00997FB8"/>
    <w:rsid w:val="009A5B2C"/>
    <w:rsid w:val="009B0233"/>
    <w:rsid w:val="009B0CE3"/>
    <w:rsid w:val="009B23CB"/>
    <w:rsid w:val="009B2C31"/>
    <w:rsid w:val="009E498E"/>
    <w:rsid w:val="009F565E"/>
    <w:rsid w:val="00A031D7"/>
    <w:rsid w:val="00A04D01"/>
    <w:rsid w:val="00A05B99"/>
    <w:rsid w:val="00A10238"/>
    <w:rsid w:val="00A1232D"/>
    <w:rsid w:val="00A133F6"/>
    <w:rsid w:val="00A20927"/>
    <w:rsid w:val="00A24543"/>
    <w:rsid w:val="00A25C0B"/>
    <w:rsid w:val="00A4088B"/>
    <w:rsid w:val="00A42922"/>
    <w:rsid w:val="00A4542D"/>
    <w:rsid w:val="00A53D92"/>
    <w:rsid w:val="00A60F16"/>
    <w:rsid w:val="00A70454"/>
    <w:rsid w:val="00A733C5"/>
    <w:rsid w:val="00A75475"/>
    <w:rsid w:val="00A84646"/>
    <w:rsid w:val="00A853AC"/>
    <w:rsid w:val="00A85CAD"/>
    <w:rsid w:val="00A91EF8"/>
    <w:rsid w:val="00A93A01"/>
    <w:rsid w:val="00AA4631"/>
    <w:rsid w:val="00AA6FF6"/>
    <w:rsid w:val="00AA7103"/>
    <w:rsid w:val="00AA7F84"/>
    <w:rsid w:val="00AB5E4C"/>
    <w:rsid w:val="00AB7E07"/>
    <w:rsid w:val="00AC5B95"/>
    <w:rsid w:val="00AD3262"/>
    <w:rsid w:val="00AD3F2C"/>
    <w:rsid w:val="00AD4BF2"/>
    <w:rsid w:val="00AD5DC0"/>
    <w:rsid w:val="00AF29E0"/>
    <w:rsid w:val="00B0405D"/>
    <w:rsid w:val="00B239DF"/>
    <w:rsid w:val="00B23F6A"/>
    <w:rsid w:val="00B30B5C"/>
    <w:rsid w:val="00B31872"/>
    <w:rsid w:val="00B36320"/>
    <w:rsid w:val="00B43707"/>
    <w:rsid w:val="00B45AAC"/>
    <w:rsid w:val="00B469AC"/>
    <w:rsid w:val="00B47393"/>
    <w:rsid w:val="00B535A0"/>
    <w:rsid w:val="00B5443C"/>
    <w:rsid w:val="00B559C5"/>
    <w:rsid w:val="00B65524"/>
    <w:rsid w:val="00B724A1"/>
    <w:rsid w:val="00B80E62"/>
    <w:rsid w:val="00BB002C"/>
    <w:rsid w:val="00BB4DDD"/>
    <w:rsid w:val="00BD2350"/>
    <w:rsid w:val="00BD3EE4"/>
    <w:rsid w:val="00BD6E0C"/>
    <w:rsid w:val="00BD7DA9"/>
    <w:rsid w:val="00BE256D"/>
    <w:rsid w:val="00BF07A2"/>
    <w:rsid w:val="00BF59B5"/>
    <w:rsid w:val="00BF6140"/>
    <w:rsid w:val="00C026B3"/>
    <w:rsid w:val="00C03ECE"/>
    <w:rsid w:val="00C06256"/>
    <w:rsid w:val="00C1048F"/>
    <w:rsid w:val="00C23596"/>
    <w:rsid w:val="00C24EC5"/>
    <w:rsid w:val="00C30015"/>
    <w:rsid w:val="00C325AE"/>
    <w:rsid w:val="00C36285"/>
    <w:rsid w:val="00C42467"/>
    <w:rsid w:val="00C425E9"/>
    <w:rsid w:val="00C52AB7"/>
    <w:rsid w:val="00C53231"/>
    <w:rsid w:val="00C54FA9"/>
    <w:rsid w:val="00C55AAA"/>
    <w:rsid w:val="00C5658E"/>
    <w:rsid w:val="00C64616"/>
    <w:rsid w:val="00C70629"/>
    <w:rsid w:val="00C74A45"/>
    <w:rsid w:val="00C859D8"/>
    <w:rsid w:val="00C94E55"/>
    <w:rsid w:val="00CB0682"/>
    <w:rsid w:val="00CB62B6"/>
    <w:rsid w:val="00CB721E"/>
    <w:rsid w:val="00CB7AAC"/>
    <w:rsid w:val="00CC2C46"/>
    <w:rsid w:val="00CC4D21"/>
    <w:rsid w:val="00CC55DE"/>
    <w:rsid w:val="00CC7242"/>
    <w:rsid w:val="00CE55D9"/>
    <w:rsid w:val="00CF6C63"/>
    <w:rsid w:val="00D10559"/>
    <w:rsid w:val="00D202BD"/>
    <w:rsid w:val="00D24DC7"/>
    <w:rsid w:val="00D33B81"/>
    <w:rsid w:val="00D4340A"/>
    <w:rsid w:val="00D43D24"/>
    <w:rsid w:val="00D52DEB"/>
    <w:rsid w:val="00D543EF"/>
    <w:rsid w:val="00D55D1F"/>
    <w:rsid w:val="00D62AB9"/>
    <w:rsid w:val="00D6631F"/>
    <w:rsid w:val="00D76784"/>
    <w:rsid w:val="00D77D76"/>
    <w:rsid w:val="00D87EB3"/>
    <w:rsid w:val="00D9159B"/>
    <w:rsid w:val="00DA366E"/>
    <w:rsid w:val="00DB0E58"/>
    <w:rsid w:val="00DB1F46"/>
    <w:rsid w:val="00DB3B1B"/>
    <w:rsid w:val="00DB431C"/>
    <w:rsid w:val="00DB4AD5"/>
    <w:rsid w:val="00DD07C8"/>
    <w:rsid w:val="00DD36DA"/>
    <w:rsid w:val="00DE2902"/>
    <w:rsid w:val="00DE32F9"/>
    <w:rsid w:val="00DF6ED4"/>
    <w:rsid w:val="00E01EFB"/>
    <w:rsid w:val="00E07380"/>
    <w:rsid w:val="00E079BC"/>
    <w:rsid w:val="00E1596F"/>
    <w:rsid w:val="00E17EF2"/>
    <w:rsid w:val="00E21B54"/>
    <w:rsid w:val="00E324E5"/>
    <w:rsid w:val="00E32F2E"/>
    <w:rsid w:val="00E35DD6"/>
    <w:rsid w:val="00E4012D"/>
    <w:rsid w:val="00E601D7"/>
    <w:rsid w:val="00E610D1"/>
    <w:rsid w:val="00E676BD"/>
    <w:rsid w:val="00E70871"/>
    <w:rsid w:val="00E71DFA"/>
    <w:rsid w:val="00E72179"/>
    <w:rsid w:val="00E72C48"/>
    <w:rsid w:val="00E7306F"/>
    <w:rsid w:val="00E7395E"/>
    <w:rsid w:val="00E77CFB"/>
    <w:rsid w:val="00E824C6"/>
    <w:rsid w:val="00E91778"/>
    <w:rsid w:val="00E951B0"/>
    <w:rsid w:val="00EA10E2"/>
    <w:rsid w:val="00EB3EFD"/>
    <w:rsid w:val="00EB7715"/>
    <w:rsid w:val="00EC6DF6"/>
    <w:rsid w:val="00ED0CB8"/>
    <w:rsid w:val="00EE1BD5"/>
    <w:rsid w:val="00EE2526"/>
    <w:rsid w:val="00EE2E6A"/>
    <w:rsid w:val="00EE30B5"/>
    <w:rsid w:val="00EE73DB"/>
    <w:rsid w:val="00EF1652"/>
    <w:rsid w:val="00EF48FF"/>
    <w:rsid w:val="00F0121A"/>
    <w:rsid w:val="00F024E1"/>
    <w:rsid w:val="00F145C7"/>
    <w:rsid w:val="00F176A8"/>
    <w:rsid w:val="00F25E34"/>
    <w:rsid w:val="00F26E76"/>
    <w:rsid w:val="00F43694"/>
    <w:rsid w:val="00F46926"/>
    <w:rsid w:val="00F50B2C"/>
    <w:rsid w:val="00F5125B"/>
    <w:rsid w:val="00F543EB"/>
    <w:rsid w:val="00F55A4E"/>
    <w:rsid w:val="00F577EB"/>
    <w:rsid w:val="00F627AC"/>
    <w:rsid w:val="00F63A8A"/>
    <w:rsid w:val="00F64E24"/>
    <w:rsid w:val="00F66E9E"/>
    <w:rsid w:val="00F723DD"/>
    <w:rsid w:val="00F74821"/>
    <w:rsid w:val="00F8085C"/>
    <w:rsid w:val="00F82424"/>
    <w:rsid w:val="00F82BD9"/>
    <w:rsid w:val="00F86FA6"/>
    <w:rsid w:val="00F91895"/>
    <w:rsid w:val="00F91B77"/>
    <w:rsid w:val="00F93643"/>
    <w:rsid w:val="00F937AA"/>
    <w:rsid w:val="00F963F8"/>
    <w:rsid w:val="00F969FB"/>
    <w:rsid w:val="00FA7D57"/>
    <w:rsid w:val="00FB4DAB"/>
    <w:rsid w:val="00FC0255"/>
    <w:rsid w:val="00FD16EA"/>
    <w:rsid w:val="00FD3A89"/>
    <w:rsid w:val="00FD4B6F"/>
    <w:rsid w:val="00FE491D"/>
    <w:rsid w:val="00FE4F8C"/>
    <w:rsid w:val="00FF1C58"/>
    <w:rsid w:val="00FF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75E24"/>
  <w15:docId w15:val="{51E0F51A-CD30-429E-9ED1-E6A4B25C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qFormat="1"/>
    <w:lsdException w:name="heading 2" w:locked="0" w:semiHidden="1" w:uiPriority="9" w:unhideWhenUsed="1" w:qFormat="1"/>
    <w:lsdException w:name="heading 3" w:locked="0" w:semiHidden="1" w:uiPriority="0" w:unhideWhenUsed="1" w:qFormat="1"/>
    <w:lsdException w:name="heading 4" w:locked="0" w:semiHidden="1" w:unhideWhenUsed="1" w:qFormat="1"/>
    <w:lsdException w:name="heading 5" w:locked="0" w:semiHidden="1" w:uiPriority="0" w:unhideWhenUsed="1" w:qFormat="1"/>
    <w:lsdException w:name="heading 6" w:locked="0" w:semiHidden="1" w:uiPriority="0" w:unhideWhenUsed="1" w:qFormat="1"/>
    <w:lsdException w:name="heading 7" w:locked="0" w:semiHidden="1" w:uiPriority="0" w:unhideWhenUsed="1" w:qFormat="1"/>
    <w:lsdException w:name="heading 8" w:locked="0" w:semiHidden="1" w:uiPriority="0" w:unhideWhenUsed="1" w:qFormat="1"/>
    <w:lsdException w:name="heading 9" w:locked="0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 w:qFormat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aliases w:val="Таблицы без рамок"/>
    <w:qFormat/>
    <w:rsid w:val="006F652B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1"/>
    <w:uiPriority w:val="99"/>
    <w:qFormat/>
    <w:rsid w:val="00981022"/>
    <w:pPr>
      <w:keepNext/>
      <w:widowControl w:val="0"/>
      <w:numPr>
        <w:numId w:val="5"/>
      </w:numPr>
      <w:suppressAutoHyphens/>
      <w:spacing w:before="120" w:after="120"/>
      <w:outlineLvl w:val="0"/>
    </w:pPr>
    <w:rPr>
      <w:rFonts w:eastAsia="Arial Unicode MS" w:cs="Arial"/>
      <w:b/>
      <w:bCs/>
      <w:kern w:val="1"/>
      <w:szCs w:val="32"/>
      <w:lang w:eastAsia="ar-SA"/>
    </w:rPr>
  </w:style>
  <w:style w:type="paragraph" w:styleId="21">
    <w:name w:val="heading 2"/>
    <w:basedOn w:val="a"/>
    <w:next w:val="a"/>
    <w:link w:val="22"/>
    <w:autoRedefine/>
    <w:uiPriority w:val="9"/>
    <w:unhideWhenUsed/>
    <w:qFormat/>
    <w:rsid w:val="00E079BC"/>
    <w:pPr>
      <w:keepNext/>
      <w:keepLines/>
      <w:numPr>
        <w:ilvl w:val="1"/>
        <w:numId w:val="5"/>
      </w:numPr>
      <w:spacing w:before="240" w:after="240"/>
      <w:outlineLvl w:val="1"/>
    </w:pPr>
    <w:rPr>
      <w:rFonts w:eastAsiaTheme="majorEastAsia" w:cstheme="majorBidi"/>
      <w:b/>
      <w:bCs/>
      <w:szCs w:val="26"/>
      <w:lang w:eastAsia="ar-SA"/>
    </w:rPr>
  </w:style>
  <w:style w:type="paragraph" w:styleId="3">
    <w:name w:val="heading 3"/>
    <w:basedOn w:val="a"/>
    <w:next w:val="a"/>
    <w:link w:val="30"/>
    <w:unhideWhenUsed/>
    <w:qFormat/>
    <w:rsid w:val="001D0784"/>
    <w:pPr>
      <w:keepNext/>
      <w:keepLines/>
      <w:numPr>
        <w:ilvl w:val="2"/>
        <w:numId w:val="5"/>
      </w:numPr>
      <w:spacing w:before="320" w:after="240"/>
      <w:outlineLvl w:val="2"/>
    </w:pPr>
    <w:rPr>
      <w:rFonts w:eastAsiaTheme="majorEastAsia" w:cs="Times New Roman"/>
      <w:b/>
      <w:bCs/>
      <w:color w:val="000000" w:themeColor="text1"/>
      <w:lang w:eastAsia="ru-RU"/>
    </w:rPr>
  </w:style>
  <w:style w:type="paragraph" w:styleId="4">
    <w:name w:val="heading 4"/>
    <w:basedOn w:val="a"/>
    <w:next w:val="a"/>
    <w:link w:val="40"/>
    <w:autoRedefine/>
    <w:uiPriority w:val="99"/>
    <w:qFormat/>
    <w:rsid w:val="00C859D8"/>
    <w:pPr>
      <w:keepNext/>
      <w:numPr>
        <w:ilvl w:val="3"/>
        <w:numId w:val="5"/>
      </w:numPr>
      <w:spacing w:before="360" w:after="360"/>
      <w:outlineLvl w:val="3"/>
    </w:pPr>
    <w:rPr>
      <w:rFonts w:eastAsia="Arial Unicode MS"/>
      <w:b/>
      <w:bCs/>
      <w:kern w:val="1"/>
      <w:szCs w:val="28"/>
      <w:lang w:eastAsia="ar-SA"/>
    </w:rPr>
  </w:style>
  <w:style w:type="paragraph" w:styleId="5">
    <w:name w:val="heading 5"/>
    <w:basedOn w:val="a"/>
    <w:next w:val="a"/>
    <w:link w:val="50"/>
    <w:autoRedefine/>
    <w:qFormat/>
    <w:rsid w:val="00FD3A89"/>
    <w:pPr>
      <w:widowControl w:val="0"/>
      <w:numPr>
        <w:ilvl w:val="4"/>
        <w:numId w:val="5"/>
      </w:numPr>
      <w:suppressAutoHyphens/>
      <w:spacing w:before="360" w:after="180"/>
      <w:outlineLvl w:val="4"/>
    </w:pPr>
    <w:rPr>
      <w:rFonts w:eastAsia="Arial Unicode MS"/>
      <w:b/>
      <w:bCs/>
      <w:iCs/>
      <w:kern w:val="1"/>
      <w:szCs w:val="26"/>
      <w:lang w:eastAsia="ar-SA"/>
    </w:rPr>
  </w:style>
  <w:style w:type="paragraph" w:styleId="6">
    <w:name w:val="heading 6"/>
    <w:basedOn w:val="a"/>
    <w:next w:val="a"/>
    <w:link w:val="60"/>
    <w:qFormat/>
    <w:locked/>
    <w:rsid w:val="00981022"/>
    <w:pPr>
      <w:widowControl w:val="0"/>
      <w:numPr>
        <w:ilvl w:val="5"/>
        <w:numId w:val="5"/>
      </w:numPr>
      <w:suppressAutoHyphens/>
      <w:spacing w:before="240" w:after="60"/>
      <w:outlineLvl w:val="5"/>
    </w:pPr>
    <w:rPr>
      <w:rFonts w:eastAsia="Arial Unicode MS"/>
      <w:b/>
      <w:bCs/>
      <w:kern w:val="1"/>
      <w:lang w:eastAsia="ar-SA"/>
    </w:rPr>
  </w:style>
  <w:style w:type="paragraph" w:styleId="7">
    <w:name w:val="heading 7"/>
    <w:basedOn w:val="a"/>
    <w:next w:val="a"/>
    <w:link w:val="70"/>
    <w:qFormat/>
    <w:locked/>
    <w:rsid w:val="00981022"/>
    <w:pPr>
      <w:widowControl w:val="0"/>
      <w:numPr>
        <w:ilvl w:val="6"/>
        <w:numId w:val="5"/>
      </w:numPr>
      <w:suppressAutoHyphens/>
      <w:spacing w:before="240" w:after="60"/>
      <w:outlineLvl w:val="6"/>
    </w:pPr>
    <w:rPr>
      <w:rFonts w:eastAsia="Arial Unicode MS"/>
      <w:kern w:val="1"/>
      <w:lang w:eastAsia="ar-SA"/>
    </w:rPr>
  </w:style>
  <w:style w:type="paragraph" w:styleId="8">
    <w:name w:val="heading 8"/>
    <w:basedOn w:val="a"/>
    <w:next w:val="a"/>
    <w:link w:val="80"/>
    <w:qFormat/>
    <w:locked/>
    <w:rsid w:val="00981022"/>
    <w:pPr>
      <w:widowControl w:val="0"/>
      <w:numPr>
        <w:ilvl w:val="7"/>
        <w:numId w:val="5"/>
      </w:numPr>
      <w:suppressAutoHyphens/>
      <w:spacing w:before="240" w:after="60"/>
      <w:outlineLvl w:val="7"/>
    </w:pPr>
    <w:rPr>
      <w:rFonts w:eastAsia="Arial Unicode MS"/>
      <w:i/>
      <w:iCs/>
      <w:kern w:val="1"/>
      <w:lang w:eastAsia="ar-SA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981022"/>
    <w:pPr>
      <w:keepNext/>
      <w:keepLines/>
      <w:numPr>
        <w:ilvl w:val="8"/>
        <w:numId w:val="5"/>
      </w:numPr>
      <w:spacing w:before="200" w:after="12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locked/>
    <w:rsid w:val="00B469AC"/>
    <w:pPr>
      <w:ind w:left="240" w:hanging="240"/>
    </w:pPr>
  </w:style>
  <w:style w:type="paragraph" w:customStyle="1" w:styleId="a4">
    <w:name w:val="Заголовок ненумерованный"/>
    <w:basedOn w:val="a"/>
    <w:qFormat/>
    <w:rsid w:val="005E41E6"/>
    <w:pPr>
      <w:keepNext/>
      <w:keepLines/>
      <w:spacing w:after="240"/>
    </w:pPr>
    <w:rPr>
      <w:rFonts w:eastAsia="Times New Roman" w:cs="Times New Roman"/>
      <w:b/>
      <w:bCs/>
      <w:szCs w:val="20"/>
    </w:rPr>
  </w:style>
  <w:style w:type="paragraph" w:styleId="a5">
    <w:name w:val="caption"/>
    <w:basedOn w:val="a"/>
    <w:next w:val="a"/>
    <w:uiPriority w:val="35"/>
    <w:unhideWhenUsed/>
    <w:qFormat/>
    <w:rsid w:val="00E17EF2"/>
    <w:pPr>
      <w:keepNext/>
      <w:spacing w:before="240" w:after="240"/>
      <w:jc w:val="center"/>
    </w:pPr>
    <w:rPr>
      <w:bCs/>
      <w:sz w:val="22"/>
    </w:rPr>
  </w:style>
  <w:style w:type="paragraph" w:styleId="a6">
    <w:name w:val="header"/>
    <w:basedOn w:val="a"/>
    <w:link w:val="a7"/>
    <w:unhideWhenUsed/>
    <w:qFormat/>
    <w:locked/>
    <w:rsid w:val="00A91EF8"/>
    <w:pPr>
      <w:tabs>
        <w:tab w:val="center" w:pos="4677"/>
        <w:tab w:val="right" w:pos="9355"/>
      </w:tabs>
      <w:jc w:val="center"/>
    </w:pPr>
    <w:rPr>
      <w:sz w:val="28"/>
      <w:szCs w:val="28"/>
    </w:rPr>
  </w:style>
  <w:style w:type="character" w:customStyle="1" w:styleId="a7">
    <w:name w:val="Верхний колонтитул Знак"/>
    <w:basedOn w:val="a0"/>
    <w:link w:val="a6"/>
    <w:rsid w:val="00A91EF8"/>
    <w:rPr>
      <w:rFonts w:ascii="Times New Roman" w:hAnsi="Times New Roman"/>
      <w:sz w:val="28"/>
      <w:szCs w:val="28"/>
    </w:rPr>
  </w:style>
  <w:style w:type="paragraph" w:styleId="a8">
    <w:name w:val="footer"/>
    <w:basedOn w:val="a"/>
    <w:link w:val="a9"/>
    <w:uiPriority w:val="99"/>
    <w:unhideWhenUsed/>
    <w:locked/>
    <w:rsid w:val="008A594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A594F"/>
  </w:style>
  <w:style w:type="paragraph" w:styleId="aa">
    <w:name w:val="Balloon Text"/>
    <w:basedOn w:val="a"/>
    <w:link w:val="ab"/>
    <w:uiPriority w:val="99"/>
    <w:unhideWhenUsed/>
    <w:locked/>
    <w:rsid w:val="008A594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8A594F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locked/>
    <w:rsid w:val="005D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99"/>
    <w:qFormat/>
    <w:rsid w:val="00CC7242"/>
    <w:pPr>
      <w:spacing w:before="120" w:after="120"/>
      <w:ind w:left="57"/>
    </w:pPr>
    <w:rPr>
      <w:rFonts w:eastAsia="Times New Roman" w:cs="Times New Roman"/>
      <w:lang w:eastAsia="ru-RU"/>
    </w:rPr>
  </w:style>
  <w:style w:type="character" w:customStyle="1" w:styleId="11">
    <w:name w:val="Заголовок 1 Знак"/>
    <w:basedOn w:val="a0"/>
    <w:link w:val="1"/>
    <w:uiPriority w:val="99"/>
    <w:rsid w:val="00981022"/>
    <w:rPr>
      <w:rFonts w:ascii="Times New Roman" w:eastAsia="Arial Unicode MS" w:hAnsi="Times New Roman" w:cs="Arial"/>
      <w:b/>
      <w:bCs/>
      <w:kern w:val="1"/>
      <w:sz w:val="24"/>
      <w:szCs w:val="32"/>
      <w:lang w:eastAsia="ar-SA"/>
    </w:rPr>
  </w:style>
  <w:style w:type="character" w:customStyle="1" w:styleId="30">
    <w:name w:val="Заголовок 3 Знак"/>
    <w:basedOn w:val="a0"/>
    <w:link w:val="3"/>
    <w:rsid w:val="001D0784"/>
    <w:rPr>
      <w:rFonts w:ascii="Times New Roman" w:eastAsiaTheme="majorEastAsia" w:hAnsi="Times New Roman" w:cs="Times New Roman"/>
      <w:b/>
      <w:bCs/>
      <w:color w:val="000000" w:themeColor="tex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C859D8"/>
    <w:rPr>
      <w:rFonts w:ascii="Times New Roman" w:eastAsia="Arial Unicode MS" w:hAnsi="Times New Roman"/>
      <w:b/>
      <w:bCs/>
      <w:kern w:val="1"/>
      <w:sz w:val="24"/>
      <w:szCs w:val="28"/>
      <w:lang w:eastAsia="ar-SA"/>
    </w:rPr>
  </w:style>
  <w:style w:type="character" w:customStyle="1" w:styleId="50">
    <w:name w:val="Заголовок 5 Знак"/>
    <w:basedOn w:val="a0"/>
    <w:link w:val="5"/>
    <w:rsid w:val="00FD3A89"/>
    <w:rPr>
      <w:rFonts w:ascii="Times New Roman" w:eastAsia="Arial Unicode MS" w:hAnsi="Times New Roman"/>
      <w:b/>
      <w:bCs/>
      <w:iCs/>
      <w:kern w:val="1"/>
      <w:sz w:val="24"/>
      <w:szCs w:val="26"/>
      <w:lang w:eastAsia="ar-SA"/>
    </w:rPr>
  </w:style>
  <w:style w:type="character" w:customStyle="1" w:styleId="60">
    <w:name w:val="Заголовок 6 Знак"/>
    <w:basedOn w:val="a0"/>
    <w:link w:val="6"/>
    <w:rsid w:val="00981022"/>
    <w:rPr>
      <w:rFonts w:ascii="Times New Roman" w:eastAsia="Arial Unicode MS" w:hAnsi="Times New Roman"/>
      <w:b/>
      <w:bCs/>
      <w:kern w:val="1"/>
      <w:sz w:val="24"/>
      <w:szCs w:val="24"/>
      <w:lang w:eastAsia="ar-SA"/>
    </w:rPr>
  </w:style>
  <w:style w:type="character" w:customStyle="1" w:styleId="70">
    <w:name w:val="Заголовок 7 Знак"/>
    <w:basedOn w:val="a0"/>
    <w:link w:val="7"/>
    <w:rsid w:val="00981022"/>
    <w:rPr>
      <w:rFonts w:ascii="Times New Roman" w:eastAsia="Arial Unicode MS" w:hAnsi="Times New Roman"/>
      <w:kern w:val="1"/>
      <w:sz w:val="24"/>
      <w:szCs w:val="24"/>
      <w:lang w:eastAsia="ar-SA"/>
    </w:rPr>
  </w:style>
  <w:style w:type="character" w:customStyle="1" w:styleId="80">
    <w:name w:val="Заголовок 8 Знак"/>
    <w:basedOn w:val="a0"/>
    <w:link w:val="8"/>
    <w:rsid w:val="00981022"/>
    <w:rPr>
      <w:rFonts w:ascii="Times New Roman" w:eastAsia="Arial Unicode MS" w:hAnsi="Times New Roman"/>
      <w:i/>
      <w:iCs/>
      <w:kern w:val="1"/>
      <w:sz w:val="24"/>
      <w:szCs w:val="24"/>
      <w:lang w:eastAsia="ar-SA"/>
    </w:rPr>
  </w:style>
  <w:style w:type="character" w:customStyle="1" w:styleId="90">
    <w:name w:val="Заголовок 9 Знак"/>
    <w:basedOn w:val="a0"/>
    <w:link w:val="9"/>
    <w:semiHidden/>
    <w:rsid w:val="0098102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2">
    <w:name w:val="Заголовок 1 (новая страница)"/>
    <w:basedOn w:val="1"/>
    <w:next w:val="ae"/>
    <w:link w:val="13"/>
    <w:qFormat/>
    <w:rsid w:val="00981022"/>
    <w:pPr>
      <w:pageBreakBefore/>
      <w:widowControl/>
      <w:suppressAutoHyphens w:val="0"/>
    </w:pPr>
    <w:rPr>
      <w:rFonts w:cs="Times New Roman"/>
      <w:szCs w:val="24"/>
    </w:rPr>
  </w:style>
  <w:style w:type="character" w:customStyle="1" w:styleId="13">
    <w:name w:val="Заголовок 1 (новая страница) Знак"/>
    <w:basedOn w:val="a0"/>
    <w:link w:val="12"/>
    <w:rsid w:val="00981022"/>
    <w:rPr>
      <w:rFonts w:ascii="Times New Roman" w:eastAsia="Arial Unicode MS" w:hAnsi="Times New Roman" w:cs="Times New Roman"/>
      <w:b/>
      <w:bCs/>
      <w:kern w:val="1"/>
      <w:sz w:val="24"/>
      <w:szCs w:val="24"/>
      <w:lang w:eastAsia="ar-SA"/>
    </w:rPr>
  </w:style>
  <w:style w:type="paragraph" w:customStyle="1" w:styleId="10">
    <w:name w:val="Список 1 уровень"/>
    <w:basedOn w:val="a"/>
    <w:link w:val="14"/>
    <w:autoRedefine/>
    <w:qFormat/>
    <w:rsid w:val="00A24543"/>
    <w:pPr>
      <w:keepNext/>
      <w:keepLines/>
      <w:numPr>
        <w:numId w:val="1"/>
      </w:numPr>
      <w:tabs>
        <w:tab w:val="clear" w:pos="360"/>
        <w:tab w:val="left" w:pos="1134"/>
      </w:tabs>
      <w:spacing w:before="200"/>
      <w:ind w:left="709" w:firstLine="0"/>
      <w:contextualSpacing/>
    </w:pPr>
    <w:rPr>
      <w:rFonts w:eastAsia="Times New Roman"/>
    </w:rPr>
  </w:style>
  <w:style w:type="paragraph" w:styleId="15">
    <w:name w:val="toc 1"/>
    <w:basedOn w:val="a"/>
    <w:next w:val="a"/>
    <w:autoRedefine/>
    <w:uiPriority w:val="39"/>
    <w:unhideWhenUsed/>
    <w:locked/>
    <w:rsid w:val="007070E9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locked/>
    <w:rsid w:val="00A031D7"/>
    <w:pPr>
      <w:tabs>
        <w:tab w:val="left" w:pos="1320"/>
        <w:tab w:val="right" w:leader="dot" w:pos="9629"/>
      </w:tabs>
      <w:spacing w:after="100"/>
      <w:ind w:left="440"/>
    </w:pPr>
  </w:style>
  <w:style w:type="character" w:styleId="af">
    <w:name w:val="Hyperlink"/>
    <w:basedOn w:val="a0"/>
    <w:uiPriority w:val="99"/>
    <w:unhideWhenUsed/>
    <w:qFormat/>
    <w:rsid w:val="00672D05"/>
    <w:rPr>
      <w:rFonts w:ascii="Times New Roman" w:hAnsi="Times New Roman"/>
      <w:color w:val="auto"/>
      <w:sz w:val="24"/>
      <w:u w:val="none"/>
    </w:rPr>
  </w:style>
  <w:style w:type="paragraph" w:customStyle="1" w:styleId="ae">
    <w:name w:val="Текст документа"/>
    <w:basedOn w:val="a"/>
    <w:autoRedefine/>
    <w:qFormat/>
    <w:rsid w:val="001B3318"/>
    <w:pPr>
      <w:spacing w:before="240" w:after="240"/>
      <w:ind w:firstLine="709"/>
    </w:pPr>
    <w:rPr>
      <w:rFonts w:eastAsia="Times New Roman" w:cs="Times New Roman"/>
      <w:szCs w:val="20"/>
    </w:rPr>
  </w:style>
  <w:style w:type="character" w:customStyle="1" w:styleId="22">
    <w:name w:val="Заголовок 2 Знак"/>
    <w:basedOn w:val="a0"/>
    <w:link w:val="21"/>
    <w:uiPriority w:val="9"/>
    <w:rsid w:val="00E079BC"/>
    <w:rPr>
      <w:rFonts w:ascii="Times New Roman" w:eastAsiaTheme="majorEastAsia" w:hAnsi="Times New Roman" w:cstheme="majorBidi"/>
      <w:b/>
      <w:bCs/>
      <w:sz w:val="24"/>
      <w:szCs w:val="26"/>
      <w:lang w:eastAsia="ar-SA"/>
    </w:rPr>
  </w:style>
  <w:style w:type="paragraph" w:styleId="af0">
    <w:name w:val="Subtitle"/>
    <w:basedOn w:val="a"/>
    <w:next w:val="a"/>
    <w:link w:val="af1"/>
    <w:uiPriority w:val="11"/>
    <w:qFormat/>
    <w:locked/>
    <w:rsid w:val="000716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0716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2">
    <w:name w:val="Список 2 уровень"/>
    <w:basedOn w:val="10"/>
    <w:link w:val="23"/>
    <w:autoRedefine/>
    <w:qFormat/>
    <w:rsid w:val="000716A2"/>
    <w:pPr>
      <w:numPr>
        <w:numId w:val="2"/>
      </w:numPr>
    </w:pPr>
  </w:style>
  <w:style w:type="paragraph" w:customStyle="1" w:styleId="af2">
    <w:name w:val="Заголовок таблицы"/>
    <w:basedOn w:val="a"/>
    <w:qFormat/>
    <w:rsid w:val="00E77CFB"/>
    <w:pPr>
      <w:keepNext/>
      <w:keepLines/>
      <w:jc w:val="center"/>
    </w:pPr>
    <w:rPr>
      <w:rFonts w:eastAsia="Times New Roman" w:cs="Times New Roman"/>
      <w:b/>
      <w:bCs/>
      <w:szCs w:val="20"/>
    </w:rPr>
  </w:style>
  <w:style w:type="character" w:customStyle="1" w:styleId="14">
    <w:name w:val="Список 1 уровень Знак"/>
    <w:basedOn w:val="a0"/>
    <w:link w:val="10"/>
    <w:rsid w:val="00A24543"/>
    <w:rPr>
      <w:rFonts w:ascii="Times New Roman" w:eastAsia="Times New Roman" w:hAnsi="Times New Roman"/>
      <w:sz w:val="24"/>
      <w:szCs w:val="24"/>
    </w:rPr>
  </w:style>
  <w:style w:type="character" w:customStyle="1" w:styleId="23">
    <w:name w:val="Список 2 уровень Знак"/>
    <w:basedOn w:val="14"/>
    <w:link w:val="2"/>
    <w:rsid w:val="000716A2"/>
    <w:rPr>
      <w:rFonts w:ascii="Times New Roman" w:eastAsia="Times New Roman" w:hAnsi="Times New Roman"/>
      <w:sz w:val="24"/>
      <w:szCs w:val="24"/>
    </w:rPr>
  </w:style>
  <w:style w:type="paragraph" w:customStyle="1" w:styleId="af3">
    <w:name w:val="Текст в таблице"/>
    <w:basedOn w:val="a"/>
    <w:qFormat/>
    <w:rsid w:val="00A4542D"/>
    <w:rPr>
      <w:rFonts w:eastAsia="Times New Roman" w:cs="Times New Roman"/>
      <w:szCs w:val="20"/>
    </w:rPr>
  </w:style>
  <w:style w:type="paragraph" w:customStyle="1" w:styleId="af4">
    <w:name w:val="Текст на титуле"/>
    <w:basedOn w:val="a"/>
    <w:qFormat/>
    <w:locked/>
    <w:rsid w:val="00011149"/>
    <w:pPr>
      <w:jc w:val="center"/>
    </w:pPr>
    <w:rPr>
      <w:rFonts w:eastAsia="Times New Roman" w:cs="Times New Roman"/>
      <w:b/>
      <w:bCs/>
      <w:sz w:val="28"/>
      <w:szCs w:val="20"/>
    </w:rPr>
  </w:style>
  <w:style w:type="character" w:customStyle="1" w:styleId="af5">
    <w:name w:val="Название проекта"/>
    <w:basedOn w:val="a0"/>
    <w:qFormat/>
    <w:rsid w:val="001B7E3A"/>
    <w:rPr>
      <w:b/>
      <w:bCs/>
      <w:sz w:val="32"/>
    </w:rPr>
  </w:style>
  <w:style w:type="paragraph" w:customStyle="1" w:styleId="af6">
    <w:name w:val="Обычный по центру"/>
    <w:basedOn w:val="a"/>
    <w:qFormat/>
    <w:rsid w:val="00870039"/>
    <w:pPr>
      <w:jc w:val="center"/>
    </w:pPr>
    <w:rPr>
      <w:rFonts w:eastAsia="Times New Roman" w:cs="Times New Roman"/>
      <w:szCs w:val="20"/>
    </w:rPr>
  </w:style>
  <w:style w:type="paragraph" w:styleId="24">
    <w:name w:val="toc 2"/>
    <w:basedOn w:val="a"/>
    <w:next w:val="a"/>
    <w:autoRedefine/>
    <w:uiPriority w:val="39"/>
    <w:unhideWhenUsed/>
    <w:locked/>
    <w:rsid w:val="00672D05"/>
    <w:pPr>
      <w:spacing w:after="100"/>
      <w:ind w:left="240"/>
    </w:pPr>
  </w:style>
  <w:style w:type="paragraph" w:customStyle="1" w:styleId="af7">
    <w:name w:val="Колонтитул право"/>
    <w:basedOn w:val="a"/>
    <w:link w:val="af8"/>
    <w:qFormat/>
    <w:rsid w:val="00867920"/>
    <w:pPr>
      <w:jc w:val="right"/>
    </w:pPr>
    <w:rPr>
      <w:rFonts w:eastAsia="Times New Roman" w:cs="Times New Roman"/>
      <w:sz w:val="22"/>
      <w:szCs w:val="20"/>
      <w:lang w:eastAsia="ru-RU"/>
    </w:rPr>
  </w:style>
  <w:style w:type="paragraph" w:customStyle="1" w:styleId="af9">
    <w:name w:val="Колонтитул лево"/>
    <w:basedOn w:val="a"/>
    <w:link w:val="afa"/>
    <w:qFormat/>
    <w:rsid w:val="00867920"/>
    <w:rPr>
      <w:rFonts w:eastAsia="Times New Roman" w:cs="Times New Roman"/>
      <w:sz w:val="22"/>
      <w:szCs w:val="20"/>
      <w:lang w:eastAsia="ru-RU"/>
    </w:rPr>
  </w:style>
  <w:style w:type="character" w:customStyle="1" w:styleId="af8">
    <w:name w:val="Колонтитул право Знак"/>
    <w:basedOn w:val="a0"/>
    <w:link w:val="af7"/>
    <w:rsid w:val="00867920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81">
    <w:name w:val="Стиль 8 по центру"/>
    <w:basedOn w:val="a"/>
    <w:qFormat/>
    <w:rsid w:val="00011149"/>
    <w:pPr>
      <w:jc w:val="center"/>
    </w:pPr>
    <w:rPr>
      <w:rFonts w:eastAsia="Times New Roman" w:cs="Times New Roman"/>
      <w:sz w:val="16"/>
      <w:szCs w:val="20"/>
    </w:rPr>
  </w:style>
  <w:style w:type="character" w:customStyle="1" w:styleId="afa">
    <w:name w:val="Колонтитул лево Знак"/>
    <w:basedOn w:val="a0"/>
    <w:link w:val="af9"/>
    <w:rsid w:val="00867920"/>
    <w:rPr>
      <w:rFonts w:ascii="Times New Roman" w:eastAsia="Times New Roman" w:hAnsi="Times New Roman" w:cs="Times New Roman"/>
      <w:szCs w:val="20"/>
      <w:lang w:eastAsia="ru-RU"/>
    </w:rPr>
  </w:style>
  <w:style w:type="paragraph" w:styleId="afb">
    <w:name w:val="annotation text"/>
    <w:basedOn w:val="a"/>
    <w:link w:val="afc"/>
    <w:uiPriority w:val="99"/>
    <w:unhideWhenUsed/>
    <w:locked/>
    <w:rsid w:val="00D24DC7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D24DC7"/>
    <w:rPr>
      <w:rFonts w:ascii="Times New Roman" w:hAnsi="Times New Roman"/>
      <w:sz w:val="20"/>
      <w:szCs w:val="20"/>
    </w:rPr>
  </w:style>
  <w:style w:type="paragraph" w:styleId="afd">
    <w:name w:val="endnote text"/>
    <w:basedOn w:val="a"/>
    <w:link w:val="afe"/>
    <w:uiPriority w:val="99"/>
    <w:unhideWhenUsed/>
    <w:locked/>
    <w:rsid w:val="00D24DC7"/>
    <w:rPr>
      <w:sz w:val="20"/>
      <w:szCs w:val="20"/>
    </w:rPr>
  </w:style>
  <w:style w:type="character" w:customStyle="1" w:styleId="afe">
    <w:name w:val="Текст концевой сноски Знак"/>
    <w:basedOn w:val="a0"/>
    <w:link w:val="afd"/>
    <w:uiPriority w:val="99"/>
    <w:rsid w:val="00D24DC7"/>
    <w:rPr>
      <w:rFonts w:ascii="Times New Roman" w:hAnsi="Times New Roman"/>
      <w:sz w:val="20"/>
      <w:szCs w:val="20"/>
    </w:rPr>
  </w:style>
  <w:style w:type="paragraph" w:customStyle="1" w:styleId="aff">
    <w:name w:val="Таблица_Текст_РТК"/>
    <w:basedOn w:val="a"/>
    <w:next w:val="a"/>
    <w:link w:val="aff0"/>
    <w:qFormat/>
    <w:rsid w:val="00505EB9"/>
    <w:pPr>
      <w:jc w:val="both"/>
    </w:pPr>
    <w:rPr>
      <w:rFonts w:eastAsia="MS Mincho" w:cs="Times New Roman"/>
      <w:szCs w:val="26"/>
    </w:rPr>
  </w:style>
  <w:style w:type="character" w:customStyle="1" w:styleId="aff0">
    <w:name w:val="Таблица_Текст_РТК Знак"/>
    <w:link w:val="aff"/>
    <w:rsid w:val="00505EB9"/>
    <w:rPr>
      <w:rFonts w:ascii="Times New Roman" w:eastAsia="MS Mincho" w:hAnsi="Times New Roman" w:cs="Times New Roman"/>
      <w:sz w:val="24"/>
      <w:szCs w:val="26"/>
    </w:rPr>
  </w:style>
  <w:style w:type="paragraph" w:customStyle="1" w:styleId="20">
    <w:name w:val="Текст_маркер_2_РТК"/>
    <w:basedOn w:val="ad"/>
    <w:link w:val="25"/>
    <w:qFormat/>
    <w:rsid w:val="00505EB9"/>
    <w:pPr>
      <w:numPr>
        <w:numId w:val="3"/>
      </w:numPr>
      <w:spacing w:before="0" w:after="0"/>
      <w:ind w:left="1135" w:hanging="284"/>
      <w:jc w:val="both"/>
    </w:pPr>
    <w:rPr>
      <w:sz w:val="26"/>
      <w:szCs w:val="26"/>
      <w:lang w:eastAsia="en-US"/>
    </w:rPr>
  </w:style>
  <w:style w:type="character" w:customStyle="1" w:styleId="25">
    <w:name w:val="Текст_маркер_2_РТК Знак"/>
    <w:link w:val="20"/>
    <w:rsid w:val="00505EB9"/>
    <w:rPr>
      <w:rFonts w:ascii="Times New Roman" w:eastAsia="Times New Roman" w:hAnsi="Times New Roman" w:cs="Times New Roman"/>
      <w:sz w:val="26"/>
      <w:szCs w:val="26"/>
    </w:rPr>
  </w:style>
  <w:style w:type="paragraph" w:customStyle="1" w:styleId="aff1">
    <w:name w:val="Текст_РТК"/>
    <w:basedOn w:val="a"/>
    <w:link w:val="aff2"/>
    <w:qFormat/>
    <w:rsid w:val="00505EB9"/>
    <w:pPr>
      <w:ind w:firstLine="567"/>
      <w:jc w:val="both"/>
    </w:pPr>
    <w:rPr>
      <w:rFonts w:eastAsia="MS Mincho" w:cs="Times New Roman"/>
      <w:sz w:val="26"/>
      <w:szCs w:val="26"/>
    </w:rPr>
  </w:style>
  <w:style w:type="character" w:customStyle="1" w:styleId="aff2">
    <w:name w:val="Текст_РТК Знак"/>
    <w:link w:val="aff1"/>
    <w:rsid w:val="00505EB9"/>
    <w:rPr>
      <w:rFonts w:ascii="Times New Roman" w:eastAsia="MS Mincho" w:hAnsi="Times New Roman" w:cs="Times New Roman"/>
      <w:sz w:val="26"/>
      <w:szCs w:val="26"/>
    </w:rPr>
  </w:style>
  <w:style w:type="paragraph" w:customStyle="1" w:styleId="aff3">
    <w:name w:val="Таблица_название_РТК"/>
    <w:basedOn w:val="a"/>
    <w:next w:val="a"/>
    <w:link w:val="aff4"/>
    <w:qFormat/>
    <w:rsid w:val="00505EB9"/>
    <w:pPr>
      <w:jc w:val="center"/>
    </w:pPr>
    <w:rPr>
      <w:rFonts w:eastAsia="MS Mincho" w:cs="Times New Roman"/>
      <w:b/>
      <w:sz w:val="26"/>
      <w:szCs w:val="26"/>
    </w:rPr>
  </w:style>
  <w:style w:type="character" w:customStyle="1" w:styleId="aff4">
    <w:name w:val="Таблица_название_РТК Знак"/>
    <w:link w:val="aff3"/>
    <w:rsid w:val="00505EB9"/>
    <w:rPr>
      <w:rFonts w:ascii="Times New Roman" w:eastAsia="MS Mincho" w:hAnsi="Times New Roman" w:cs="Times New Roman"/>
      <w:b/>
      <w:sz w:val="26"/>
      <w:szCs w:val="26"/>
    </w:rPr>
  </w:style>
  <w:style w:type="character" w:styleId="aff5">
    <w:name w:val="Unresolved Mention"/>
    <w:basedOn w:val="a0"/>
    <w:uiPriority w:val="99"/>
    <w:semiHidden/>
    <w:unhideWhenUsed/>
    <w:rsid w:val="00A031D7"/>
    <w:rPr>
      <w:color w:val="605E5C"/>
      <w:shd w:val="clear" w:color="auto" w:fill="E1DFDD"/>
    </w:rPr>
  </w:style>
  <w:style w:type="paragraph" w:styleId="aff6">
    <w:name w:val="TOC Heading"/>
    <w:basedOn w:val="1"/>
    <w:next w:val="a"/>
    <w:uiPriority w:val="39"/>
    <w:unhideWhenUsed/>
    <w:qFormat/>
    <w:locked/>
    <w:rsid w:val="00AD3F2C"/>
    <w:pPr>
      <w:keepLines/>
      <w:widowControl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ru-RU"/>
    </w:rPr>
  </w:style>
  <w:style w:type="paragraph" w:styleId="41">
    <w:name w:val="toc 4"/>
    <w:basedOn w:val="a"/>
    <w:next w:val="a"/>
    <w:autoRedefine/>
    <w:uiPriority w:val="39"/>
    <w:unhideWhenUsed/>
    <w:locked/>
    <w:rsid w:val="00AA4631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5.xml"/><Relationship Id="rId21" Type="http://schemas.openxmlformats.org/officeDocument/2006/relationships/image" Target="media/image1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customXml" Target="ink/ink3.xm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header" Target="header1.xml"/><Relationship Id="rId8" Type="http://schemas.openxmlformats.org/officeDocument/2006/relationships/customXml" Target="ink/ink1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ustomXml" Target="ink/ink4.xm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11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customXml" Target="ink/ink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29" Type="http://schemas.openxmlformats.org/officeDocument/2006/relationships/customXml" Target="ink/ink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eg.I.Korolev\AppData\Local\Microsoft\Windows\Temporary%20Internet%20Files\Content.Outlook\U41343EC\&#1064;&#1072;&#1073;&#1083;&#1086;&#1085;_&#1055;&#1088;&#1086;&#1090;&#1086;&#1082;&#1086;&#1083;%20&#1090;&#1077;&#1089;&#1090;&#1080;&#1088;&#1086;&#1074;&#1072;&#1085;&#1080;&#1103;.dot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28:07.5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2:33:45.4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3:01:21.1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3:16:09.2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3:23:17.1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3:16:42.0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8C185190-6376-4749-AE09-2E0CE96FF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Шаблон_Протокол тестирования.dotm</Template>
  <TotalTime>590</TotalTime>
  <Pages>31</Pages>
  <Words>2120</Words>
  <Characters>12087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us7r</dc:creator>
  <cp:lastModifiedBy>Елена Лосева</cp:lastModifiedBy>
  <cp:revision>16</cp:revision>
  <cp:lastPrinted>2013-12-24T13:13:00Z</cp:lastPrinted>
  <dcterms:created xsi:type="dcterms:W3CDTF">2026-07-15T22:32:00Z</dcterms:created>
  <dcterms:modified xsi:type="dcterms:W3CDTF">2026-07-23T20:35:00Z</dcterms:modified>
</cp:coreProperties>
</file>