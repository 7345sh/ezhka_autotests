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D33B81" w:rsidRPr="0032710D" w14:paraId="59298925" w14:textId="77777777" w:rsidTr="00D33B81">
        <w:trPr>
          <w:trHeight w:val="299"/>
        </w:trPr>
        <w:tc>
          <w:tcPr>
            <w:tcW w:w="2392" w:type="dxa"/>
          </w:tcPr>
          <w:p w14:paraId="119976F4" w14:textId="77777777" w:rsidR="00D33B81" w:rsidRPr="0032710D" w:rsidRDefault="00D33B81" w:rsidP="00837C75">
            <w:pPr>
              <w:pStyle w:val="af3"/>
            </w:pPr>
          </w:p>
        </w:tc>
        <w:tc>
          <w:tcPr>
            <w:tcW w:w="2393" w:type="dxa"/>
          </w:tcPr>
          <w:p w14:paraId="47753BAB" w14:textId="77777777" w:rsidR="00D33B81" w:rsidRPr="0032710D" w:rsidRDefault="00D33B81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777EDE78" w14:textId="77777777" w:rsidR="00D33B81" w:rsidRPr="001B7E3A" w:rsidRDefault="00D33B81" w:rsidP="001B7E3A">
            <w:pPr>
              <w:pStyle w:val="a4"/>
            </w:pPr>
          </w:p>
        </w:tc>
      </w:tr>
      <w:tr w:rsidR="00F50B2C" w:rsidRPr="0032710D" w14:paraId="6CCE5240" w14:textId="77777777" w:rsidTr="00F8085C">
        <w:tc>
          <w:tcPr>
            <w:tcW w:w="2392" w:type="dxa"/>
          </w:tcPr>
          <w:p w14:paraId="297F2B7B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2393" w:type="dxa"/>
          </w:tcPr>
          <w:p w14:paraId="0EB3DBC3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250285A8" w14:textId="77777777" w:rsidR="00F50B2C" w:rsidRPr="001B7E3A" w:rsidRDefault="00F50B2C" w:rsidP="001B7E3A">
            <w:pPr>
              <w:pStyle w:val="a4"/>
            </w:pPr>
          </w:p>
        </w:tc>
      </w:tr>
      <w:tr w:rsidR="00F50B2C" w:rsidRPr="0032710D" w14:paraId="4AAC15F9" w14:textId="77777777" w:rsidTr="00F8085C">
        <w:tc>
          <w:tcPr>
            <w:tcW w:w="2392" w:type="dxa"/>
          </w:tcPr>
          <w:p w14:paraId="42364162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2393" w:type="dxa"/>
          </w:tcPr>
          <w:p w14:paraId="3677283D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144F8B9F" w14:textId="77777777" w:rsidR="00F50B2C" w:rsidRPr="0032710D" w:rsidRDefault="00F50B2C" w:rsidP="00074F8E">
            <w:pPr>
              <w:pStyle w:val="af3"/>
            </w:pPr>
          </w:p>
        </w:tc>
      </w:tr>
      <w:tr w:rsidR="003C3327" w:rsidRPr="0032710D" w14:paraId="5B589CFD" w14:textId="77777777" w:rsidTr="00F8085C">
        <w:tc>
          <w:tcPr>
            <w:tcW w:w="2392" w:type="dxa"/>
          </w:tcPr>
          <w:p w14:paraId="46D3C8AC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45C658CF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  <w:vMerge w:val="restart"/>
          </w:tcPr>
          <w:p w14:paraId="6549CD5F" w14:textId="77777777" w:rsidR="003C3327" w:rsidRPr="0032710D" w:rsidRDefault="003C3327" w:rsidP="00837C75">
            <w:pPr>
              <w:pStyle w:val="af3"/>
            </w:pPr>
          </w:p>
        </w:tc>
      </w:tr>
      <w:tr w:rsidR="003C3327" w:rsidRPr="0032710D" w14:paraId="13EA8A35" w14:textId="77777777" w:rsidTr="00B559C5">
        <w:tc>
          <w:tcPr>
            <w:tcW w:w="2392" w:type="dxa"/>
          </w:tcPr>
          <w:p w14:paraId="718B69D4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0C67D4A4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  <w:vMerge/>
          </w:tcPr>
          <w:p w14:paraId="06555D57" w14:textId="77777777" w:rsidR="003C3327" w:rsidRPr="0032710D" w:rsidRDefault="003C3327" w:rsidP="00837C75">
            <w:pPr>
              <w:pStyle w:val="af3"/>
            </w:pPr>
          </w:p>
        </w:tc>
      </w:tr>
      <w:tr w:rsidR="005D02FC" w:rsidRPr="0032710D" w14:paraId="0D2FE24E" w14:textId="77777777" w:rsidTr="00B559C5">
        <w:tc>
          <w:tcPr>
            <w:tcW w:w="2392" w:type="dxa"/>
          </w:tcPr>
          <w:p w14:paraId="27C4BE31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41C11459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27367D2A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706C7E22" w14:textId="77777777" w:rsidR="005D02FC" w:rsidRPr="0032710D" w:rsidRDefault="005D02FC" w:rsidP="00837C75">
            <w:pPr>
              <w:pStyle w:val="af3"/>
            </w:pPr>
          </w:p>
        </w:tc>
      </w:tr>
      <w:tr w:rsidR="003C3327" w:rsidRPr="0032710D" w14:paraId="5E6A8EBE" w14:textId="77777777" w:rsidTr="00B559C5">
        <w:tc>
          <w:tcPr>
            <w:tcW w:w="2392" w:type="dxa"/>
          </w:tcPr>
          <w:p w14:paraId="010978DF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636EAEC5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28339868" w14:textId="77777777" w:rsidR="003C3327" w:rsidRPr="0032710D" w:rsidRDefault="003C3327" w:rsidP="0012733E">
            <w:pPr>
              <w:pStyle w:val="af3"/>
            </w:pPr>
          </w:p>
        </w:tc>
      </w:tr>
      <w:tr w:rsidR="003C3327" w:rsidRPr="0032710D" w14:paraId="5CA23803" w14:textId="77777777" w:rsidTr="00F8085C">
        <w:trPr>
          <w:trHeight w:val="779"/>
        </w:trPr>
        <w:tc>
          <w:tcPr>
            <w:tcW w:w="9571" w:type="dxa"/>
            <w:gridSpan w:val="4"/>
            <w:vAlign w:val="center"/>
          </w:tcPr>
          <w:p w14:paraId="38F2FB5F" w14:textId="77777777" w:rsidR="003C3327" w:rsidRPr="0032710D" w:rsidRDefault="003C3327" w:rsidP="00837C75">
            <w:pPr>
              <w:pStyle w:val="af3"/>
            </w:pPr>
          </w:p>
        </w:tc>
      </w:tr>
      <w:tr w:rsidR="003C7454" w:rsidRPr="0032710D" w14:paraId="31A0D200" w14:textId="77777777" w:rsidTr="00F8085C">
        <w:trPr>
          <w:cantSplit/>
        </w:trPr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14:paraId="564BB663" w14:textId="77777777" w:rsidR="003C7454" w:rsidRPr="0032710D" w:rsidRDefault="003C7454" w:rsidP="008F117D">
            <w:pPr>
              <w:pStyle w:val="af4"/>
            </w:pPr>
            <w:r w:rsidRPr="0032710D">
              <w:t xml:space="preserve">Автоматизированная информационная система </w:t>
            </w:r>
          </w:p>
        </w:tc>
      </w:tr>
      <w:tr w:rsidR="00913551" w:rsidRPr="0032710D" w14:paraId="3720637E" w14:textId="77777777" w:rsidTr="00F8085C">
        <w:tc>
          <w:tcPr>
            <w:tcW w:w="9571" w:type="dxa"/>
            <w:gridSpan w:val="4"/>
            <w:tcBorders>
              <w:top w:val="single" w:sz="4" w:space="0" w:color="auto"/>
            </w:tcBorders>
            <w:vAlign w:val="center"/>
          </w:tcPr>
          <w:p w14:paraId="01A52245" w14:textId="77777777" w:rsidR="00913551" w:rsidRPr="00695840" w:rsidRDefault="00695840" w:rsidP="00837C75">
            <w:pPr>
              <w:pStyle w:val="81"/>
            </w:pPr>
            <w:r w:rsidRPr="00695840">
              <w:t>(наименование системы)</w:t>
            </w:r>
          </w:p>
        </w:tc>
      </w:tr>
      <w:tr w:rsidR="00947620" w:rsidRPr="0032710D" w14:paraId="3B595E02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7095BBFA" w14:textId="77777777" w:rsidR="00947620" w:rsidRPr="0032710D" w:rsidRDefault="00947620" w:rsidP="00837C75">
            <w:pPr>
              <w:pStyle w:val="af3"/>
            </w:pPr>
          </w:p>
        </w:tc>
      </w:tr>
      <w:tr w:rsidR="00947620" w:rsidRPr="0032710D" w14:paraId="1463D349" w14:textId="77777777" w:rsidTr="00F8085C">
        <w:tc>
          <w:tcPr>
            <w:tcW w:w="9571" w:type="dxa"/>
            <w:gridSpan w:val="4"/>
            <w:vAlign w:val="center"/>
          </w:tcPr>
          <w:p w14:paraId="6E7833B0" w14:textId="77777777" w:rsidR="00947620" w:rsidRPr="00D24DC7" w:rsidRDefault="00947620" w:rsidP="00D24DC7">
            <w:pPr>
              <w:pStyle w:val="af4"/>
              <w:rPr>
                <w:rStyle w:val="af5"/>
                <w:b/>
                <w:bCs/>
                <w:sz w:val="28"/>
              </w:rPr>
            </w:pPr>
          </w:p>
        </w:tc>
      </w:tr>
      <w:tr w:rsidR="00947620" w:rsidRPr="0032710D" w14:paraId="1AE8BEDC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54AD642C" w14:textId="77777777" w:rsidR="00947620" w:rsidRPr="0032710D" w:rsidRDefault="00947620" w:rsidP="00D24DC7">
            <w:pPr>
              <w:pStyle w:val="af4"/>
            </w:pPr>
          </w:p>
        </w:tc>
      </w:tr>
      <w:tr w:rsidR="00947620" w:rsidRPr="0032710D" w14:paraId="787D2EB5" w14:textId="77777777" w:rsidTr="00F8085C">
        <w:tc>
          <w:tcPr>
            <w:tcW w:w="9571" w:type="dxa"/>
            <w:gridSpan w:val="4"/>
            <w:vAlign w:val="center"/>
          </w:tcPr>
          <w:p w14:paraId="6DEEAD59" w14:textId="77777777" w:rsidR="00D24DC7" w:rsidRPr="00947620" w:rsidRDefault="0017268C" w:rsidP="00D24DC7">
            <w:pPr>
              <w:pStyle w:val="af4"/>
            </w:pPr>
            <w:r>
              <w:t>ПРОТОКОЛ ТЕСТИРОВАНИЯ</w:t>
            </w:r>
          </w:p>
        </w:tc>
      </w:tr>
      <w:tr w:rsidR="00A42922" w:rsidRPr="0032710D" w14:paraId="436777B8" w14:textId="77777777" w:rsidTr="00F8085C">
        <w:tc>
          <w:tcPr>
            <w:tcW w:w="9571" w:type="dxa"/>
            <w:gridSpan w:val="4"/>
            <w:vAlign w:val="center"/>
          </w:tcPr>
          <w:p w14:paraId="7575CDDC" w14:textId="77777777" w:rsidR="00A42922" w:rsidRPr="0032710D" w:rsidRDefault="00A42922" w:rsidP="00837C75">
            <w:pPr>
              <w:pStyle w:val="af3"/>
            </w:pPr>
          </w:p>
        </w:tc>
      </w:tr>
      <w:tr w:rsidR="00A42922" w:rsidRPr="0032710D" w14:paraId="0FA84540" w14:textId="77777777" w:rsidTr="00E1596F">
        <w:tc>
          <w:tcPr>
            <w:tcW w:w="9571" w:type="dxa"/>
            <w:gridSpan w:val="4"/>
            <w:vAlign w:val="center"/>
          </w:tcPr>
          <w:p w14:paraId="73689EFD" w14:textId="77777777" w:rsidR="00A42922" w:rsidRPr="003F437D" w:rsidRDefault="00A42922" w:rsidP="003F437D">
            <w:pPr>
              <w:pStyle w:val="af4"/>
            </w:pPr>
          </w:p>
        </w:tc>
      </w:tr>
      <w:tr w:rsidR="00DE2902" w:rsidRPr="0032710D" w14:paraId="44E7A23D" w14:textId="77777777" w:rsidTr="00E1596F">
        <w:tc>
          <w:tcPr>
            <w:tcW w:w="9571" w:type="dxa"/>
            <w:gridSpan w:val="4"/>
            <w:vAlign w:val="center"/>
          </w:tcPr>
          <w:p w14:paraId="45756D1C" w14:textId="77777777" w:rsidR="00DE2902" w:rsidRPr="0032710D" w:rsidRDefault="00DE2902" w:rsidP="00837C75">
            <w:pPr>
              <w:pStyle w:val="af3"/>
            </w:pPr>
          </w:p>
        </w:tc>
      </w:tr>
      <w:tr w:rsidR="00DE2902" w:rsidRPr="0032710D" w14:paraId="30980547" w14:textId="77777777" w:rsidTr="00E1596F">
        <w:trPr>
          <w:trHeight w:val="848"/>
        </w:trPr>
        <w:tc>
          <w:tcPr>
            <w:tcW w:w="9571" w:type="dxa"/>
            <w:gridSpan w:val="4"/>
            <w:vAlign w:val="center"/>
          </w:tcPr>
          <w:p w14:paraId="0547DA8D" w14:textId="56093C4A" w:rsidR="00DE2902" w:rsidRPr="001D4827" w:rsidRDefault="00A34B7B" w:rsidP="00703F8A">
            <w:pPr>
              <w:pStyle w:val="af4"/>
            </w:pPr>
            <w:r>
              <w:t xml:space="preserve">Система </w:t>
            </w:r>
            <w:r w:rsidR="005D31BF">
              <w:t>«</w:t>
            </w:r>
            <w:r>
              <w:t>Ёжка</w:t>
            </w:r>
            <w:r w:rsidR="005D31BF">
              <w:t>»</w:t>
            </w:r>
          </w:p>
        </w:tc>
      </w:tr>
      <w:tr w:rsidR="001D4827" w:rsidRPr="0032710D" w14:paraId="09771A7F" w14:textId="77777777" w:rsidTr="00E1596F">
        <w:tc>
          <w:tcPr>
            <w:tcW w:w="9571" w:type="dxa"/>
            <w:gridSpan w:val="4"/>
            <w:vAlign w:val="center"/>
          </w:tcPr>
          <w:p w14:paraId="530F3528" w14:textId="77777777" w:rsidR="001D4827" w:rsidRPr="0032710D" w:rsidRDefault="001D4827" w:rsidP="00837C75">
            <w:pPr>
              <w:pStyle w:val="af3"/>
            </w:pPr>
          </w:p>
        </w:tc>
      </w:tr>
      <w:tr w:rsidR="00062D71" w:rsidRPr="0032710D" w14:paraId="7113CFD2" w14:textId="77777777" w:rsidTr="00E1596F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14:paraId="3940413F" w14:textId="77777777" w:rsidR="00062D71" w:rsidRPr="00703F8A" w:rsidRDefault="00703F8A" w:rsidP="00703F8A">
            <w:pPr>
              <w:pStyle w:val="af4"/>
            </w:pPr>
            <w:r>
              <w:t>АИС.ПТ.</w:t>
            </w:r>
          </w:p>
        </w:tc>
      </w:tr>
      <w:tr w:rsidR="0091447D" w:rsidRPr="0032710D" w14:paraId="6C91DCDD" w14:textId="77777777" w:rsidTr="00F8085C">
        <w:tc>
          <w:tcPr>
            <w:tcW w:w="9571" w:type="dxa"/>
            <w:gridSpan w:val="4"/>
            <w:tcBorders>
              <w:top w:val="single" w:sz="4" w:space="0" w:color="auto"/>
            </w:tcBorders>
            <w:vAlign w:val="center"/>
          </w:tcPr>
          <w:p w14:paraId="2018A580" w14:textId="77777777" w:rsidR="0091447D" w:rsidRPr="001E59ED" w:rsidRDefault="001E59ED" w:rsidP="00837C75">
            <w:pPr>
              <w:pStyle w:val="81"/>
            </w:pPr>
            <w:r w:rsidRPr="001E59ED">
              <w:t>(наименование документа)</w:t>
            </w:r>
          </w:p>
        </w:tc>
      </w:tr>
      <w:tr w:rsidR="00D77D76" w:rsidRPr="0032710D" w14:paraId="63EA5EE1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32D3016C" w14:textId="77777777" w:rsidR="00D77D76" w:rsidRPr="0032710D" w:rsidRDefault="00D77D76" w:rsidP="00837C75">
            <w:pPr>
              <w:pStyle w:val="af3"/>
            </w:pPr>
          </w:p>
        </w:tc>
      </w:tr>
      <w:tr w:rsidR="001E59ED" w:rsidRPr="0032710D" w14:paraId="328AFE82" w14:textId="77777777" w:rsidTr="00F8085C">
        <w:tc>
          <w:tcPr>
            <w:tcW w:w="4785" w:type="dxa"/>
            <w:gridSpan w:val="2"/>
            <w:vAlign w:val="center"/>
          </w:tcPr>
          <w:p w14:paraId="3146C4FE" w14:textId="77777777" w:rsidR="001E59ED" w:rsidRPr="001B7E3A" w:rsidRDefault="001E59ED" w:rsidP="001B7E3A">
            <w:pPr>
              <w:pStyle w:val="a4"/>
            </w:pPr>
          </w:p>
        </w:tc>
        <w:tc>
          <w:tcPr>
            <w:tcW w:w="4786" w:type="dxa"/>
            <w:gridSpan w:val="2"/>
            <w:vAlign w:val="center"/>
          </w:tcPr>
          <w:p w14:paraId="0300034B" w14:textId="77777777" w:rsidR="001E59ED" w:rsidRPr="001B7E3A" w:rsidRDefault="001E59ED" w:rsidP="001B7E3A">
            <w:pPr>
              <w:pStyle w:val="a4"/>
            </w:pPr>
          </w:p>
        </w:tc>
      </w:tr>
      <w:tr w:rsidR="00074F8E" w:rsidRPr="0032710D" w14:paraId="682FD991" w14:textId="77777777" w:rsidTr="003F1AD9">
        <w:tc>
          <w:tcPr>
            <w:tcW w:w="4785" w:type="dxa"/>
            <w:gridSpan w:val="2"/>
          </w:tcPr>
          <w:p w14:paraId="195285CA" w14:textId="77777777" w:rsidR="00074F8E" w:rsidRPr="008F7AB9" w:rsidRDefault="00074F8E" w:rsidP="003F1AD9"/>
        </w:tc>
        <w:tc>
          <w:tcPr>
            <w:tcW w:w="4786" w:type="dxa"/>
            <w:gridSpan w:val="2"/>
          </w:tcPr>
          <w:p w14:paraId="0DE36895" w14:textId="77777777" w:rsidR="00074F8E" w:rsidRPr="00F203EB" w:rsidRDefault="00074F8E" w:rsidP="003F1AD9"/>
        </w:tc>
      </w:tr>
      <w:tr w:rsidR="00074F8E" w:rsidRPr="0032710D" w14:paraId="50B40C98" w14:textId="77777777" w:rsidTr="003F1AD9">
        <w:tc>
          <w:tcPr>
            <w:tcW w:w="4785" w:type="dxa"/>
            <w:gridSpan w:val="2"/>
          </w:tcPr>
          <w:p w14:paraId="0EBA8DC9" w14:textId="77777777" w:rsidR="00074F8E" w:rsidRDefault="00074F8E" w:rsidP="003F1AD9"/>
        </w:tc>
        <w:tc>
          <w:tcPr>
            <w:tcW w:w="4786" w:type="dxa"/>
            <w:gridSpan w:val="2"/>
          </w:tcPr>
          <w:p w14:paraId="25DE0008" w14:textId="77777777" w:rsidR="00074F8E" w:rsidRDefault="00074F8E" w:rsidP="003F1AD9"/>
        </w:tc>
      </w:tr>
      <w:tr w:rsidR="001B6C9F" w:rsidRPr="0032710D" w14:paraId="027B12EE" w14:textId="77777777" w:rsidTr="00B559C5">
        <w:trPr>
          <w:trHeight w:val="562"/>
        </w:trPr>
        <w:tc>
          <w:tcPr>
            <w:tcW w:w="4785" w:type="dxa"/>
            <w:gridSpan w:val="2"/>
            <w:vAlign w:val="center"/>
          </w:tcPr>
          <w:p w14:paraId="26540D52" w14:textId="77777777" w:rsidR="001B6C9F" w:rsidRPr="0032710D" w:rsidRDefault="001B6C9F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018FBE10" w14:textId="77777777" w:rsidR="001B6C9F" w:rsidRPr="0032710D" w:rsidRDefault="001B6C9F" w:rsidP="00837C75">
            <w:pPr>
              <w:pStyle w:val="af3"/>
            </w:pPr>
          </w:p>
        </w:tc>
      </w:tr>
      <w:tr w:rsidR="005D02FC" w:rsidRPr="0032710D" w14:paraId="2BA97496" w14:textId="77777777" w:rsidTr="00B559C5">
        <w:tc>
          <w:tcPr>
            <w:tcW w:w="2392" w:type="dxa"/>
            <w:vAlign w:val="center"/>
          </w:tcPr>
          <w:p w14:paraId="4691E0E5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56D8B83" w14:textId="77777777" w:rsidR="005D02FC" w:rsidRPr="0032710D" w:rsidRDefault="005D02FC" w:rsidP="00887D31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368E1BC6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4CC4616" w14:textId="77777777" w:rsidR="005D02FC" w:rsidRPr="0032710D" w:rsidRDefault="005D02FC" w:rsidP="00837C75">
            <w:pPr>
              <w:pStyle w:val="af3"/>
            </w:pPr>
          </w:p>
        </w:tc>
      </w:tr>
      <w:tr w:rsidR="00645334" w:rsidRPr="0032710D" w14:paraId="213BE235" w14:textId="77777777" w:rsidTr="00B559C5">
        <w:tc>
          <w:tcPr>
            <w:tcW w:w="4785" w:type="dxa"/>
            <w:gridSpan w:val="2"/>
          </w:tcPr>
          <w:p w14:paraId="1EEA79FB" w14:textId="77777777" w:rsidR="00645334" w:rsidRPr="0032710D" w:rsidRDefault="00645334" w:rsidP="0012733E">
            <w:pPr>
              <w:pStyle w:val="af3"/>
            </w:pPr>
          </w:p>
        </w:tc>
        <w:tc>
          <w:tcPr>
            <w:tcW w:w="4786" w:type="dxa"/>
            <w:gridSpan w:val="2"/>
          </w:tcPr>
          <w:p w14:paraId="245663B5" w14:textId="77777777" w:rsidR="00645334" w:rsidRPr="0032710D" w:rsidRDefault="00645334" w:rsidP="0012733E">
            <w:pPr>
              <w:pStyle w:val="af3"/>
            </w:pPr>
          </w:p>
        </w:tc>
      </w:tr>
      <w:tr w:rsidR="00645334" w:rsidRPr="0032710D" w14:paraId="792723AF" w14:textId="77777777" w:rsidTr="00F8085C">
        <w:tc>
          <w:tcPr>
            <w:tcW w:w="2392" w:type="dxa"/>
            <w:vAlign w:val="center"/>
          </w:tcPr>
          <w:p w14:paraId="1161E1B9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731D4135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445B87A3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66F5BF3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70EC19F6" w14:textId="77777777" w:rsidTr="00F8085C">
        <w:tc>
          <w:tcPr>
            <w:tcW w:w="2392" w:type="dxa"/>
            <w:vAlign w:val="center"/>
          </w:tcPr>
          <w:p w14:paraId="6D90E96E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B5820B6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EEBDAC8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934FD74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21508156" w14:textId="77777777" w:rsidTr="00F8085C">
        <w:tc>
          <w:tcPr>
            <w:tcW w:w="2392" w:type="dxa"/>
            <w:vAlign w:val="center"/>
          </w:tcPr>
          <w:p w14:paraId="2CACF5DE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2611719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1BFDE91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8CA3B45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1F23BCF6" w14:textId="77777777" w:rsidTr="00F8085C">
        <w:tc>
          <w:tcPr>
            <w:tcW w:w="2392" w:type="dxa"/>
            <w:vAlign w:val="center"/>
          </w:tcPr>
          <w:p w14:paraId="287E8DB8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A0F9EA4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445C867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425F48D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5E6B1E5B" w14:textId="77777777" w:rsidTr="00F8085C">
        <w:tc>
          <w:tcPr>
            <w:tcW w:w="2392" w:type="dxa"/>
            <w:vAlign w:val="center"/>
          </w:tcPr>
          <w:p w14:paraId="3914E6E2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71EA4ACF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4444D7D1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0184711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669E7428" w14:textId="77777777" w:rsidTr="00F8085C">
        <w:tc>
          <w:tcPr>
            <w:tcW w:w="2392" w:type="dxa"/>
            <w:vAlign w:val="center"/>
          </w:tcPr>
          <w:p w14:paraId="4E787854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7EACFE3C" w14:textId="51A05034" w:rsidR="00645334" w:rsidRPr="0032710D" w:rsidRDefault="00645334" w:rsidP="00837C75">
            <w:pPr>
              <w:pStyle w:val="af6"/>
            </w:pPr>
            <w:r>
              <w:t>На</w:t>
            </w:r>
            <w:r w:rsidR="00EC45CF">
              <w:rPr>
                <w:noProof/>
              </w:rPr>
              <w:t xml:space="preserve"> 9</w:t>
            </w:r>
            <w:r>
              <w:t xml:space="preserve"> листах</w:t>
            </w:r>
          </w:p>
        </w:tc>
        <w:tc>
          <w:tcPr>
            <w:tcW w:w="2393" w:type="dxa"/>
            <w:vAlign w:val="center"/>
          </w:tcPr>
          <w:p w14:paraId="4DA24E30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17580429" w14:textId="77777777" w:rsidTr="00F8085C">
        <w:tc>
          <w:tcPr>
            <w:tcW w:w="2392" w:type="dxa"/>
            <w:vAlign w:val="center"/>
          </w:tcPr>
          <w:p w14:paraId="67DB11DF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5A499511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53E88D15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B794BA7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11E04426" w14:textId="77777777" w:rsidTr="00F8085C">
        <w:tc>
          <w:tcPr>
            <w:tcW w:w="2392" w:type="dxa"/>
            <w:vAlign w:val="center"/>
          </w:tcPr>
          <w:p w14:paraId="26A45F1B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0AE149DB" w14:textId="77777777" w:rsidR="00645334" w:rsidRPr="0032710D" w:rsidRDefault="00645334" w:rsidP="00D43D24">
            <w:pPr>
              <w:pStyle w:val="af6"/>
            </w:pPr>
            <w:r>
              <w:t>Москва 201</w:t>
            </w:r>
            <w:r w:rsidR="00D43D24">
              <w:t>8</w:t>
            </w:r>
          </w:p>
        </w:tc>
        <w:tc>
          <w:tcPr>
            <w:tcW w:w="2393" w:type="dxa"/>
            <w:vAlign w:val="center"/>
          </w:tcPr>
          <w:p w14:paraId="7FDB0F20" w14:textId="77777777" w:rsidR="00645334" w:rsidRPr="0032710D" w:rsidRDefault="00645334" w:rsidP="00837C75">
            <w:pPr>
              <w:pStyle w:val="af3"/>
            </w:pPr>
          </w:p>
        </w:tc>
      </w:tr>
    </w:tbl>
    <w:p w14:paraId="63A333A7" w14:textId="77777777" w:rsidR="00F8085C" w:rsidRPr="00834B47" w:rsidRDefault="00F8085C" w:rsidP="00837C75">
      <w:r w:rsidRPr="00834B47">
        <w:br w:type="page"/>
      </w:r>
    </w:p>
    <w:sdt>
      <w:sdtPr>
        <w:rPr>
          <w:rFonts w:ascii="Times New Roman" w:hAnsi="Times New Roman" w:cs="Times New Roman"/>
          <w:sz w:val="24"/>
          <w:szCs w:val="24"/>
        </w:rPr>
        <w:id w:val="-88109062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3DFAB849" w14:textId="555FBCBF" w:rsidR="003E159D" w:rsidRPr="003E159D" w:rsidRDefault="003E159D">
          <w:pPr>
            <w:pStyle w:val="aff8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3E159D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2543E515" w14:textId="03F5C63F" w:rsidR="003E159D" w:rsidRPr="003E159D" w:rsidRDefault="003E159D">
          <w:pPr>
            <w:pStyle w:val="15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r w:rsidRPr="003E159D">
            <w:rPr>
              <w:rFonts w:cs="Times New Roman"/>
            </w:rPr>
            <w:fldChar w:fldCharType="begin"/>
          </w:r>
          <w:r w:rsidRPr="003E159D">
            <w:rPr>
              <w:rFonts w:cs="Times New Roman"/>
            </w:rPr>
            <w:instrText xml:space="preserve"> TOC \o "1-3" \h \z \u </w:instrText>
          </w:r>
          <w:r w:rsidRPr="003E159D">
            <w:rPr>
              <w:rFonts w:cs="Times New Roman"/>
            </w:rPr>
            <w:fldChar w:fldCharType="separate"/>
          </w:r>
          <w:hyperlink w:anchor="_Toc235787142" w:history="1">
            <w:r w:rsidRPr="003E159D">
              <w:rPr>
                <w:rStyle w:val="af"/>
                <w:rFonts w:cs="Times New Roman"/>
                <w:noProof/>
              </w:rPr>
              <w:t>1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Наименование тестируемого функционала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_Toc235787142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3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8B82D79" w14:textId="022BE7EA" w:rsidR="003E159D" w:rsidRPr="003E159D" w:rsidRDefault="003E159D">
          <w:pPr>
            <w:pStyle w:val="15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hyperlink w:anchor="_Toc235787143" w:history="1">
            <w:r w:rsidRPr="003E159D">
              <w:rPr>
                <w:rStyle w:val="af"/>
                <w:rFonts w:cs="Times New Roman"/>
                <w:noProof/>
              </w:rPr>
              <w:t>2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Тестовое покрытие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_Toc235787143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3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CB54271" w14:textId="076752D0" w:rsidR="003E159D" w:rsidRPr="003E159D" w:rsidRDefault="003E159D">
          <w:pPr>
            <w:pStyle w:val="24"/>
            <w:tabs>
              <w:tab w:val="left" w:pos="96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hyperlink w:anchor="_Toc235787144" w:history="1">
            <w:r w:rsidRPr="003E159D">
              <w:rPr>
                <w:rStyle w:val="af"/>
                <w:rFonts w:cs="Times New Roman"/>
                <w:noProof/>
              </w:rPr>
              <w:t>2.1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Термины, определения и сокращения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_Toc235787144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3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0C2A778" w14:textId="453739FB" w:rsidR="003E159D" w:rsidRPr="003E159D" w:rsidRDefault="003E159D">
          <w:pPr>
            <w:pStyle w:val="15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hyperlink w:anchor="_Toc235787145" w:history="1">
            <w:r w:rsidRPr="003E159D">
              <w:rPr>
                <w:rStyle w:val="af"/>
                <w:rFonts w:cs="Times New Roman"/>
                <w:noProof/>
              </w:rPr>
              <w:t>3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Процесс тестирования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_Toc235787145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4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69F65D5" w14:textId="2126F534" w:rsidR="003E159D" w:rsidRPr="003E159D" w:rsidRDefault="003E159D">
          <w:pPr>
            <w:pStyle w:val="24"/>
            <w:tabs>
              <w:tab w:val="left" w:pos="96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hyperlink w:anchor="_Toc235787146" w:history="1">
            <w:r w:rsidRPr="003E159D">
              <w:rPr>
                <w:rStyle w:val="af"/>
                <w:rFonts w:cs="Times New Roman"/>
                <w:noProof/>
              </w:rPr>
              <w:t>3.1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Авторизация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_Toc235787146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4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C1281E9" w14:textId="14C5E7A6" w:rsidR="003E159D" w:rsidRPr="003E159D" w:rsidRDefault="003E159D">
          <w:pPr>
            <w:pStyle w:val="24"/>
            <w:tabs>
              <w:tab w:val="left" w:pos="96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hyperlink w:anchor="_Toc235787147" w:history="1">
            <w:r w:rsidRPr="003E159D">
              <w:rPr>
                <w:rStyle w:val="af"/>
                <w:rFonts w:cs="Times New Roman"/>
                <w:noProof/>
              </w:rPr>
              <w:t>3.2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Восстановление пароля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_Toc235787147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4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D0E7FD7" w14:textId="4E431F54" w:rsidR="003E159D" w:rsidRPr="003E159D" w:rsidRDefault="003E159D">
          <w:pPr>
            <w:pStyle w:val="24"/>
            <w:tabs>
              <w:tab w:val="left" w:pos="96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hyperlink w:anchor="_Toc235787148" w:history="1">
            <w:r w:rsidRPr="003E159D">
              <w:rPr>
                <w:rStyle w:val="af"/>
                <w:rFonts w:cs="Times New Roman"/>
                <w:noProof/>
              </w:rPr>
              <w:t>3.3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Работа с проектами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_Toc235787148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5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04B3DC9" w14:textId="5E239DFC" w:rsidR="003E159D" w:rsidRPr="003E159D" w:rsidRDefault="003E159D">
          <w:pPr>
            <w:pStyle w:val="24"/>
            <w:tabs>
              <w:tab w:val="left" w:pos="96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hyperlink w:anchor="_Toc235787149" w:history="1">
            <w:r w:rsidRPr="003E159D">
              <w:rPr>
                <w:rStyle w:val="af"/>
                <w:rFonts w:cs="Times New Roman"/>
                <w:noProof/>
              </w:rPr>
              <w:t>3.4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Профиль пользователя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_Toc235787149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6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18E2A54" w14:textId="5949F0A6" w:rsidR="003E159D" w:rsidRPr="003E159D" w:rsidRDefault="003E159D">
          <w:pPr>
            <w:pStyle w:val="24"/>
            <w:tabs>
              <w:tab w:val="left" w:pos="96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hyperlink w:anchor="_Toc235787150" w:history="1">
            <w:r w:rsidRPr="003E159D">
              <w:rPr>
                <w:rStyle w:val="af"/>
                <w:rFonts w:cs="Times New Roman"/>
                <w:noProof/>
              </w:rPr>
              <w:t>3.5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Работа с задачами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_Toc235787150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6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5FA97FC" w14:textId="55F338D5" w:rsidR="003E159D" w:rsidRPr="003E159D" w:rsidRDefault="003E159D">
          <w:pPr>
            <w:pStyle w:val="24"/>
            <w:tabs>
              <w:tab w:val="left" w:pos="96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hyperlink w:anchor="_Toc235787151" w:history="1">
            <w:r w:rsidRPr="003E159D">
              <w:rPr>
                <w:rStyle w:val="af"/>
                <w:rFonts w:cs="Times New Roman"/>
                <w:noProof/>
              </w:rPr>
              <w:t>3.6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Доска задач проекта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_Toc235787151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7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9A54C41" w14:textId="74FF7257" w:rsidR="003E159D" w:rsidRPr="003E159D" w:rsidRDefault="003E159D">
          <w:pPr>
            <w:pStyle w:val="15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hyperlink w:anchor="_Toc235787152" w:history="1">
            <w:r w:rsidRPr="003E159D">
              <w:rPr>
                <w:rStyle w:val="af"/>
                <w:rFonts w:cs="Times New Roman"/>
                <w:noProof/>
              </w:rPr>
              <w:t>4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Найденные баги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_Toc235787152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8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56B2BCF" w14:textId="4F9841A4" w:rsidR="003E159D" w:rsidRPr="003E159D" w:rsidRDefault="003E159D">
          <w:pPr>
            <w:pStyle w:val="15"/>
            <w:tabs>
              <w:tab w:val="left" w:pos="440"/>
              <w:tab w:val="right" w:leader="dot" w:pos="9629"/>
            </w:tabs>
            <w:rPr>
              <w:rFonts w:eastAsiaTheme="minorEastAsia" w:cs="Times New Roman"/>
              <w:noProof/>
              <w:kern w:val="2"/>
              <w:lang w:eastAsia="ru-RU"/>
              <w14:ligatures w14:val="standardContextual"/>
            </w:rPr>
          </w:pPr>
          <w:hyperlink w:anchor="_Toc235787153" w:history="1">
            <w:r w:rsidRPr="003E159D">
              <w:rPr>
                <w:rStyle w:val="af"/>
                <w:rFonts w:cs="Times New Roman"/>
                <w:noProof/>
              </w:rPr>
              <w:t>5</w:t>
            </w:r>
            <w:r w:rsidRPr="003E159D">
              <w:rPr>
                <w:rFonts w:eastAsiaTheme="minorEastAsia" w:cs="Times New Roman"/>
                <w:noProof/>
                <w:kern w:val="2"/>
                <w:lang w:eastAsia="ru-RU"/>
                <w14:ligatures w14:val="standardContextual"/>
              </w:rPr>
              <w:tab/>
            </w:r>
            <w:r w:rsidRPr="003E159D">
              <w:rPr>
                <w:rStyle w:val="af"/>
                <w:rFonts w:cs="Times New Roman"/>
                <w:noProof/>
              </w:rPr>
              <w:t>Регрессионный набор критических тестов</w:t>
            </w:r>
            <w:r w:rsidRPr="003E159D">
              <w:rPr>
                <w:rFonts w:cs="Times New Roman"/>
                <w:noProof/>
                <w:webHidden/>
              </w:rPr>
              <w:tab/>
            </w:r>
            <w:r w:rsidRPr="003E159D">
              <w:rPr>
                <w:rFonts w:cs="Times New Roman"/>
                <w:noProof/>
                <w:webHidden/>
              </w:rPr>
              <w:fldChar w:fldCharType="begin"/>
            </w:r>
            <w:r w:rsidRPr="003E159D">
              <w:rPr>
                <w:rFonts w:cs="Times New Roman"/>
                <w:noProof/>
                <w:webHidden/>
              </w:rPr>
              <w:instrText xml:space="preserve"> PAGEREF _Toc235787153 \h </w:instrText>
            </w:r>
            <w:r w:rsidRPr="003E159D">
              <w:rPr>
                <w:rFonts w:cs="Times New Roman"/>
                <w:noProof/>
                <w:webHidden/>
              </w:rPr>
            </w:r>
            <w:r w:rsidRPr="003E159D">
              <w:rPr>
                <w:rFonts w:cs="Times New Roman"/>
                <w:noProof/>
                <w:webHidden/>
              </w:rPr>
              <w:fldChar w:fldCharType="separate"/>
            </w:r>
            <w:r w:rsidRPr="003E159D">
              <w:rPr>
                <w:rFonts w:cs="Times New Roman"/>
                <w:noProof/>
                <w:webHidden/>
              </w:rPr>
              <w:t>9</w:t>
            </w:r>
            <w:r w:rsidRPr="003E159D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67C9E76" w14:textId="1F1B0373" w:rsidR="003E159D" w:rsidRPr="003E159D" w:rsidRDefault="003E159D">
          <w:pPr>
            <w:rPr>
              <w:rFonts w:cs="Times New Roman"/>
            </w:rPr>
          </w:pPr>
          <w:r w:rsidRPr="003E159D">
            <w:rPr>
              <w:rFonts w:cs="Times New Roman"/>
              <w:b/>
              <w:bCs/>
            </w:rPr>
            <w:fldChar w:fldCharType="end"/>
          </w:r>
        </w:p>
      </w:sdtContent>
    </w:sdt>
    <w:p w14:paraId="0701834F" w14:textId="34C0B1D8" w:rsidR="003E159D" w:rsidRPr="003E159D" w:rsidRDefault="003E159D" w:rsidP="003E159D">
      <w:pPr>
        <w:pStyle w:val="a4"/>
        <w:rPr>
          <w:szCs w:val="24"/>
          <w:lang w:eastAsia="ru-RU"/>
        </w:rPr>
      </w:pPr>
    </w:p>
    <w:p w14:paraId="2B7294C5" w14:textId="2799018D" w:rsidR="00F66E9E" w:rsidRDefault="00F66E9E" w:rsidP="00837C75">
      <w:pPr>
        <w:rPr>
          <w:lang w:eastAsia="ru-RU"/>
        </w:rPr>
      </w:pPr>
      <w:r>
        <w:rPr>
          <w:lang w:eastAsia="ru-RU"/>
        </w:rPr>
        <w:br w:type="page"/>
      </w:r>
    </w:p>
    <w:p w14:paraId="65C22234" w14:textId="77777777" w:rsidR="00E610D1" w:rsidRPr="00A07379" w:rsidRDefault="00E610D1" w:rsidP="00837C75">
      <w:pPr>
        <w:pStyle w:val="1"/>
      </w:pPr>
      <w:bookmarkStart w:id="0" w:name="_Toc374966174"/>
      <w:bookmarkStart w:id="1" w:name="_Toc522027677"/>
      <w:bookmarkStart w:id="2" w:name="_Toc235787142"/>
      <w:r w:rsidRPr="00AA7103">
        <w:lastRenderedPageBreak/>
        <w:t>Наименование</w:t>
      </w:r>
      <w:r w:rsidRPr="00A07379">
        <w:t xml:space="preserve"> </w:t>
      </w:r>
      <w:bookmarkEnd w:id="0"/>
      <w:r w:rsidR="00A4088B">
        <w:t>тестируемого функционала</w:t>
      </w:r>
      <w:bookmarkEnd w:id="1"/>
      <w:bookmarkEnd w:id="2"/>
    </w:p>
    <w:p w14:paraId="63A72085" w14:textId="67BAFA66" w:rsidR="00E610D1" w:rsidRPr="00797F1E" w:rsidRDefault="00A34B7B" w:rsidP="00A34B7B">
      <w:pPr>
        <w:pStyle w:val="ae"/>
      </w:pPr>
      <w:r>
        <w:t>В данном отчёте представлены результаты тестирования функциональности системы «Ёжка».</w:t>
      </w:r>
    </w:p>
    <w:p w14:paraId="1D978348" w14:textId="77777777" w:rsidR="00E610D1" w:rsidRPr="00A07379" w:rsidRDefault="007474BC" w:rsidP="00837C75">
      <w:pPr>
        <w:pStyle w:val="1"/>
      </w:pPr>
      <w:bookmarkStart w:id="3" w:name="_Toc522027678"/>
      <w:bookmarkStart w:id="4" w:name="_Toc235787143"/>
      <w:r>
        <w:t>Тестовое покрытие</w:t>
      </w:r>
      <w:bookmarkEnd w:id="3"/>
      <w:bookmarkEnd w:id="4"/>
    </w:p>
    <w:p w14:paraId="58942963" w14:textId="7D3BE30E" w:rsidR="00CB7AAC" w:rsidRDefault="00CB7AAC" w:rsidP="00394259">
      <w:pPr>
        <w:pStyle w:val="af6"/>
        <w:ind w:firstLine="432"/>
        <w:jc w:val="left"/>
      </w:pPr>
      <w:r w:rsidRPr="00CB7AAC">
        <w:t xml:space="preserve">Тестовое покрытие в полном объеме </w:t>
      </w:r>
      <w:r w:rsidR="0015166F" w:rsidRPr="00CB7AAC">
        <w:t xml:space="preserve">соответствует </w:t>
      </w:r>
      <w:r w:rsidR="0015166F" w:rsidRPr="0015166F">
        <w:t>ТЗ</w:t>
      </w:r>
      <w:r w:rsidR="00A34B7B">
        <w:t>, основано на инструкции для пользователя системы «Ёжка»</w:t>
      </w:r>
      <w:r>
        <w:t>.</w:t>
      </w:r>
    </w:p>
    <w:p w14:paraId="1686A9F1" w14:textId="0AD97064" w:rsidR="00A34B7B" w:rsidRPr="00A34B7B" w:rsidRDefault="00A34B7B" w:rsidP="00394259">
      <w:pPr>
        <w:pStyle w:val="af6"/>
        <w:ind w:firstLine="432"/>
        <w:jc w:val="left"/>
        <w:rPr>
          <w:b/>
          <w:bCs/>
        </w:rPr>
      </w:pPr>
      <w:r w:rsidRPr="00A34B7B">
        <w:rPr>
          <w:b/>
          <w:bCs/>
        </w:rPr>
        <w:t>Объём тестирования:</w:t>
      </w:r>
    </w:p>
    <w:p w14:paraId="373C4F98" w14:textId="7B72CF58" w:rsidR="00A34B7B" w:rsidRDefault="00A34B7B" w:rsidP="00A34B7B">
      <w:pPr>
        <w:pStyle w:val="af6"/>
        <w:numPr>
          <w:ilvl w:val="0"/>
          <w:numId w:val="46"/>
        </w:numPr>
        <w:ind w:left="0" w:firstLine="426"/>
        <w:jc w:val="left"/>
      </w:pPr>
      <w:r>
        <w:t xml:space="preserve">Всего тест-кейсов: </w:t>
      </w:r>
      <w:r w:rsidR="00626828">
        <w:t>94</w:t>
      </w:r>
    </w:p>
    <w:p w14:paraId="1FC63890" w14:textId="7415FB37" w:rsidR="00A34B7B" w:rsidRDefault="00A34B7B" w:rsidP="00A34B7B">
      <w:pPr>
        <w:pStyle w:val="af6"/>
        <w:numPr>
          <w:ilvl w:val="0"/>
          <w:numId w:val="46"/>
        </w:numPr>
        <w:ind w:left="0" w:firstLine="426"/>
        <w:jc w:val="left"/>
      </w:pPr>
      <w:r>
        <w:t xml:space="preserve">Положительные ТК: </w:t>
      </w:r>
      <w:r w:rsidR="00626828">
        <w:t>67</w:t>
      </w:r>
    </w:p>
    <w:p w14:paraId="1274A496" w14:textId="39B3A24F" w:rsidR="00A34B7B" w:rsidRDefault="00A34B7B" w:rsidP="00A34B7B">
      <w:pPr>
        <w:pStyle w:val="af6"/>
        <w:numPr>
          <w:ilvl w:val="0"/>
          <w:numId w:val="46"/>
        </w:numPr>
        <w:ind w:left="0" w:firstLine="426"/>
        <w:jc w:val="left"/>
      </w:pPr>
      <w:r>
        <w:t>Отрицательные ТК: 2</w:t>
      </w:r>
      <w:r w:rsidR="00626828">
        <w:t>7</w:t>
      </w:r>
    </w:p>
    <w:p w14:paraId="2E12E2B2" w14:textId="19699D03" w:rsidR="00A34B7B" w:rsidRDefault="00A34B7B" w:rsidP="00A34B7B">
      <w:pPr>
        <w:pStyle w:val="af6"/>
        <w:numPr>
          <w:ilvl w:val="0"/>
          <w:numId w:val="46"/>
        </w:numPr>
        <w:ind w:left="0" w:firstLine="426"/>
        <w:jc w:val="left"/>
      </w:pPr>
      <w:r>
        <w:t>Регрессионный набор: 20 критически важных ТК</w:t>
      </w:r>
    </w:p>
    <w:p w14:paraId="470498B3" w14:textId="77777777" w:rsidR="00505EB9" w:rsidRPr="003635FE" w:rsidRDefault="00505EB9" w:rsidP="00505EB9">
      <w:pPr>
        <w:pStyle w:val="21"/>
        <w:keepLines w:val="0"/>
        <w:tabs>
          <w:tab w:val="left" w:pos="720"/>
        </w:tabs>
        <w:spacing w:before="120" w:after="60"/>
        <w:ind w:left="431" w:hanging="431"/>
        <w:jc w:val="both"/>
      </w:pPr>
      <w:bookmarkStart w:id="5" w:name="_Toc517462382"/>
      <w:bookmarkStart w:id="6" w:name="_Toc522027679"/>
      <w:bookmarkStart w:id="7" w:name="_Toc235787144"/>
      <w:r w:rsidRPr="003635FE">
        <w:t>Термины, определения и сокращения</w:t>
      </w:r>
      <w:bookmarkEnd w:id="5"/>
      <w:bookmarkEnd w:id="6"/>
      <w:bookmarkEnd w:id="7"/>
    </w:p>
    <w:p w14:paraId="1662EDC9" w14:textId="77777777" w:rsidR="00505EB9" w:rsidRPr="00684C4B" w:rsidRDefault="00505EB9" w:rsidP="00505EB9">
      <w:pPr>
        <w:pStyle w:val="aff1"/>
      </w:pPr>
      <w:r w:rsidRPr="00676F21">
        <w:rPr>
          <w:rStyle w:val="25"/>
          <w:rFonts w:eastAsia="Calibri"/>
        </w:rPr>
        <w:t xml:space="preserve">В данном </w:t>
      </w:r>
      <w:r>
        <w:rPr>
          <w:rStyle w:val="25"/>
          <w:rFonts w:eastAsia="Calibri"/>
        </w:rPr>
        <w:t>Т</w:t>
      </w:r>
      <w:r w:rsidR="000A1B76">
        <w:rPr>
          <w:rStyle w:val="25"/>
          <w:rFonts w:eastAsia="Calibri"/>
        </w:rPr>
        <w:t>К</w:t>
      </w:r>
      <w:r w:rsidRPr="00676F21">
        <w:rPr>
          <w:rStyle w:val="25"/>
          <w:rFonts w:eastAsia="Calibri"/>
        </w:rPr>
        <w:t xml:space="preserve"> используются термины и сокращения, определенные в Глоссарии терминов и определений ПАО «Ростелеком», а также следующие (</w:t>
      </w:r>
      <w:r w:rsidRPr="00676F21">
        <w:rPr>
          <w:rStyle w:val="25"/>
          <w:rFonts w:eastAsia="Calibri"/>
        </w:rPr>
        <w:fldChar w:fldCharType="begin"/>
      </w:r>
      <w:r w:rsidRPr="00676F21">
        <w:rPr>
          <w:rStyle w:val="25"/>
          <w:rFonts w:eastAsia="Calibri"/>
        </w:rPr>
        <w:instrText xml:space="preserve"> REF _Ref436989145 \h  \* MERGEFORMAT </w:instrText>
      </w:r>
      <w:r w:rsidRPr="00676F21">
        <w:rPr>
          <w:rStyle w:val="25"/>
          <w:rFonts w:eastAsia="Calibri"/>
        </w:rPr>
      </w:r>
      <w:r w:rsidRPr="00676F21">
        <w:rPr>
          <w:rStyle w:val="25"/>
          <w:rFonts w:eastAsia="Calibri"/>
        </w:rPr>
        <w:fldChar w:fldCharType="separate"/>
      </w:r>
      <w:r w:rsidRPr="00B23CB3">
        <w:rPr>
          <w:rStyle w:val="25"/>
          <w:rFonts w:eastAsia="Calibri"/>
        </w:rPr>
        <w:t>Таблица 1</w:t>
      </w:r>
      <w:r w:rsidRPr="00676F21">
        <w:rPr>
          <w:rStyle w:val="25"/>
          <w:rFonts w:eastAsia="Calibri"/>
        </w:rPr>
        <w:fldChar w:fldCharType="end"/>
      </w:r>
      <w:r w:rsidRPr="00676F21">
        <w:rPr>
          <w:rStyle w:val="25"/>
          <w:rFonts w:eastAsia="Calibri"/>
        </w:rPr>
        <w:t>)</w:t>
      </w:r>
      <w:r w:rsidRPr="00684C4B">
        <w:t>:</w:t>
      </w:r>
    </w:p>
    <w:p w14:paraId="6C48FAEE" w14:textId="77777777" w:rsidR="00505EB9" w:rsidRPr="00E92F94" w:rsidRDefault="00505EB9" w:rsidP="00505EB9">
      <w:pPr>
        <w:pStyle w:val="aff1"/>
      </w:pPr>
    </w:p>
    <w:p w14:paraId="46CF5E2B" w14:textId="77777777" w:rsidR="00505EB9" w:rsidRPr="00684C4B" w:rsidRDefault="00505EB9" w:rsidP="00505EB9">
      <w:pPr>
        <w:pStyle w:val="aff3"/>
        <w:jc w:val="right"/>
      </w:pPr>
      <w:bookmarkStart w:id="8" w:name="_Ref436989145"/>
      <w:r w:rsidRPr="00684C4B">
        <w:t xml:space="preserve">Таблица </w:t>
      </w:r>
      <w:r w:rsidR="001B6451">
        <w:rPr>
          <w:noProof/>
        </w:rPr>
        <w:fldChar w:fldCharType="begin"/>
      </w:r>
      <w:r w:rsidR="001B6451">
        <w:rPr>
          <w:noProof/>
        </w:rPr>
        <w:instrText xml:space="preserve"> SEQ Таблица \* ARABIC </w:instrText>
      </w:r>
      <w:r w:rsidR="001B6451">
        <w:rPr>
          <w:noProof/>
        </w:rPr>
        <w:fldChar w:fldCharType="separate"/>
      </w:r>
      <w:r>
        <w:rPr>
          <w:noProof/>
        </w:rPr>
        <w:t>1</w:t>
      </w:r>
      <w:r w:rsidR="001B6451">
        <w:rPr>
          <w:noProof/>
        </w:rPr>
        <w:fldChar w:fldCharType="end"/>
      </w:r>
      <w:bookmarkEnd w:id="8"/>
    </w:p>
    <w:p w14:paraId="1C5C6C11" w14:textId="77777777" w:rsidR="00505EB9" w:rsidRPr="00684C4B" w:rsidRDefault="00505EB9" w:rsidP="00505EB9">
      <w:pPr>
        <w:pStyle w:val="aff3"/>
      </w:pPr>
      <w:r w:rsidRPr="00684C4B">
        <w:t>Термины и сокращения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26"/>
        <w:gridCol w:w="6503"/>
      </w:tblGrid>
      <w:tr w:rsidR="00505EB9" w:rsidRPr="003A62DE" w14:paraId="3B6B144E" w14:textId="77777777" w:rsidTr="003F1AD9">
        <w:trPr>
          <w:trHeight w:val="435"/>
          <w:tblHeader/>
          <w:jc w:val="center"/>
        </w:trPr>
        <w:tc>
          <w:tcPr>
            <w:tcW w:w="1623" w:type="pct"/>
            <w:shd w:val="clear" w:color="auto" w:fill="E0E0E0"/>
            <w:vAlign w:val="center"/>
          </w:tcPr>
          <w:p w14:paraId="20AA96DA" w14:textId="77777777" w:rsidR="00505EB9" w:rsidRPr="00684C4B" w:rsidRDefault="00505EB9" w:rsidP="003F1AD9">
            <w:pPr>
              <w:pStyle w:val="aff"/>
              <w:jc w:val="center"/>
              <w:rPr>
                <w:b/>
              </w:rPr>
            </w:pPr>
            <w:r w:rsidRPr="00684C4B">
              <w:rPr>
                <w:b/>
              </w:rPr>
              <w:t>Термин/Сокращение</w:t>
            </w:r>
          </w:p>
        </w:tc>
        <w:tc>
          <w:tcPr>
            <w:tcW w:w="3377" w:type="pct"/>
            <w:shd w:val="clear" w:color="auto" w:fill="E0E0E0"/>
            <w:vAlign w:val="center"/>
          </w:tcPr>
          <w:p w14:paraId="4B69F865" w14:textId="77777777" w:rsidR="00505EB9" w:rsidRPr="00684C4B" w:rsidRDefault="00505EB9" w:rsidP="003F1AD9">
            <w:pPr>
              <w:pStyle w:val="aff"/>
              <w:jc w:val="center"/>
              <w:rPr>
                <w:b/>
              </w:rPr>
            </w:pPr>
            <w:r w:rsidRPr="00684C4B">
              <w:rPr>
                <w:b/>
              </w:rPr>
              <w:t>Пояснение</w:t>
            </w:r>
          </w:p>
        </w:tc>
      </w:tr>
      <w:tr w:rsidR="00505EB9" w:rsidRPr="003A62DE" w14:paraId="6981F1A5" w14:textId="77777777" w:rsidTr="003F1AD9">
        <w:trPr>
          <w:trHeight w:val="397"/>
          <w:jc w:val="center"/>
        </w:trPr>
        <w:tc>
          <w:tcPr>
            <w:tcW w:w="1623" w:type="pct"/>
            <w:vAlign w:val="center"/>
          </w:tcPr>
          <w:p w14:paraId="15F6D778" w14:textId="77777777" w:rsidR="00505EB9" w:rsidRPr="00684C4B" w:rsidRDefault="008F117D" w:rsidP="003F1AD9">
            <w:pPr>
              <w:pStyle w:val="aff"/>
              <w:rPr>
                <w:b/>
              </w:rPr>
            </w:pPr>
            <w:r>
              <w:rPr>
                <w:b/>
              </w:rPr>
              <w:t>ТК</w:t>
            </w:r>
          </w:p>
        </w:tc>
        <w:tc>
          <w:tcPr>
            <w:tcW w:w="3377" w:type="pct"/>
            <w:vAlign w:val="center"/>
          </w:tcPr>
          <w:p w14:paraId="39B4D5FC" w14:textId="77777777" w:rsidR="00505EB9" w:rsidRPr="00684C4B" w:rsidRDefault="008F117D" w:rsidP="003F1AD9">
            <w:pPr>
              <w:pStyle w:val="aff"/>
            </w:pPr>
            <w:r>
              <w:t>Тест-кейс</w:t>
            </w:r>
          </w:p>
        </w:tc>
      </w:tr>
      <w:tr w:rsidR="00505EB9" w:rsidRPr="003A62DE" w14:paraId="13604911" w14:textId="77777777" w:rsidTr="003F1AD9">
        <w:trPr>
          <w:trHeight w:val="397"/>
          <w:jc w:val="center"/>
        </w:trPr>
        <w:tc>
          <w:tcPr>
            <w:tcW w:w="1623" w:type="pct"/>
            <w:vAlign w:val="center"/>
          </w:tcPr>
          <w:p w14:paraId="3920439F" w14:textId="77777777" w:rsidR="00505EB9" w:rsidRPr="00684C4B" w:rsidRDefault="00505EB9" w:rsidP="003F1AD9">
            <w:pPr>
              <w:pStyle w:val="aff"/>
              <w:rPr>
                <w:b/>
              </w:rPr>
            </w:pPr>
            <w:r>
              <w:rPr>
                <w:b/>
              </w:rPr>
              <w:t>ПУ</w:t>
            </w:r>
          </w:p>
        </w:tc>
        <w:tc>
          <w:tcPr>
            <w:tcW w:w="3377" w:type="pct"/>
            <w:vAlign w:val="center"/>
          </w:tcPr>
          <w:p w14:paraId="25CF0E32" w14:textId="77777777" w:rsidR="00505EB9" w:rsidRPr="00684C4B" w:rsidRDefault="00505EB9" w:rsidP="003F1AD9">
            <w:pPr>
              <w:pStyle w:val="aff"/>
            </w:pPr>
            <w:r>
              <w:t>Предварительные условия</w:t>
            </w:r>
          </w:p>
        </w:tc>
      </w:tr>
      <w:tr w:rsidR="00505EB9" w:rsidRPr="003A62DE" w14:paraId="69DCB5A7" w14:textId="77777777" w:rsidTr="003F1AD9">
        <w:trPr>
          <w:trHeight w:val="397"/>
          <w:jc w:val="center"/>
        </w:trPr>
        <w:tc>
          <w:tcPr>
            <w:tcW w:w="1623" w:type="pct"/>
            <w:vAlign w:val="center"/>
          </w:tcPr>
          <w:p w14:paraId="6FDFCDCA" w14:textId="77777777" w:rsidR="00505EB9" w:rsidRPr="00684C4B" w:rsidRDefault="00505EB9" w:rsidP="003F1AD9">
            <w:pPr>
              <w:pStyle w:val="aff"/>
              <w:rPr>
                <w:b/>
              </w:rPr>
            </w:pPr>
            <w:r>
              <w:rPr>
                <w:b/>
              </w:rPr>
              <w:t>ВД</w:t>
            </w:r>
          </w:p>
        </w:tc>
        <w:tc>
          <w:tcPr>
            <w:tcW w:w="3377" w:type="pct"/>
            <w:vAlign w:val="center"/>
          </w:tcPr>
          <w:p w14:paraId="77E6BC8F" w14:textId="77777777" w:rsidR="00505EB9" w:rsidRPr="00684C4B" w:rsidRDefault="00505EB9" w:rsidP="003F1AD9">
            <w:pPr>
              <w:pStyle w:val="aff"/>
            </w:pPr>
            <w:r>
              <w:t>Выполняемые действия</w:t>
            </w:r>
          </w:p>
        </w:tc>
      </w:tr>
      <w:tr w:rsidR="00505EB9" w:rsidRPr="003A62DE" w14:paraId="4373F416" w14:textId="77777777" w:rsidTr="003F1AD9">
        <w:trPr>
          <w:trHeight w:val="397"/>
          <w:jc w:val="center"/>
        </w:trPr>
        <w:tc>
          <w:tcPr>
            <w:tcW w:w="1623" w:type="pct"/>
            <w:vAlign w:val="center"/>
          </w:tcPr>
          <w:p w14:paraId="5331C3AC" w14:textId="77777777" w:rsidR="00505EB9" w:rsidRDefault="00505EB9" w:rsidP="003F1AD9">
            <w:pPr>
              <w:pStyle w:val="aff"/>
              <w:rPr>
                <w:b/>
              </w:rPr>
            </w:pPr>
            <w:r>
              <w:rPr>
                <w:b/>
              </w:rPr>
              <w:t>ОР</w:t>
            </w:r>
          </w:p>
        </w:tc>
        <w:tc>
          <w:tcPr>
            <w:tcW w:w="3377" w:type="pct"/>
            <w:vAlign w:val="center"/>
          </w:tcPr>
          <w:p w14:paraId="372C8EED" w14:textId="77777777" w:rsidR="00505EB9" w:rsidRDefault="00505EB9" w:rsidP="003F1AD9">
            <w:pPr>
              <w:pStyle w:val="aff"/>
            </w:pPr>
            <w:r>
              <w:t>Ожидаемый результат</w:t>
            </w:r>
          </w:p>
        </w:tc>
      </w:tr>
      <w:tr w:rsidR="00505EB9" w:rsidRPr="008D6091" w14:paraId="136D1FB2" w14:textId="77777777" w:rsidTr="003F1AD9">
        <w:trPr>
          <w:trHeight w:val="397"/>
          <w:jc w:val="center"/>
        </w:trPr>
        <w:tc>
          <w:tcPr>
            <w:tcW w:w="1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7CF9A" w14:textId="77777777" w:rsidR="00505EB9" w:rsidRPr="00432592" w:rsidRDefault="00505EB9" w:rsidP="003F1AD9">
            <w:pPr>
              <w:pStyle w:val="aff"/>
              <w:rPr>
                <w:b/>
              </w:rPr>
            </w:pPr>
          </w:p>
        </w:tc>
        <w:tc>
          <w:tcPr>
            <w:tcW w:w="3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41817" w14:textId="77777777" w:rsidR="00505EB9" w:rsidRPr="008D6091" w:rsidRDefault="00505EB9" w:rsidP="003F1AD9">
            <w:pPr>
              <w:pStyle w:val="aff"/>
            </w:pPr>
          </w:p>
        </w:tc>
      </w:tr>
      <w:tr w:rsidR="00505EB9" w:rsidRPr="008D6091" w14:paraId="46BF2EC6" w14:textId="77777777" w:rsidTr="003F1AD9">
        <w:trPr>
          <w:trHeight w:val="397"/>
          <w:jc w:val="center"/>
        </w:trPr>
        <w:tc>
          <w:tcPr>
            <w:tcW w:w="1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5B486" w14:textId="77777777" w:rsidR="00505EB9" w:rsidRPr="00432592" w:rsidRDefault="00505EB9" w:rsidP="003F1AD9">
            <w:pPr>
              <w:pStyle w:val="aff"/>
              <w:rPr>
                <w:b/>
              </w:rPr>
            </w:pPr>
          </w:p>
        </w:tc>
        <w:tc>
          <w:tcPr>
            <w:tcW w:w="3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B4FBF" w14:textId="77777777" w:rsidR="00505EB9" w:rsidRPr="008D6091" w:rsidRDefault="00505EB9" w:rsidP="003F1AD9">
            <w:pPr>
              <w:pStyle w:val="aff"/>
            </w:pPr>
          </w:p>
        </w:tc>
      </w:tr>
    </w:tbl>
    <w:p w14:paraId="2F723A59" w14:textId="77777777" w:rsidR="00394259" w:rsidRDefault="00394259" w:rsidP="00DB4AD5">
      <w:pPr>
        <w:pStyle w:val="af6"/>
        <w:ind w:firstLine="432"/>
        <w:jc w:val="left"/>
        <w:rPr>
          <w:rFonts w:eastAsia="Arial Unicode MS" w:cs="Arial"/>
          <w:b/>
          <w:bCs/>
          <w:kern w:val="1"/>
          <w:szCs w:val="32"/>
          <w:lang w:eastAsia="ar-SA"/>
        </w:rPr>
      </w:pPr>
      <w:r>
        <w:br w:type="page"/>
      </w:r>
    </w:p>
    <w:p w14:paraId="4C3528B2" w14:textId="77777777" w:rsidR="00E610D1" w:rsidRDefault="00CB7AAC" w:rsidP="00837C75">
      <w:pPr>
        <w:pStyle w:val="1"/>
      </w:pPr>
      <w:bookmarkStart w:id="9" w:name="_Toc522027680"/>
      <w:bookmarkStart w:id="10" w:name="_Toc235787145"/>
      <w:r>
        <w:lastRenderedPageBreak/>
        <w:t>Процесс тестирования</w:t>
      </w:r>
      <w:bookmarkEnd w:id="9"/>
      <w:bookmarkEnd w:id="10"/>
      <w:r w:rsidR="001B338C">
        <w:t xml:space="preserve"> </w:t>
      </w:r>
    </w:p>
    <w:p w14:paraId="5659D78B" w14:textId="637ABE66" w:rsidR="00BD2350" w:rsidRDefault="00A34B7B" w:rsidP="00BD2350">
      <w:pPr>
        <w:rPr>
          <w:lang w:eastAsia="ru-RU"/>
        </w:rPr>
      </w:pPr>
      <w:r>
        <w:rPr>
          <w:lang w:eastAsia="ru-RU"/>
        </w:rPr>
        <w:t>Подробно процесс тестирования представлен в файлах:</w:t>
      </w:r>
    </w:p>
    <w:p w14:paraId="1EADF8A1" w14:textId="18A7F1DA" w:rsidR="00A34B7B" w:rsidRDefault="00A34B7B" w:rsidP="00A34B7B">
      <w:pPr>
        <w:pStyle w:val="ad"/>
        <w:numPr>
          <w:ilvl w:val="0"/>
          <w:numId w:val="47"/>
        </w:numPr>
        <w:ind w:left="0" w:firstLine="426"/>
      </w:pPr>
      <w:r>
        <w:t>ТК Авторизация;</w:t>
      </w:r>
    </w:p>
    <w:p w14:paraId="2F8822AA" w14:textId="7DF602E5" w:rsidR="00A34B7B" w:rsidRDefault="00A34B7B" w:rsidP="00A34B7B">
      <w:pPr>
        <w:pStyle w:val="ad"/>
        <w:numPr>
          <w:ilvl w:val="0"/>
          <w:numId w:val="47"/>
        </w:numPr>
        <w:ind w:left="0" w:firstLine="426"/>
      </w:pPr>
      <w:r>
        <w:t>ТК Восстановление пароля;</w:t>
      </w:r>
    </w:p>
    <w:p w14:paraId="2DEBC6EF" w14:textId="61DA0F10" w:rsidR="00A34B7B" w:rsidRDefault="00A34B7B" w:rsidP="00A34B7B">
      <w:pPr>
        <w:pStyle w:val="ad"/>
        <w:numPr>
          <w:ilvl w:val="0"/>
          <w:numId w:val="47"/>
        </w:numPr>
        <w:ind w:left="0" w:firstLine="426"/>
      </w:pPr>
      <w:r>
        <w:t>ТК Работа с проектами;</w:t>
      </w:r>
    </w:p>
    <w:p w14:paraId="668F0B0D" w14:textId="0580CD08" w:rsidR="00A34B7B" w:rsidRDefault="00A34B7B" w:rsidP="00A34B7B">
      <w:pPr>
        <w:pStyle w:val="ad"/>
        <w:numPr>
          <w:ilvl w:val="0"/>
          <w:numId w:val="47"/>
        </w:numPr>
        <w:ind w:left="0" w:firstLine="426"/>
      </w:pPr>
      <w:r>
        <w:t>ТК Профиль пользователя;</w:t>
      </w:r>
    </w:p>
    <w:p w14:paraId="07D86FE7" w14:textId="394654D1" w:rsidR="00A34B7B" w:rsidRDefault="00A34B7B" w:rsidP="00A34B7B">
      <w:pPr>
        <w:pStyle w:val="ad"/>
        <w:numPr>
          <w:ilvl w:val="0"/>
          <w:numId w:val="47"/>
        </w:numPr>
        <w:ind w:left="0" w:firstLine="426"/>
      </w:pPr>
      <w:r>
        <w:t>ТК Работа с задачами;</w:t>
      </w:r>
    </w:p>
    <w:p w14:paraId="0C5F35E6" w14:textId="53CF7BEC" w:rsidR="00A34B7B" w:rsidRDefault="00A34B7B" w:rsidP="00A34B7B">
      <w:pPr>
        <w:pStyle w:val="ad"/>
        <w:numPr>
          <w:ilvl w:val="0"/>
          <w:numId w:val="47"/>
        </w:numPr>
        <w:ind w:left="0" w:firstLine="426"/>
      </w:pPr>
      <w:r>
        <w:t>ТК Доска задач проекта.</w:t>
      </w:r>
    </w:p>
    <w:p w14:paraId="67D760EC" w14:textId="5F6D4A26" w:rsidR="00A34B7B" w:rsidRDefault="00A34B7B" w:rsidP="00A34B7B">
      <w:r>
        <w:t>В вышеупомянутых документах размещены описания тестов с начальными условиями, выполняемыми действиями и ожидаемыми результатами, приложены скриншоты, задокументированы баги.</w:t>
      </w:r>
    </w:p>
    <w:p w14:paraId="03BBA734" w14:textId="77777777" w:rsidR="00A34B7B" w:rsidRDefault="00A34B7B" w:rsidP="00A34B7B"/>
    <w:p w14:paraId="1D8ACFA7" w14:textId="714CFBD4" w:rsidR="00A34B7B" w:rsidRDefault="00A34B7B" w:rsidP="00A34B7B">
      <w:r>
        <w:t>Краткая сводка по выполненным тестам:</w:t>
      </w:r>
    </w:p>
    <w:p w14:paraId="21BD195F" w14:textId="7F962D7A" w:rsidR="00A34B7B" w:rsidRPr="003635FE" w:rsidRDefault="00A34B7B" w:rsidP="00A34B7B">
      <w:pPr>
        <w:pStyle w:val="21"/>
      </w:pPr>
      <w:bookmarkStart w:id="11" w:name="_Toc235787146"/>
      <w:r>
        <w:t>Авторизация</w:t>
      </w:r>
      <w:bookmarkEnd w:id="11"/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2405"/>
        <w:gridCol w:w="1559"/>
        <w:gridCol w:w="3346"/>
        <w:gridCol w:w="2324"/>
      </w:tblGrid>
      <w:tr w:rsidR="00492D0A" w14:paraId="47134903" w14:textId="77777777" w:rsidTr="005C5DA1">
        <w:tc>
          <w:tcPr>
            <w:tcW w:w="2405" w:type="dxa"/>
            <w:vAlign w:val="center"/>
          </w:tcPr>
          <w:p w14:paraId="70ECAA89" w14:textId="2A5EDFA0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№</w:t>
            </w:r>
          </w:p>
        </w:tc>
        <w:tc>
          <w:tcPr>
            <w:tcW w:w="1559" w:type="dxa"/>
            <w:vAlign w:val="center"/>
          </w:tcPr>
          <w:p w14:paraId="42574301" w14:textId="14B5C18A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ID теста</w:t>
            </w:r>
          </w:p>
        </w:tc>
        <w:tc>
          <w:tcPr>
            <w:tcW w:w="3346" w:type="dxa"/>
            <w:vAlign w:val="center"/>
          </w:tcPr>
          <w:p w14:paraId="28B2534F" w14:textId="1BCE7864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Название</w:t>
            </w:r>
          </w:p>
        </w:tc>
        <w:tc>
          <w:tcPr>
            <w:tcW w:w="2324" w:type="dxa"/>
            <w:vAlign w:val="center"/>
          </w:tcPr>
          <w:p w14:paraId="5C32BE49" w14:textId="5AED6314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Статус</w:t>
            </w:r>
          </w:p>
        </w:tc>
      </w:tr>
      <w:tr w:rsidR="00492D0A" w14:paraId="3E58E800" w14:textId="77777777" w:rsidTr="005C5DA1">
        <w:tc>
          <w:tcPr>
            <w:tcW w:w="2405" w:type="dxa"/>
            <w:vAlign w:val="center"/>
          </w:tcPr>
          <w:p w14:paraId="49E4C44B" w14:textId="5FFECC6E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1</w:t>
            </w:r>
          </w:p>
        </w:tc>
        <w:tc>
          <w:tcPr>
            <w:tcW w:w="1559" w:type="dxa"/>
            <w:vAlign w:val="center"/>
          </w:tcPr>
          <w:p w14:paraId="684B40AB" w14:textId="41AB2EC4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</w:t>
            </w:r>
            <w:r>
              <w:rPr>
                <w:rFonts w:cs="Times New Roman"/>
                <w:color w:val="0F1115"/>
              </w:rPr>
              <w:t>1.</w:t>
            </w:r>
            <w:r w:rsidRPr="00492D0A">
              <w:rPr>
                <w:rFonts w:cs="Times New Roman"/>
                <w:color w:val="0F1115"/>
              </w:rPr>
              <w:t>1.1</w:t>
            </w:r>
          </w:p>
        </w:tc>
        <w:tc>
          <w:tcPr>
            <w:tcW w:w="3346" w:type="dxa"/>
            <w:vAlign w:val="center"/>
          </w:tcPr>
          <w:p w14:paraId="29FCCEA4" w14:textId="04349C6F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Успешная авторизация с корректными данными</w:t>
            </w:r>
          </w:p>
        </w:tc>
        <w:tc>
          <w:tcPr>
            <w:tcW w:w="2324" w:type="dxa"/>
            <w:vAlign w:val="center"/>
          </w:tcPr>
          <w:p w14:paraId="62904058" w14:textId="71620A30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  <w:tr w:rsidR="00492D0A" w14:paraId="4DD1D941" w14:textId="77777777" w:rsidTr="005C5DA1">
        <w:tc>
          <w:tcPr>
            <w:tcW w:w="2405" w:type="dxa"/>
            <w:vAlign w:val="center"/>
          </w:tcPr>
          <w:p w14:paraId="73C91BC4" w14:textId="592DD8A9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2</w:t>
            </w:r>
          </w:p>
        </w:tc>
        <w:tc>
          <w:tcPr>
            <w:tcW w:w="1559" w:type="dxa"/>
            <w:vAlign w:val="center"/>
          </w:tcPr>
          <w:p w14:paraId="053B3142" w14:textId="009CE625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</w:t>
            </w:r>
            <w:r>
              <w:rPr>
                <w:rFonts w:cs="Times New Roman"/>
                <w:color w:val="0F1115"/>
              </w:rPr>
              <w:t>1.2.1</w:t>
            </w:r>
          </w:p>
        </w:tc>
        <w:tc>
          <w:tcPr>
            <w:tcW w:w="3346" w:type="dxa"/>
            <w:vAlign w:val="center"/>
          </w:tcPr>
          <w:p w14:paraId="4ADD589D" w14:textId="27DF430F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Авторизация с неверным логином</w:t>
            </w:r>
          </w:p>
        </w:tc>
        <w:tc>
          <w:tcPr>
            <w:tcW w:w="2324" w:type="dxa"/>
            <w:vAlign w:val="center"/>
          </w:tcPr>
          <w:p w14:paraId="289D5C3F" w14:textId="3B1C4F2C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  <w:tr w:rsidR="00492D0A" w14:paraId="4EA2F5AF" w14:textId="77777777" w:rsidTr="005C5DA1">
        <w:tc>
          <w:tcPr>
            <w:tcW w:w="2405" w:type="dxa"/>
            <w:vAlign w:val="center"/>
          </w:tcPr>
          <w:p w14:paraId="06885F0B" w14:textId="481611B7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3</w:t>
            </w:r>
          </w:p>
        </w:tc>
        <w:tc>
          <w:tcPr>
            <w:tcW w:w="1559" w:type="dxa"/>
            <w:vAlign w:val="center"/>
          </w:tcPr>
          <w:p w14:paraId="38B2E6F6" w14:textId="076E72E2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</w:t>
            </w:r>
            <w:r>
              <w:rPr>
                <w:rFonts w:cs="Times New Roman"/>
                <w:color w:val="0F1115"/>
              </w:rPr>
              <w:t>1.2.2</w:t>
            </w:r>
          </w:p>
        </w:tc>
        <w:tc>
          <w:tcPr>
            <w:tcW w:w="3346" w:type="dxa"/>
            <w:vAlign w:val="center"/>
          </w:tcPr>
          <w:p w14:paraId="42534D86" w14:textId="08B0C36D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Авторизация с пустым полем «Логин»</w:t>
            </w:r>
          </w:p>
        </w:tc>
        <w:tc>
          <w:tcPr>
            <w:tcW w:w="2324" w:type="dxa"/>
            <w:vAlign w:val="center"/>
          </w:tcPr>
          <w:p w14:paraId="10D1E593" w14:textId="0045E805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  <w:tr w:rsidR="00492D0A" w14:paraId="4F8674AF" w14:textId="77777777" w:rsidTr="005C5DA1">
        <w:tc>
          <w:tcPr>
            <w:tcW w:w="2405" w:type="dxa"/>
            <w:vAlign w:val="center"/>
          </w:tcPr>
          <w:p w14:paraId="1ADAF477" w14:textId="14E2BCDE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4</w:t>
            </w:r>
          </w:p>
        </w:tc>
        <w:tc>
          <w:tcPr>
            <w:tcW w:w="1559" w:type="dxa"/>
            <w:vAlign w:val="center"/>
          </w:tcPr>
          <w:p w14:paraId="5CE12C1B" w14:textId="10125756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ТК-1.</w:t>
            </w:r>
            <w:r>
              <w:rPr>
                <w:rFonts w:cs="Times New Roman"/>
                <w:color w:val="0F1115"/>
              </w:rPr>
              <w:t>2.3</w:t>
            </w:r>
          </w:p>
        </w:tc>
        <w:tc>
          <w:tcPr>
            <w:tcW w:w="3346" w:type="dxa"/>
            <w:vAlign w:val="center"/>
          </w:tcPr>
          <w:p w14:paraId="4565EE76" w14:textId="5FDBB7D5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Авторизация с неверным паролем</w:t>
            </w:r>
          </w:p>
        </w:tc>
        <w:tc>
          <w:tcPr>
            <w:tcW w:w="2324" w:type="dxa"/>
            <w:vAlign w:val="center"/>
          </w:tcPr>
          <w:p w14:paraId="7279F8DC" w14:textId="0B283F8C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  <w:tr w:rsidR="00492D0A" w14:paraId="0F8E998C" w14:textId="77777777" w:rsidTr="005C5DA1">
        <w:tc>
          <w:tcPr>
            <w:tcW w:w="2405" w:type="dxa"/>
            <w:vAlign w:val="center"/>
          </w:tcPr>
          <w:p w14:paraId="5CB82B91" w14:textId="221A972F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5</w:t>
            </w:r>
          </w:p>
        </w:tc>
        <w:tc>
          <w:tcPr>
            <w:tcW w:w="1559" w:type="dxa"/>
            <w:vAlign w:val="center"/>
          </w:tcPr>
          <w:p w14:paraId="206C3038" w14:textId="3DB7EDC8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ТК-1.</w:t>
            </w:r>
            <w:r>
              <w:rPr>
                <w:rFonts w:cs="Times New Roman"/>
                <w:color w:val="0F1115"/>
              </w:rPr>
              <w:t>2.4</w:t>
            </w:r>
          </w:p>
        </w:tc>
        <w:tc>
          <w:tcPr>
            <w:tcW w:w="3346" w:type="dxa"/>
            <w:vAlign w:val="center"/>
          </w:tcPr>
          <w:p w14:paraId="7182A650" w14:textId="709B6ADE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Авторизация с паролем, не соответствующим требованиям</w:t>
            </w:r>
          </w:p>
        </w:tc>
        <w:tc>
          <w:tcPr>
            <w:tcW w:w="2324" w:type="dxa"/>
            <w:vAlign w:val="center"/>
          </w:tcPr>
          <w:p w14:paraId="3C334053" w14:textId="155FB22C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  <w:tr w:rsidR="00492D0A" w14:paraId="6D2C14D8" w14:textId="77777777" w:rsidTr="005C5DA1">
        <w:tc>
          <w:tcPr>
            <w:tcW w:w="2405" w:type="dxa"/>
            <w:vAlign w:val="center"/>
          </w:tcPr>
          <w:p w14:paraId="6CA541FC" w14:textId="13430EA4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6</w:t>
            </w:r>
          </w:p>
        </w:tc>
        <w:tc>
          <w:tcPr>
            <w:tcW w:w="1559" w:type="dxa"/>
            <w:vAlign w:val="center"/>
          </w:tcPr>
          <w:p w14:paraId="1AE14E3F" w14:textId="65E0DFA9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ТК-1.</w:t>
            </w:r>
            <w:r>
              <w:rPr>
                <w:rFonts w:cs="Times New Roman"/>
                <w:color w:val="0F1115"/>
              </w:rPr>
              <w:t>2.5</w:t>
            </w:r>
          </w:p>
        </w:tc>
        <w:tc>
          <w:tcPr>
            <w:tcW w:w="3346" w:type="dxa"/>
            <w:vAlign w:val="center"/>
          </w:tcPr>
          <w:p w14:paraId="5083775D" w14:textId="12145FCA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Авторизация с пустым полем «Пароль»</w:t>
            </w:r>
          </w:p>
        </w:tc>
        <w:tc>
          <w:tcPr>
            <w:tcW w:w="2324" w:type="dxa"/>
            <w:vAlign w:val="center"/>
          </w:tcPr>
          <w:p w14:paraId="5E8718A1" w14:textId="32AB7B09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</w:tbl>
    <w:p w14:paraId="5281F327" w14:textId="7C161C8C" w:rsidR="00492D0A" w:rsidRPr="003635FE" w:rsidRDefault="00492D0A" w:rsidP="00492D0A">
      <w:pPr>
        <w:pStyle w:val="21"/>
      </w:pPr>
      <w:bookmarkStart w:id="12" w:name="_Toc235787147"/>
      <w:r>
        <w:t>Восстановление пароля</w:t>
      </w:r>
      <w:bookmarkEnd w:id="12"/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2405"/>
        <w:gridCol w:w="1559"/>
        <w:gridCol w:w="3261"/>
        <w:gridCol w:w="2409"/>
      </w:tblGrid>
      <w:tr w:rsidR="00492D0A" w14:paraId="0418F239" w14:textId="77777777" w:rsidTr="005C5DA1">
        <w:tc>
          <w:tcPr>
            <w:tcW w:w="2405" w:type="dxa"/>
            <w:vAlign w:val="center"/>
          </w:tcPr>
          <w:p w14:paraId="27B0DB09" w14:textId="459A8A9F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№</w:t>
            </w:r>
          </w:p>
        </w:tc>
        <w:tc>
          <w:tcPr>
            <w:tcW w:w="1559" w:type="dxa"/>
            <w:vAlign w:val="center"/>
          </w:tcPr>
          <w:p w14:paraId="46CFA902" w14:textId="54C4DC0A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ID теста</w:t>
            </w:r>
          </w:p>
        </w:tc>
        <w:tc>
          <w:tcPr>
            <w:tcW w:w="3261" w:type="dxa"/>
            <w:vAlign w:val="center"/>
          </w:tcPr>
          <w:p w14:paraId="2793892B" w14:textId="1F3A4327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Название</w:t>
            </w:r>
          </w:p>
        </w:tc>
        <w:tc>
          <w:tcPr>
            <w:tcW w:w="2409" w:type="dxa"/>
            <w:vAlign w:val="center"/>
          </w:tcPr>
          <w:p w14:paraId="62020F7C" w14:textId="192EE8A4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Статус</w:t>
            </w:r>
          </w:p>
        </w:tc>
      </w:tr>
      <w:tr w:rsidR="00492D0A" w14:paraId="40A6C1D6" w14:textId="77777777" w:rsidTr="005C5DA1">
        <w:tc>
          <w:tcPr>
            <w:tcW w:w="2405" w:type="dxa"/>
            <w:vAlign w:val="center"/>
          </w:tcPr>
          <w:p w14:paraId="4C1136F1" w14:textId="379F9B45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7</w:t>
            </w:r>
          </w:p>
        </w:tc>
        <w:tc>
          <w:tcPr>
            <w:tcW w:w="1559" w:type="dxa"/>
            <w:vAlign w:val="center"/>
          </w:tcPr>
          <w:p w14:paraId="4B75AB45" w14:textId="2F29C88C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ТК-2.1</w:t>
            </w:r>
            <w:r>
              <w:rPr>
                <w:rFonts w:cs="Times New Roman"/>
                <w:color w:val="0F1115"/>
              </w:rPr>
              <w:t>.1</w:t>
            </w:r>
          </w:p>
        </w:tc>
        <w:tc>
          <w:tcPr>
            <w:tcW w:w="3261" w:type="dxa"/>
            <w:vAlign w:val="center"/>
          </w:tcPr>
          <w:p w14:paraId="7C38493C" w14:textId="0700A10C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Успешный переход на страницу смены пароля</w:t>
            </w:r>
          </w:p>
        </w:tc>
        <w:tc>
          <w:tcPr>
            <w:tcW w:w="2409" w:type="dxa"/>
            <w:vAlign w:val="center"/>
          </w:tcPr>
          <w:p w14:paraId="165E7477" w14:textId="3E2F07ED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  <w:tr w:rsidR="00492D0A" w14:paraId="372A7830" w14:textId="77777777" w:rsidTr="005C5DA1">
        <w:tc>
          <w:tcPr>
            <w:tcW w:w="2405" w:type="dxa"/>
            <w:vAlign w:val="center"/>
          </w:tcPr>
          <w:p w14:paraId="586708F4" w14:textId="2D4FE7C7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8</w:t>
            </w:r>
          </w:p>
        </w:tc>
        <w:tc>
          <w:tcPr>
            <w:tcW w:w="1559" w:type="dxa"/>
            <w:vAlign w:val="center"/>
          </w:tcPr>
          <w:p w14:paraId="03CF6D28" w14:textId="4A29FA78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ТК-2.</w:t>
            </w:r>
            <w:r>
              <w:rPr>
                <w:rFonts w:cs="Times New Roman"/>
                <w:color w:val="0F1115"/>
              </w:rPr>
              <w:t>1.2</w:t>
            </w:r>
          </w:p>
        </w:tc>
        <w:tc>
          <w:tcPr>
            <w:tcW w:w="3261" w:type="dxa"/>
            <w:vAlign w:val="center"/>
          </w:tcPr>
          <w:p w14:paraId="479B5C51" w14:textId="3656C812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Успешный ввод адреса электронной почты для изменения пароля</w:t>
            </w:r>
          </w:p>
        </w:tc>
        <w:tc>
          <w:tcPr>
            <w:tcW w:w="2409" w:type="dxa"/>
            <w:vAlign w:val="center"/>
          </w:tcPr>
          <w:p w14:paraId="2E315F87" w14:textId="3A463846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  <w:tr w:rsidR="00492D0A" w14:paraId="1084CF97" w14:textId="77777777" w:rsidTr="005C5DA1">
        <w:tc>
          <w:tcPr>
            <w:tcW w:w="2405" w:type="dxa"/>
            <w:vAlign w:val="center"/>
          </w:tcPr>
          <w:p w14:paraId="7351A17A" w14:textId="32E9B830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9</w:t>
            </w:r>
          </w:p>
        </w:tc>
        <w:tc>
          <w:tcPr>
            <w:tcW w:w="1559" w:type="dxa"/>
            <w:vAlign w:val="center"/>
          </w:tcPr>
          <w:p w14:paraId="1DACAF92" w14:textId="4833D676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ТК-2</w:t>
            </w:r>
            <w:r>
              <w:rPr>
                <w:rFonts w:cs="Times New Roman"/>
                <w:color w:val="0F1115"/>
              </w:rPr>
              <w:t>.1</w:t>
            </w:r>
            <w:r w:rsidRPr="00492D0A">
              <w:rPr>
                <w:rFonts w:cs="Times New Roman"/>
                <w:color w:val="0F1115"/>
              </w:rPr>
              <w:t>.3</w:t>
            </w:r>
          </w:p>
        </w:tc>
        <w:tc>
          <w:tcPr>
            <w:tcW w:w="3261" w:type="dxa"/>
            <w:vAlign w:val="center"/>
          </w:tcPr>
          <w:p w14:paraId="04D83D66" w14:textId="35EB540A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Успешный переход по ссылке для изменения пароля</w:t>
            </w:r>
          </w:p>
        </w:tc>
        <w:tc>
          <w:tcPr>
            <w:tcW w:w="2409" w:type="dxa"/>
            <w:vAlign w:val="center"/>
          </w:tcPr>
          <w:p w14:paraId="76B81EDC" w14:textId="2003D814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Style w:val="aff7"/>
                <w:rFonts w:cs="Times New Roman"/>
                <w:b w:val="0"/>
                <w:bCs w:val="0"/>
                <w:color w:val="0F1115"/>
              </w:rPr>
              <w:t>Не пройдено</w:t>
            </w:r>
          </w:p>
        </w:tc>
      </w:tr>
      <w:tr w:rsidR="00492D0A" w14:paraId="7E5F3C4C" w14:textId="77777777" w:rsidTr="005C5DA1">
        <w:tc>
          <w:tcPr>
            <w:tcW w:w="2405" w:type="dxa"/>
            <w:vAlign w:val="center"/>
          </w:tcPr>
          <w:p w14:paraId="521C9C76" w14:textId="4E8545F1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10</w:t>
            </w:r>
          </w:p>
        </w:tc>
        <w:tc>
          <w:tcPr>
            <w:tcW w:w="1559" w:type="dxa"/>
            <w:vAlign w:val="center"/>
          </w:tcPr>
          <w:p w14:paraId="2EAB3515" w14:textId="1C8AE627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ТК-2</w:t>
            </w:r>
            <w:r>
              <w:rPr>
                <w:rFonts w:cs="Times New Roman"/>
                <w:color w:val="0F1115"/>
              </w:rPr>
              <w:t>.1</w:t>
            </w:r>
            <w:r w:rsidRPr="00492D0A">
              <w:rPr>
                <w:rFonts w:cs="Times New Roman"/>
                <w:color w:val="0F1115"/>
              </w:rPr>
              <w:t>.4</w:t>
            </w:r>
          </w:p>
        </w:tc>
        <w:tc>
          <w:tcPr>
            <w:tcW w:w="3261" w:type="dxa"/>
            <w:vAlign w:val="center"/>
          </w:tcPr>
          <w:p w14:paraId="792034C7" w14:textId="448B885D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Успешный переход по дополнительной ссылке для изменения пароля</w:t>
            </w:r>
          </w:p>
        </w:tc>
        <w:tc>
          <w:tcPr>
            <w:tcW w:w="2409" w:type="dxa"/>
            <w:vAlign w:val="center"/>
          </w:tcPr>
          <w:p w14:paraId="6395A170" w14:textId="37FB3AEB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Style w:val="aff7"/>
                <w:rFonts w:cs="Times New Roman"/>
                <w:b w:val="0"/>
                <w:bCs w:val="0"/>
                <w:color w:val="0F1115"/>
              </w:rPr>
              <w:t>Не пройдено</w:t>
            </w:r>
          </w:p>
        </w:tc>
      </w:tr>
      <w:tr w:rsidR="00492D0A" w14:paraId="0B524578" w14:textId="77777777" w:rsidTr="005C5DA1">
        <w:tc>
          <w:tcPr>
            <w:tcW w:w="2405" w:type="dxa"/>
            <w:vAlign w:val="center"/>
          </w:tcPr>
          <w:p w14:paraId="26991E0E" w14:textId="3C1008C3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11</w:t>
            </w:r>
          </w:p>
        </w:tc>
        <w:tc>
          <w:tcPr>
            <w:tcW w:w="1559" w:type="dxa"/>
            <w:vAlign w:val="center"/>
          </w:tcPr>
          <w:p w14:paraId="5B22CF08" w14:textId="43ADBA97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ТК-2</w:t>
            </w:r>
            <w:r>
              <w:rPr>
                <w:rFonts w:cs="Times New Roman"/>
                <w:color w:val="0F1115"/>
              </w:rPr>
              <w:t>.1</w:t>
            </w:r>
            <w:r w:rsidRPr="00492D0A">
              <w:rPr>
                <w:rFonts w:cs="Times New Roman"/>
                <w:color w:val="0F1115"/>
              </w:rPr>
              <w:t>.5</w:t>
            </w:r>
          </w:p>
        </w:tc>
        <w:tc>
          <w:tcPr>
            <w:tcW w:w="3261" w:type="dxa"/>
            <w:vAlign w:val="center"/>
          </w:tcPr>
          <w:p w14:paraId="616D5ED7" w14:textId="2CB10CDF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Успешная смена пароля</w:t>
            </w:r>
          </w:p>
        </w:tc>
        <w:tc>
          <w:tcPr>
            <w:tcW w:w="2409" w:type="dxa"/>
            <w:vAlign w:val="center"/>
          </w:tcPr>
          <w:p w14:paraId="3BDC3E64" w14:textId="1F478415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Style w:val="aff7"/>
                <w:rFonts w:cs="Times New Roman"/>
                <w:b w:val="0"/>
                <w:bCs w:val="0"/>
                <w:color w:val="0F1115"/>
              </w:rPr>
              <w:t>Заблокировано</w:t>
            </w:r>
          </w:p>
        </w:tc>
      </w:tr>
      <w:tr w:rsidR="00492D0A" w14:paraId="10088019" w14:textId="77777777" w:rsidTr="005C5DA1">
        <w:tc>
          <w:tcPr>
            <w:tcW w:w="2405" w:type="dxa"/>
            <w:vAlign w:val="center"/>
          </w:tcPr>
          <w:p w14:paraId="6E3FB67A" w14:textId="15A2CE88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12</w:t>
            </w:r>
          </w:p>
        </w:tc>
        <w:tc>
          <w:tcPr>
            <w:tcW w:w="1559" w:type="dxa"/>
            <w:vAlign w:val="center"/>
          </w:tcPr>
          <w:p w14:paraId="1D4854C4" w14:textId="6935BF6F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ТК-2</w:t>
            </w:r>
            <w:r>
              <w:rPr>
                <w:rFonts w:cs="Times New Roman"/>
                <w:color w:val="0F1115"/>
              </w:rPr>
              <w:t>.1</w:t>
            </w:r>
            <w:r w:rsidRPr="00492D0A">
              <w:rPr>
                <w:rFonts w:cs="Times New Roman"/>
                <w:color w:val="0F1115"/>
              </w:rPr>
              <w:t>.6</w:t>
            </w:r>
          </w:p>
        </w:tc>
        <w:tc>
          <w:tcPr>
            <w:tcW w:w="3261" w:type="dxa"/>
            <w:vAlign w:val="center"/>
          </w:tcPr>
          <w:p w14:paraId="7AE8B326" w14:textId="417361FF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Успешная авторизация по старому паролю после получения ссылки</w:t>
            </w:r>
          </w:p>
        </w:tc>
        <w:tc>
          <w:tcPr>
            <w:tcW w:w="2409" w:type="dxa"/>
            <w:vAlign w:val="center"/>
          </w:tcPr>
          <w:p w14:paraId="4C2DB1BD" w14:textId="028348FC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  <w:tr w:rsidR="00492D0A" w14:paraId="66957045" w14:textId="77777777" w:rsidTr="005C5DA1">
        <w:tc>
          <w:tcPr>
            <w:tcW w:w="2405" w:type="dxa"/>
            <w:vAlign w:val="center"/>
          </w:tcPr>
          <w:p w14:paraId="3126E9CB" w14:textId="01939AC1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lastRenderedPageBreak/>
              <w:t>13</w:t>
            </w:r>
          </w:p>
        </w:tc>
        <w:tc>
          <w:tcPr>
            <w:tcW w:w="1559" w:type="dxa"/>
            <w:vAlign w:val="center"/>
          </w:tcPr>
          <w:p w14:paraId="3CE3D8C1" w14:textId="50DB4524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ТК-2.</w:t>
            </w:r>
            <w:r w:rsidR="00FB2834">
              <w:rPr>
                <w:rFonts w:cs="Times New Roman"/>
                <w:color w:val="0F1115"/>
              </w:rPr>
              <w:t>2.1</w:t>
            </w:r>
          </w:p>
        </w:tc>
        <w:tc>
          <w:tcPr>
            <w:tcW w:w="3261" w:type="dxa"/>
            <w:vAlign w:val="center"/>
          </w:tcPr>
          <w:p w14:paraId="0BFF2CF2" w14:textId="44F059D0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Ввод некорректного почтового адреса при изменении пароля</w:t>
            </w:r>
          </w:p>
        </w:tc>
        <w:tc>
          <w:tcPr>
            <w:tcW w:w="2409" w:type="dxa"/>
            <w:vAlign w:val="center"/>
          </w:tcPr>
          <w:p w14:paraId="576C08AB" w14:textId="53B269F8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  <w:tr w:rsidR="00492D0A" w14:paraId="191838E1" w14:textId="77777777" w:rsidTr="005C5DA1">
        <w:tc>
          <w:tcPr>
            <w:tcW w:w="2405" w:type="dxa"/>
            <w:vAlign w:val="center"/>
          </w:tcPr>
          <w:p w14:paraId="0E00F357" w14:textId="7E98203D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14</w:t>
            </w:r>
          </w:p>
        </w:tc>
        <w:tc>
          <w:tcPr>
            <w:tcW w:w="1559" w:type="dxa"/>
            <w:vAlign w:val="center"/>
          </w:tcPr>
          <w:p w14:paraId="55841623" w14:textId="35F4A6A1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ТК-2.</w:t>
            </w:r>
            <w:r w:rsidR="00FB2834">
              <w:rPr>
                <w:rFonts w:cs="Times New Roman"/>
                <w:color w:val="0F1115"/>
              </w:rPr>
              <w:t>2.2</w:t>
            </w:r>
          </w:p>
        </w:tc>
        <w:tc>
          <w:tcPr>
            <w:tcW w:w="3261" w:type="dxa"/>
            <w:vAlign w:val="center"/>
          </w:tcPr>
          <w:p w14:paraId="47522C22" w14:textId="4EEE285C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Ввод почтового адреса, отсутствующего в системе</w:t>
            </w:r>
          </w:p>
        </w:tc>
        <w:tc>
          <w:tcPr>
            <w:tcW w:w="2409" w:type="dxa"/>
            <w:vAlign w:val="center"/>
          </w:tcPr>
          <w:p w14:paraId="3673F203" w14:textId="218F287E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  <w:tr w:rsidR="00492D0A" w14:paraId="7F4462E8" w14:textId="77777777" w:rsidTr="005C5DA1">
        <w:tc>
          <w:tcPr>
            <w:tcW w:w="2405" w:type="dxa"/>
            <w:vAlign w:val="center"/>
          </w:tcPr>
          <w:p w14:paraId="514AD6C5" w14:textId="0C111FCD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15</w:t>
            </w:r>
          </w:p>
        </w:tc>
        <w:tc>
          <w:tcPr>
            <w:tcW w:w="1559" w:type="dxa"/>
            <w:vAlign w:val="center"/>
          </w:tcPr>
          <w:p w14:paraId="3F1E24E6" w14:textId="2B2EF436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ТК-2.</w:t>
            </w:r>
            <w:r w:rsidR="00FB2834">
              <w:rPr>
                <w:rFonts w:cs="Times New Roman"/>
                <w:color w:val="0F1115"/>
              </w:rPr>
              <w:t>2.3</w:t>
            </w:r>
          </w:p>
        </w:tc>
        <w:tc>
          <w:tcPr>
            <w:tcW w:w="3261" w:type="dxa"/>
            <w:vAlign w:val="center"/>
          </w:tcPr>
          <w:p w14:paraId="027A6386" w14:textId="29F6D468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Ввод пустого логина при изменении пароля</w:t>
            </w:r>
          </w:p>
        </w:tc>
        <w:tc>
          <w:tcPr>
            <w:tcW w:w="2409" w:type="dxa"/>
            <w:vAlign w:val="center"/>
          </w:tcPr>
          <w:p w14:paraId="2C48C899" w14:textId="7D3F74BE" w:rsidR="00492D0A" w:rsidRPr="00492D0A" w:rsidRDefault="00492D0A" w:rsidP="00492D0A">
            <w:pPr>
              <w:rPr>
                <w:rFonts w:cs="Times New Roman"/>
              </w:rPr>
            </w:pPr>
            <w:r w:rsidRPr="00492D0A">
              <w:rPr>
                <w:rFonts w:cs="Times New Roman"/>
                <w:color w:val="0F1115"/>
              </w:rPr>
              <w:t>Пройдено</w:t>
            </w:r>
          </w:p>
        </w:tc>
      </w:tr>
      <w:tr w:rsidR="00492D0A" w14:paraId="2E453E88" w14:textId="77777777" w:rsidTr="005C5DA1">
        <w:tc>
          <w:tcPr>
            <w:tcW w:w="2405" w:type="dxa"/>
            <w:vAlign w:val="center"/>
          </w:tcPr>
          <w:p w14:paraId="55DA7750" w14:textId="170E6841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>
              <w:rPr>
                <w:rFonts w:cs="Times New Roman"/>
                <w:color w:val="0F1115"/>
              </w:rPr>
              <w:t>16</w:t>
            </w:r>
          </w:p>
        </w:tc>
        <w:tc>
          <w:tcPr>
            <w:tcW w:w="1559" w:type="dxa"/>
            <w:vAlign w:val="center"/>
          </w:tcPr>
          <w:p w14:paraId="3920126D" w14:textId="0B004AC2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 w:rsidRPr="00492D0A">
              <w:rPr>
                <w:rFonts w:cs="Times New Roman"/>
                <w:color w:val="0F1115"/>
              </w:rPr>
              <w:t>ТК-2.</w:t>
            </w:r>
            <w:r w:rsidR="00FB2834">
              <w:rPr>
                <w:rFonts w:cs="Times New Roman"/>
                <w:color w:val="0F1115"/>
              </w:rPr>
              <w:t>2.4</w:t>
            </w:r>
          </w:p>
        </w:tc>
        <w:tc>
          <w:tcPr>
            <w:tcW w:w="3261" w:type="dxa"/>
            <w:vAlign w:val="center"/>
          </w:tcPr>
          <w:p w14:paraId="1E6FBBB0" w14:textId="1EABE55D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 w:rsidRPr="00492D0A">
              <w:rPr>
                <w:rFonts w:cs="Times New Roman"/>
                <w:color w:val="0F1115"/>
              </w:rPr>
              <w:t>Ввод несовпадающих паролей на странице изменения пароля</w:t>
            </w:r>
          </w:p>
        </w:tc>
        <w:tc>
          <w:tcPr>
            <w:tcW w:w="2409" w:type="dxa"/>
            <w:vAlign w:val="center"/>
          </w:tcPr>
          <w:p w14:paraId="3F800B7B" w14:textId="3A6634FA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 w:rsidRPr="00492D0A">
              <w:rPr>
                <w:rStyle w:val="aff7"/>
                <w:rFonts w:cs="Times New Roman"/>
                <w:b w:val="0"/>
                <w:bCs w:val="0"/>
                <w:color w:val="0F1115"/>
              </w:rPr>
              <w:t>Заблокировано</w:t>
            </w:r>
          </w:p>
        </w:tc>
      </w:tr>
      <w:tr w:rsidR="00492D0A" w14:paraId="2D3C9877" w14:textId="77777777" w:rsidTr="005C5DA1">
        <w:tc>
          <w:tcPr>
            <w:tcW w:w="2405" w:type="dxa"/>
            <w:vAlign w:val="center"/>
          </w:tcPr>
          <w:p w14:paraId="472A3749" w14:textId="1B010572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>
              <w:rPr>
                <w:rFonts w:cs="Times New Roman"/>
                <w:color w:val="0F1115"/>
              </w:rPr>
              <w:t>17</w:t>
            </w:r>
          </w:p>
        </w:tc>
        <w:tc>
          <w:tcPr>
            <w:tcW w:w="1559" w:type="dxa"/>
            <w:vAlign w:val="center"/>
          </w:tcPr>
          <w:p w14:paraId="3997D1F2" w14:textId="167F94D8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 w:rsidRPr="00492D0A">
              <w:rPr>
                <w:rFonts w:cs="Times New Roman"/>
                <w:color w:val="0F1115"/>
              </w:rPr>
              <w:t>ТК-2.</w:t>
            </w:r>
            <w:r w:rsidR="00FB2834">
              <w:rPr>
                <w:rFonts w:cs="Times New Roman"/>
                <w:color w:val="0F1115"/>
              </w:rPr>
              <w:t>2.5</w:t>
            </w:r>
          </w:p>
        </w:tc>
        <w:tc>
          <w:tcPr>
            <w:tcW w:w="3261" w:type="dxa"/>
            <w:vAlign w:val="center"/>
          </w:tcPr>
          <w:p w14:paraId="105E165F" w14:textId="4DEBD004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 w:rsidRPr="00492D0A">
              <w:rPr>
                <w:rFonts w:cs="Times New Roman"/>
                <w:color w:val="0F1115"/>
              </w:rPr>
              <w:t>Ввод некорректного пароля на странице изменения пароля</w:t>
            </w:r>
          </w:p>
        </w:tc>
        <w:tc>
          <w:tcPr>
            <w:tcW w:w="2409" w:type="dxa"/>
            <w:vAlign w:val="center"/>
          </w:tcPr>
          <w:p w14:paraId="048CEBBE" w14:textId="40BEA3A6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 w:rsidRPr="00492D0A">
              <w:rPr>
                <w:rStyle w:val="aff7"/>
                <w:rFonts w:cs="Times New Roman"/>
                <w:b w:val="0"/>
                <w:bCs w:val="0"/>
                <w:color w:val="0F1115"/>
              </w:rPr>
              <w:t>Заблокировано</w:t>
            </w:r>
          </w:p>
        </w:tc>
      </w:tr>
      <w:tr w:rsidR="00492D0A" w14:paraId="6E1B5412" w14:textId="77777777" w:rsidTr="005C5DA1">
        <w:tc>
          <w:tcPr>
            <w:tcW w:w="2405" w:type="dxa"/>
            <w:vAlign w:val="center"/>
          </w:tcPr>
          <w:p w14:paraId="72F65151" w14:textId="11E93D96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>
              <w:rPr>
                <w:rFonts w:cs="Times New Roman"/>
                <w:color w:val="0F1115"/>
              </w:rPr>
              <w:t>18</w:t>
            </w:r>
          </w:p>
        </w:tc>
        <w:tc>
          <w:tcPr>
            <w:tcW w:w="1559" w:type="dxa"/>
            <w:vAlign w:val="center"/>
          </w:tcPr>
          <w:p w14:paraId="6E9A8277" w14:textId="750311BB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 w:rsidRPr="00492D0A">
              <w:rPr>
                <w:rFonts w:cs="Times New Roman"/>
                <w:color w:val="0F1115"/>
              </w:rPr>
              <w:t>ТК-2.</w:t>
            </w:r>
            <w:r w:rsidR="00FB2834">
              <w:rPr>
                <w:rFonts w:cs="Times New Roman"/>
                <w:color w:val="0F1115"/>
              </w:rPr>
              <w:t>2.6</w:t>
            </w:r>
          </w:p>
        </w:tc>
        <w:tc>
          <w:tcPr>
            <w:tcW w:w="3261" w:type="dxa"/>
            <w:vAlign w:val="center"/>
          </w:tcPr>
          <w:p w14:paraId="388BFAC1" w14:textId="6A9817F9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 w:rsidRPr="00492D0A">
              <w:rPr>
                <w:rFonts w:cs="Times New Roman"/>
                <w:color w:val="0F1115"/>
              </w:rPr>
              <w:t>Ввод пустых паролей на странице изменения пароля</w:t>
            </w:r>
          </w:p>
        </w:tc>
        <w:tc>
          <w:tcPr>
            <w:tcW w:w="2409" w:type="dxa"/>
            <w:vAlign w:val="center"/>
          </w:tcPr>
          <w:p w14:paraId="6D1F8AC3" w14:textId="308C6AAC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 w:rsidRPr="00492D0A">
              <w:rPr>
                <w:rStyle w:val="aff7"/>
                <w:rFonts w:cs="Times New Roman"/>
                <w:b w:val="0"/>
                <w:bCs w:val="0"/>
                <w:color w:val="0F1115"/>
              </w:rPr>
              <w:t>Заблокировано</w:t>
            </w:r>
          </w:p>
        </w:tc>
      </w:tr>
      <w:tr w:rsidR="00492D0A" w14:paraId="3146CAA0" w14:textId="77777777" w:rsidTr="005C5DA1">
        <w:tc>
          <w:tcPr>
            <w:tcW w:w="2405" w:type="dxa"/>
            <w:vAlign w:val="center"/>
          </w:tcPr>
          <w:p w14:paraId="536D02D4" w14:textId="77609C47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>
              <w:rPr>
                <w:rFonts w:cs="Times New Roman"/>
                <w:color w:val="0F1115"/>
              </w:rPr>
              <w:t>19</w:t>
            </w:r>
          </w:p>
        </w:tc>
        <w:tc>
          <w:tcPr>
            <w:tcW w:w="1559" w:type="dxa"/>
            <w:vAlign w:val="center"/>
          </w:tcPr>
          <w:p w14:paraId="18126B24" w14:textId="2D424E66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 w:rsidRPr="00492D0A">
              <w:rPr>
                <w:rFonts w:cs="Times New Roman"/>
                <w:color w:val="0F1115"/>
              </w:rPr>
              <w:t>ТК-2.</w:t>
            </w:r>
            <w:r w:rsidR="00FB2834">
              <w:rPr>
                <w:rFonts w:cs="Times New Roman"/>
                <w:color w:val="0F1115"/>
              </w:rPr>
              <w:t>2.7</w:t>
            </w:r>
          </w:p>
        </w:tc>
        <w:tc>
          <w:tcPr>
            <w:tcW w:w="3261" w:type="dxa"/>
            <w:vAlign w:val="center"/>
          </w:tcPr>
          <w:p w14:paraId="15A50724" w14:textId="668C6A14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>
              <w:rPr>
                <w:rFonts w:cs="Times New Roman"/>
                <w:color w:val="0F1115"/>
              </w:rPr>
              <w:t>П</w:t>
            </w:r>
            <w:r w:rsidRPr="00492D0A">
              <w:rPr>
                <w:rFonts w:cs="Times New Roman"/>
                <w:color w:val="0F1115"/>
              </w:rPr>
              <w:t>опытка входа со старым паролем</w:t>
            </w:r>
          </w:p>
        </w:tc>
        <w:tc>
          <w:tcPr>
            <w:tcW w:w="2409" w:type="dxa"/>
            <w:vAlign w:val="center"/>
          </w:tcPr>
          <w:p w14:paraId="770FB95B" w14:textId="6FD75DF9" w:rsidR="00492D0A" w:rsidRPr="00492D0A" w:rsidRDefault="00492D0A" w:rsidP="00492D0A">
            <w:pPr>
              <w:rPr>
                <w:rFonts w:cs="Times New Roman"/>
                <w:color w:val="0F1115"/>
              </w:rPr>
            </w:pPr>
            <w:r>
              <w:rPr>
                <w:rFonts w:cs="Times New Roman"/>
                <w:color w:val="0F1115"/>
              </w:rPr>
              <w:t>Пройдено</w:t>
            </w:r>
          </w:p>
        </w:tc>
      </w:tr>
    </w:tbl>
    <w:p w14:paraId="1A2D0A74" w14:textId="77777777" w:rsidR="00A34B7B" w:rsidRPr="00BD2350" w:rsidRDefault="00A34B7B" w:rsidP="00A34B7B"/>
    <w:p w14:paraId="5D5C6DA6" w14:textId="40E00DB6" w:rsidR="00FB2834" w:rsidRPr="003635FE" w:rsidRDefault="00FB2834" w:rsidP="00FB2834">
      <w:pPr>
        <w:pStyle w:val="21"/>
      </w:pPr>
      <w:bookmarkStart w:id="13" w:name="_Toc235787148"/>
      <w:r>
        <w:t>Работа с проектами</w:t>
      </w:r>
      <w:bookmarkEnd w:id="1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1557"/>
        <w:gridCol w:w="3257"/>
        <w:gridCol w:w="2408"/>
      </w:tblGrid>
      <w:tr w:rsidR="00FB2834" w14:paraId="7C09B930" w14:textId="77777777" w:rsidTr="005C5DA1">
        <w:tc>
          <w:tcPr>
            <w:tcW w:w="2407" w:type="dxa"/>
            <w:vAlign w:val="center"/>
          </w:tcPr>
          <w:p w14:paraId="2A5E7195" w14:textId="65CB83DC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№</w:t>
            </w:r>
          </w:p>
        </w:tc>
        <w:tc>
          <w:tcPr>
            <w:tcW w:w="1557" w:type="dxa"/>
            <w:vAlign w:val="center"/>
          </w:tcPr>
          <w:p w14:paraId="04383786" w14:textId="4B8E731A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ID теста</w:t>
            </w:r>
          </w:p>
        </w:tc>
        <w:tc>
          <w:tcPr>
            <w:tcW w:w="3257" w:type="dxa"/>
            <w:vAlign w:val="center"/>
          </w:tcPr>
          <w:p w14:paraId="7BB6D3B6" w14:textId="32E280AA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Название</w:t>
            </w:r>
          </w:p>
        </w:tc>
        <w:tc>
          <w:tcPr>
            <w:tcW w:w="2408" w:type="dxa"/>
            <w:vAlign w:val="center"/>
          </w:tcPr>
          <w:p w14:paraId="2FE4EAA0" w14:textId="366ED9E4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Статус</w:t>
            </w:r>
          </w:p>
        </w:tc>
      </w:tr>
      <w:tr w:rsidR="00FB2834" w14:paraId="7DAEB314" w14:textId="77777777" w:rsidTr="005C5DA1">
        <w:tc>
          <w:tcPr>
            <w:tcW w:w="2407" w:type="dxa"/>
            <w:vAlign w:val="center"/>
          </w:tcPr>
          <w:p w14:paraId="1C126811" w14:textId="0F7589CF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20</w:t>
            </w:r>
          </w:p>
        </w:tc>
        <w:tc>
          <w:tcPr>
            <w:tcW w:w="1557" w:type="dxa"/>
            <w:vAlign w:val="center"/>
          </w:tcPr>
          <w:p w14:paraId="092F10F2" w14:textId="7DDE9FD0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</w:t>
            </w:r>
            <w:r>
              <w:rPr>
                <w:rFonts w:cs="Times New Roman"/>
                <w:color w:val="0F1115"/>
              </w:rPr>
              <w:t>.1</w:t>
            </w:r>
            <w:r w:rsidRPr="00FB2834">
              <w:rPr>
                <w:rFonts w:cs="Times New Roman"/>
                <w:color w:val="0F1115"/>
              </w:rPr>
              <w:t>.1</w:t>
            </w:r>
            <w:r>
              <w:rPr>
                <w:rFonts w:cs="Times New Roman"/>
                <w:color w:val="0F1115"/>
              </w:rPr>
              <w:t>.1</w:t>
            </w:r>
          </w:p>
        </w:tc>
        <w:tc>
          <w:tcPr>
            <w:tcW w:w="3257" w:type="dxa"/>
            <w:vAlign w:val="center"/>
          </w:tcPr>
          <w:p w14:paraId="6DA9D34D" w14:textId="23CC369F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Создание проекта с валидными данными</w:t>
            </w:r>
          </w:p>
        </w:tc>
        <w:tc>
          <w:tcPr>
            <w:tcW w:w="2408" w:type="dxa"/>
            <w:vAlign w:val="center"/>
          </w:tcPr>
          <w:p w14:paraId="271C2470" w14:textId="24BFECBB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  <w:r>
              <w:rPr>
                <w:rFonts w:cs="Times New Roman"/>
                <w:color w:val="0F1115"/>
              </w:rPr>
              <w:t xml:space="preserve"> частично</w:t>
            </w:r>
          </w:p>
        </w:tc>
      </w:tr>
      <w:tr w:rsidR="00FB2834" w14:paraId="5A88254A" w14:textId="77777777" w:rsidTr="005C5DA1">
        <w:tc>
          <w:tcPr>
            <w:tcW w:w="2407" w:type="dxa"/>
            <w:vAlign w:val="center"/>
          </w:tcPr>
          <w:p w14:paraId="3218F0AA" w14:textId="2B347E20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21</w:t>
            </w:r>
          </w:p>
        </w:tc>
        <w:tc>
          <w:tcPr>
            <w:tcW w:w="1557" w:type="dxa"/>
            <w:vAlign w:val="center"/>
          </w:tcPr>
          <w:p w14:paraId="01D580E7" w14:textId="59835E6A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</w:t>
            </w:r>
            <w:r>
              <w:rPr>
                <w:rFonts w:cs="Times New Roman"/>
                <w:color w:val="0F1115"/>
              </w:rPr>
              <w:t>.1</w:t>
            </w:r>
            <w:r w:rsidRPr="00FB2834">
              <w:rPr>
                <w:rFonts w:cs="Times New Roman"/>
                <w:color w:val="0F1115"/>
              </w:rPr>
              <w:t>.</w:t>
            </w:r>
            <w:r>
              <w:rPr>
                <w:rFonts w:cs="Times New Roman"/>
                <w:color w:val="0F1115"/>
              </w:rPr>
              <w:t>1.</w:t>
            </w:r>
            <w:r w:rsidRPr="00FB2834">
              <w:rPr>
                <w:rFonts w:cs="Times New Roman"/>
                <w:color w:val="0F1115"/>
              </w:rPr>
              <w:t>2</w:t>
            </w:r>
          </w:p>
        </w:tc>
        <w:tc>
          <w:tcPr>
            <w:tcW w:w="3257" w:type="dxa"/>
            <w:vAlign w:val="center"/>
          </w:tcPr>
          <w:p w14:paraId="76BEDAE8" w14:textId="72FE3D3C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Создание проекта с символами в названии</w:t>
            </w:r>
          </w:p>
        </w:tc>
        <w:tc>
          <w:tcPr>
            <w:tcW w:w="2408" w:type="dxa"/>
            <w:vAlign w:val="center"/>
          </w:tcPr>
          <w:p w14:paraId="12E0F0F2" w14:textId="1E802A73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Style w:val="aff7"/>
                <w:rFonts w:cs="Times New Roman"/>
                <w:b w:val="0"/>
                <w:bCs w:val="0"/>
                <w:color w:val="0F1115"/>
              </w:rPr>
              <w:t>Не пройдено</w:t>
            </w:r>
          </w:p>
        </w:tc>
      </w:tr>
      <w:tr w:rsidR="00FB2834" w14:paraId="691E8B33" w14:textId="77777777" w:rsidTr="005C5DA1">
        <w:tc>
          <w:tcPr>
            <w:tcW w:w="2407" w:type="dxa"/>
            <w:vAlign w:val="center"/>
          </w:tcPr>
          <w:p w14:paraId="340B7C9F" w14:textId="17D766BF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22</w:t>
            </w:r>
          </w:p>
        </w:tc>
        <w:tc>
          <w:tcPr>
            <w:tcW w:w="1557" w:type="dxa"/>
            <w:vAlign w:val="center"/>
          </w:tcPr>
          <w:p w14:paraId="37B8B974" w14:textId="1F731CB4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</w:t>
            </w:r>
            <w:r>
              <w:rPr>
                <w:rFonts w:cs="Times New Roman"/>
                <w:color w:val="0F1115"/>
              </w:rPr>
              <w:t>.1</w:t>
            </w:r>
            <w:r w:rsidRPr="00FB2834">
              <w:rPr>
                <w:rFonts w:cs="Times New Roman"/>
                <w:color w:val="0F1115"/>
              </w:rPr>
              <w:t>.</w:t>
            </w:r>
            <w:r>
              <w:rPr>
                <w:rFonts w:cs="Times New Roman"/>
                <w:color w:val="0F1115"/>
              </w:rPr>
              <w:t>2.1</w:t>
            </w:r>
          </w:p>
        </w:tc>
        <w:tc>
          <w:tcPr>
            <w:tcW w:w="3257" w:type="dxa"/>
            <w:vAlign w:val="center"/>
          </w:tcPr>
          <w:p w14:paraId="44AF5AE0" w14:textId="3822D1D2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Создание проекта без названия</w:t>
            </w:r>
          </w:p>
        </w:tc>
        <w:tc>
          <w:tcPr>
            <w:tcW w:w="2408" w:type="dxa"/>
            <w:vAlign w:val="center"/>
          </w:tcPr>
          <w:p w14:paraId="163E2502" w14:textId="2AD828E0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51A1A2AE" w14:textId="77777777" w:rsidTr="005C5DA1">
        <w:tc>
          <w:tcPr>
            <w:tcW w:w="2407" w:type="dxa"/>
            <w:vAlign w:val="center"/>
          </w:tcPr>
          <w:p w14:paraId="53CF1CAF" w14:textId="3D8D6E0D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23</w:t>
            </w:r>
          </w:p>
        </w:tc>
        <w:tc>
          <w:tcPr>
            <w:tcW w:w="1557" w:type="dxa"/>
            <w:vAlign w:val="center"/>
          </w:tcPr>
          <w:p w14:paraId="4B8C5AC3" w14:textId="708807A6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</w:t>
            </w:r>
            <w:r>
              <w:rPr>
                <w:rFonts w:cs="Times New Roman"/>
                <w:color w:val="0F1115"/>
              </w:rPr>
              <w:t>.1</w:t>
            </w:r>
            <w:r w:rsidRPr="00FB2834">
              <w:rPr>
                <w:rFonts w:cs="Times New Roman"/>
                <w:color w:val="0F1115"/>
              </w:rPr>
              <w:t>.</w:t>
            </w:r>
            <w:r>
              <w:rPr>
                <w:rFonts w:cs="Times New Roman"/>
                <w:color w:val="0F1115"/>
              </w:rPr>
              <w:t>2.2</w:t>
            </w:r>
          </w:p>
        </w:tc>
        <w:tc>
          <w:tcPr>
            <w:tcW w:w="3257" w:type="dxa"/>
            <w:vAlign w:val="center"/>
          </w:tcPr>
          <w:p w14:paraId="6282C7F9" w14:textId="5E623306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Создание проекта с иконкой, превышающей допустимый размер</w:t>
            </w:r>
          </w:p>
        </w:tc>
        <w:tc>
          <w:tcPr>
            <w:tcW w:w="2408" w:type="dxa"/>
            <w:vAlign w:val="center"/>
          </w:tcPr>
          <w:p w14:paraId="4E3E9331" w14:textId="784C431F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650DBA4B" w14:textId="77777777" w:rsidTr="005C5DA1">
        <w:tc>
          <w:tcPr>
            <w:tcW w:w="2407" w:type="dxa"/>
            <w:vAlign w:val="center"/>
          </w:tcPr>
          <w:p w14:paraId="40EACBEC" w14:textId="75C3B931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24</w:t>
            </w:r>
          </w:p>
        </w:tc>
        <w:tc>
          <w:tcPr>
            <w:tcW w:w="1557" w:type="dxa"/>
            <w:vAlign w:val="center"/>
          </w:tcPr>
          <w:p w14:paraId="0A9DE6FE" w14:textId="1667E345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>
              <w:rPr>
                <w:rFonts w:cs="Times New Roman"/>
                <w:color w:val="0F1115"/>
              </w:rPr>
              <w:t>2.1.1</w:t>
            </w:r>
          </w:p>
        </w:tc>
        <w:tc>
          <w:tcPr>
            <w:tcW w:w="3257" w:type="dxa"/>
            <w:vAlign w:val="center"/>
          </w:tcPr>
          <w:p w14:paraId="66B351F9" w14:textId="60CAFBE5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Успешное добавление проекта в избранное</w:t>
            </w:r>
          </w:p>
        </w:tc>
        <w:tc>
          <w:tcPr>
            <w:tcW w:w="2408" w:type="dxa"/>
            <w:vAlign w:val="center"/>
          </w:tcPr>
          <w:p w14:paraId="085CA40A" w14:textId="662E615F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1E0F28ED" w14:textId="77777777" w:rsidTr="005C5DA1">
        <w:tc>
          <w:tcPr>
            <w:tcW w:w="2407" w:type="dxa"/>
            <w:vAlign w:val="center"/>
          </w:tcPr>
          <w:p w14:paraId="5AB0C4F5" w14:textId="70A49026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25</w:t>
            </w:r>
          </w:p>
        </w:tc>
        <w:tc>
          <w:tcPr>
            <w:tcW w:w="1557" w:type="dxa"/>
            <w:vAlign w:val="center"/>
          </w:tcPr>
          <w:p w14:paraId="4A80D28E" w14:textId="29AF1F2B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>
              <w:rPr>
                <w:rFonts w:cs="Times New Roman"/>
                <w:color w:val="0F1115"/>
              </w:rPr>
              <w:t>2.1.2</w:t>
            </w:r>
          </w:p>
        </w:tc>
        <w:tc>
          <w:tcPr>
            <w:tcW w:w="3257" w:type="dxa"/>
            <w:vAlign w:val="center"/>
          </w:tcPr>
          <w:p w14:paraId="4B1A6C79" w14:textId="6339F1A0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Успешное удаление проекта из избранного</w:t>
            </w:r>
          </w:p>
        </w:tc>
        <w:tc>
          <w:tcPr>
            <w:tcW w:w="2408" w:type="dxa"/>
            <w:vAlign w:val="center"/>
          </w:tcPr>
          <w:p w14:paraId="4FC04475" w14:textId="40F77964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709D1558" w14:textId="77777777" w:rsidTr="005C5DA1">
        <w:tc>
          <w:tcPr>
            <w:tcW w:w="2407" w:type="dxa"/>
            <w:vAlign w:val="center"/>
          </w:tcPr>
          <w:p w14:paraId="46A1DF91" w14:textId="743AEBAD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26</w:t>
            </w:r>
          </w:p>
        </w:tc>
        <w:tc>
          <w:tcPr>
            <w:tcW w:w="1557" w:type="dxa"/>
            <w:vAlign w:val="center"/>
          </w:tcPr>
          <w:p w14:paraId="4B0AA4DA" w14:textId="5448630F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>
              <w:rPr>
                <w:rFonts w:cs="Times New Roman"/>
                <w:color w:val="0F1115"/>
              </w:rPr>
              <w:t>3.1.1</w:t>
            </w:r>
          </w:p>
        </w:tc>
        <w:tc>
          <w:tcPr>
            <w:tcW w:w="3257" w:type="dxa"/>
            <w:vAlign w:val="center"/>
          </w:tcPr>
          <w:p w14:paraId="72631D9A" w14:textId="11863A9B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Успешное изменение названия проекта</w:t>
            </w:r>
          </w:p>
        </w:tc>
        <w:tc>
          <w:tcPr>
            <w:tcW w:w="2408" w:type="dxa"/>
            <w:vAlign w:val="center"/>
          </w:tcPr>
          <w:p w14:paraId="5F73980D" w14:textId="6582FB83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780619C3" w14:textId="77777777" w:rsidTr="005C5DA1">
        <w:tc>
          <w:tcPr>
            <w:tcW w:w="2407" w:type="dxa"/>
            <w:vAlign w:val="center"/>
          </w:tcPr>
          <w:p w14:paraId="5548BD04" w14:textId="13703F04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27</w:t>
            </w:r>
          </w:p>
        </w:tc>
        <w:tc>
          <w:tcPr>
            <w:tcW w:w="1557" w:type="dxa"/>
            <w:vAlign w:val="center"/>
          </w:tcPr>
          <w:p w14:paraId="62881998" w14:textId="31B62347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>
              <w:rPr>
                <w:rFonts w:cs="Times New Roman"/>
                <w:color w:val="0F1115"/>
              </w:rPr>
              <w:t>3.1.2</w:t>
            </w:r>
          </w:p>
        </w:tc>
        <w:tc>
          <w:tcPr>
            <w:tcW w:w="3257" w:type="dxa"/>
            <w:vAlign w:val="center"/>
          </w:tcPr>
          <w:p w14:paraId="1A4ABF94" w14:textId="2C3E66F8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Успешное изменение иконки на кастомную</w:t>
            </w:r>
          </w:p>
        </w:tc>
        <w:tc>
          <w:tcPr>
            <w:tcW w:w="2408" w:type="dxa"/>
            <w:vAlign w:val="center"/>
          </w:tcPr>
          <w:p w14:paraId="40A43EB2" w14:textId="71010CD6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3ED2D713" w14:textId="77777777" w:rsidTr="005C5DA1">
        <w:tc>
          <w:tcPr>
            <w:tcW w:w="2407" w:type="dxa"/>
            <w:vAlign w:val="center"/>
          </w:tcPr>
          <w:p w14:paraId="1D174BA6" w14:textId="542E36F9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28</w:t>
            </w:r>
          </w:p>
        </w:tc>
        <w:tc>
          <w:tcPr>
            <w:tcW w:w="1557" w:type="dxa"/>
            <w:vAlign w:val="center"/>
          </w:tcPr>
          <w:p w14:paraId="21BDD1E2" w14:textId="2CCB7CD4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>
              <w:rPr>
                <w:rFonts w:cs="Times New Roman"/>
                <w:color w:val="0F1115"/>
              </w:rPr>
              <w:t>3.1.3</w:t>
            </w:r>
          </w:p>
        </w:tc>
        <w:tc>
          <w:tcPr>
            <w:tcW w:w="3257" w:type="dxa"/>
            <w:vAlign w:val="center"/>
          </w:tcPr>
          <w:p w14:paraId="0A2995E2" w14:textId="7CF2BF38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Успешное изменение иконки на файл пользователя</w:t>
            </w:r>
          </w:p>
        </w:tc>
        <w:tc>
          <w:tcPr>
            <w:tcW w:w="2408" w:type="dxa"/>
            <w:vAlign w:val="center"/>
          </w:tcPr>
          <w:p w14:paraId="7867BD37" w14:textId="079EBA83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2B724EA2" w14:textId="77777777" w:rsidTr="005C5DA1">
        <w:tc>
          <w:tcPr>
            <w:tcW w:w="2407" w:type="dxa"/>
            <w:vAlign w:val="center"/>
          </w:tcPr>
          <w:p w14:paraId="3991C38D" w14:textId="0BFFC2FB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29</w:t>
            </w:r>
          </w:p>
        </w:tc>
        <w:tc>
          <w:tcPr>
            <w:tcW w:w="1557" w:type="dxa"/>
            <w:vAlign w:val="center"/>
          </w:tcPr>
          <w:p w14:paraId="2807D549" w14:textId="714E9C0E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>
              <w:rPr>
                <w:rFonts w:cs="Times New Roman"/>
                <w:color w:val="0F1115"/>
              </w:rPr>
              <w:t>3.</w:t>
            </w:r>
            <w:r w:rsidR="005C5DA1">
              <w:rPr>
                <w:rFonts w:cs="Times New Roman"/>
                <w:color w:val="0F1115"/>
              </w:rPr>
              <w:t>2</w:t>
            </w:r>
            <w:r>
              <w:rPr>
                <w:rFonts w:cs="Times New Roman"/>
                <w:color w:val="0F1115"/>
              </w:rPr>
              <w:t>.1</w:t>
            </w:r>
          </w:p>
        </w:tc>
        <w:tc>
          <w:tcPr>
            <w:tcW w:w="3257" w:type="dxa"/>
            <w:vAlign w:val="center"/>
          </w:tcPr>
          <w:p w14:paraId="4F8E1BEC" w14:textId="40F867F2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Изменение иконки на файл объёмом больше 1 Мб</w:t>
            </w:r>
          </w:p>
        </w:tc>
        <w:tc>
          <w:tcPr>
            <w:tcW w:w="2408" w:type="dxa"/>
            <w:vAlign w:val="center"/>
          </w:tcPr>
          <w:p w14:paraId="19D214BD" w14:textId="14B879FF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435DF9DE" w14:textId="77777777" w:rsidTr="005C5DA1">
        <w:tc>
          <w:tcPr>
            <w:tcW w:w="2407" w:type="dxa"/>
            <w:vAlign w:val="center"/>
          </w:tcPr>
          <w:p w14:paraId="5B3F6AA0" w14:textId="6DE7C676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30</w:t>
            </w:r>
          </w:p>
        </w:tc>
        <w:tc>
          <w:tcPr>
            <w:tcW w:w="1557" w:type="dxa"/>
            <w:vAlign w:val="center"/>
          </w:tcPr>
          <w:p w14:paraId="2AEA6ACC" w14:textId="0CA52DE1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>
              <w:rPr>
                <w:rFonts w:cs="Times New Roman"/>
                <w:color w:val="0F1115"/>
              </w:rPr>
              <w:t>3.</w:t>
            </w:r>
            <w:r w:rsidR="005C5DA1">
              <w:rPr>
                <w:rFonts w:cs="Times New Roman"/>
                <w:color w:val="0F1115"/>
              </w:rPr>
              <w:t>2</w:t>
            </w:r>
            <w:r>
              <w:rPr>
                <w:rFonts w:cs="Times New Roman"/>
                <w:color w:val="0F1115"/>
              </w:rPr>
              <w:t>.2</w:t>
            </w:r>
          </w:p>
        </w:tc>
        <w:tc>
          <w:tcPr>
            <w:tcW w:w="3257" w:type="dxa"/>
            <w:vAlign w:val="center"/>
          </w:tcPr>
          <w:p w14:paraId="7E0FD272" w14:textId="21F7F76D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Очистка названия при изменении</w:t>
            </w:r>
          </w:p>
        </w:tc>
        <w:tc>
          <w:tcPr>
            <w:tcW w:w="2408" w:type="dxa"/>
            <w:vAlign w:val="center"/>
          </w:tcPr>
          <w:p w14:paraId="40096469" w14:textId="40DBDF93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2D1A0B8B" w14:textId="77777777" w:rsidTr="005C5DA1">
        <w:tc>
          <w:tcPr>
            <w:tcW w:w="2407" w:type="dxa"/>
            <w:vAlign w:val="center"/>
          </w:tcPr>
          <w:p w14:paraId="07479ECE" w14:textId="6FB58E4E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31</w:t>
            </w:r>
          </w:p>
        </w:tc>
        <w:tc>
          <w:tcPr>
            <w:tcW w:w="1557" w:type="dxa"/>
            <w:vAlign w:val="center"/>
          </w:tcPr>
          <w:p w14:paraId="61A4008D" w14:textId="670F7C76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 w:rsidR="005C5DA1">
              <w:rPr>
                <w:rFonts w:cs="Times New Roman"/>
                <w:color w:val="0F1115"/>
              </w:rPr>
              <w:t>4.1</w:t>
            </w:r>
            <w:r>
              <w:rPr>
                <w:rFonts w:cs="Times New Roman"/>
                <w:color w:val="0F1115"/>
              </w:rPr>
              <w:t>.1</w:t>
            </w:r>
          </w:p>
        </w:tc>
        <w:tc>
          <w:tcPr>
            <w:tcW w:w="3257" w:type="dxa"/>
            <w:vAlign w:val="center"/>
          </w:tcPr>
          <w:p w14:paraId="6BB61882" w14:textId="05B6E264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Успешное архивирование проекта</w:t>
            </w:r>
          </w:p>
        </w:tc>
        <w:tc>
          <w:tcPr>
            <w:tcW w:w="2408" w:type="dxa"/>
            <w:vAlign w:val="center"/>
          </w:tcPr>
          <w:p w14:paraId="43D713A9" w14:textId="5417C7A1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73CE6F67" w14:textId="77777777" w:rsidTr="005C5DA1">
        <w:tc>
          <w:tcPr>
            <w:tcW w:w="2407" w:type="dxa"/>
            <w:vAlign w:val="center"/>
          </w:tcPr>
          <w:p w14:paraId="5B39A278" w14:textId="232146D7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32</w:t>
            </w:r>
          </w:p>
        </w:tc>
        <w:tc>
          <w:tcPr>
            <w:tcW w:w="1557" w:type="dxa"/>
            <w:vAlign w:val="center"/>
          </w:tcPr>
          <w:p w14:paraId="4D1AC0AA" w14:textId="70CC94F1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 w:rsidR="005C5DA1">
              <w:rPr>
                <w:rFonts w:cs="Times New Roman"/>
                <w:color w:val="0F1115"/>
              </w:rPr>
              <w:t>4.1</w:t>
            </w:r>
            <w:r>
              <w:rPr>
                <w:rFonts w:cs="Times New Roman"/>
                <w:color w:val="0F1115"/>
              </w:rPr>
              <w:t>.2</w:t>
            </w:r>
          </w:p>
        </w:tc>
        <w:tc>
          <w:tcPr>
            <w:tcW w:w="3257" w:type="dxa"/>
            <w:vAlign w:val="center"/>
          </w:tcPr>
          <w:p w14:paraId="165E2941" w14:textId="2D7206BF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Успешное восстановление проекта</w:t>
            </w:r>
          </w:p>
        </w:tc>
        <w:tc>
          <w:tcPr>
            <w:tcW w:w="2408" w:type="dxa"/>
            <w:vAlign w:val="center"/>
          </w:tcPr>
          <w:p w14:paraId="356160E1" w14:textId="0A798C2E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453286F0" w14:textId="77777777" w:rsidTr="005C5DA1">
        <w:tc>
          <w:tcPr>
            <w:tcW w:w="2407" w:type="dxa"/>
            <w:vAlign w:val="center"/>
          </w:tcPr>
          <w:p w14:paraId="5194B030" w14:textId="4EA76D5D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33</w:t>
            </w:r>
          </w:p>
        </w:tc>
        <w:tc>
          <w:tcPr>
            <w:tcW w:w="1557" w:type="dxa"/>
            <w:vAlign w:val="center"/>
          </w:tcPr>
          <w:p w14:paraId="5037FF52" w14:textId="7D116505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 w:rsidR="005C5DA1">
              <w:rPr>
                <w:rFonts w:cs="Times New Roman"/>
                <w:color w:val="0F1115"/>
              </w:rPr>
              <w:t>4.1</w:t>
            </w:r>
            <w:r>
              <w:rPr>
                <w:rFonts w:cs="Times New Roman"/>
                <w:color w:val="0F1115"/>
              </w:rPr>
              <w:t>.3</w:t>
            </w:r>
          </w:p>
        </w:tc>
        <w:tc>
          <w:tcPr>
            <w:tcW w:w="3257" w:type="dxa"/>
            <w:vAlign w:val="center"/>
          </w:tcPr>
          <w:p w14:paraId="0F4ADD7C" w14:textId="7B63B688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Успешная отмена восстановления проекта</w:t>
            </w:r>
          </w:p>
        </w:tc>
        <w:tc>
          <w:tcPr>
            <w:tcW w:w="2408" w:type="dxa"/>
            <w:vAlign w:val="center"/>
          </w:tcPr>
          <w:p w14:paraId="461F98B7" w14:textId="3B5E76D8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358B2D29" w14:textId="77777777" w:rsidTr="005C5DA1">
        <w:tc>
          <w:tcPr>
            <w:tcW w:w="2407" w:type="dxa"/>
            <w:vAlign w:val="center"/>
          </w:tcPr>
          <w:p w14:paraId="3E6F7297" w14:textId="081B58AA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lastRenderedPageBreak/>
              <w:t>34</w:t>
            </w:r>
          </w:p>
        </w:tc>
        <w:tc>
          <w:tcPr>
            <w:tcW w:w="1557" w:type="dxa"/>
            <w:vAlign w:val="center"/>
          </w:tcPr>
          <w:p w14:paraId="548BD6AF" w14:textId="079261C2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 w:rsidR="005C5DA1">
              <w:rPr>
                <w:rFonts w:cs="Times New Roman"/>
                <w:color w:val="0F1115"/>
              </w:rPr>
              <w:t>4.2</w:t>
            </w:r>
            <w:r>
              <w:rPr>
                <w:rFonts w:cs="Times New Roman"/>
                <w:color w:val="0F1115"/>
              </w:rPr>
              <w:t>.1</w:t>
            </w:r>
          </w:p>
        </w:tc>
        <w:tc>
          <w:tcPr>
            <w:tcW w:w="3257" w:type="dxa"/>
            <w:vAlign w:val="center"/>
          </w:tcPr>
          <w:p w14:paraId="13B7CA86" w14:textId="2AF7C5B5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Архивирование проекта с неверным кодом</w:t>
            </w:r>
          </w:p>
        </w:tc>
        <w:tc>
          <w:tcPr>
            <w:tcW w:w="2408" w:type="dxa"/>
            <w:vAlign w:val="center"/>
          </w:tcPr>
          <w:p w14:paraId="0CE12D15" w14:textId="7E687349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6701EC2C" w14:textId="77777777" w:rsidTr="005C5DA1">
        <w:tc>
          <w:tcPr>
            <w:tcW w:w="2407" w:type="dxa"/>
            <w:vAlign w:val="center"/>
          </w:tcPr>
          <w:p w14:paraId="37505004" w14:textId="55F0190A" w:rsidR="00FB2834" w:rsidRPr="00FB2834" w:rsidRDefault="00FB2834" w:rsidP="00FB2834">
            <w:pPr>
              <w:rPr>
                <w:rFonts w:cs="Times New Roman"/>
              </w:rPr>
            </w:pPr>
            <w:r>
              <w:rPr>
                <w:rFonts w:cs="Times New Roman"/>
              </w:rPr>
              <w:t>35</w:t>
            </w:r>
          </w:p>
        </w:tc>
        <w:tc>
          <w:tcPr>
            <w:tcW w:w="1557" w:type="dxa"/>
            <w:vAlign w:val="center"/>
          </w:tcPr>
          <w:p w14:paraId="1F1A864B" w14:textId="0CDD0C16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 w:rsidR="005C5DA1">
              <w:rPr>
                <w:rFonts w:cs="Times New Roman"/>
                <w:color w:val="0F1115"/>
              </w:rPr>
              <w:t>5</w:t>
            </w:r>
            <w:r>
              <w:rPr>
                <w:rFonts w:cs="Times New Roman"/>
                <w:color w:val="0F1115"/>
              </w:rPr>
              <w:t>.</w:t>
            </w:r>
            <w:r w:rsidR="005C5DA1">
              <w:rPr>
                <w:rFonts w:cs="Times New Roman"/>
                <w:color w:val="0F1115"/>
              </w:rPr>
              <w:t>1</w:t>
            </w:r>
            <w:r>
              <w:rPr>
                <w:rFonts w:cs="Times New Roman"/>
                <w:color w:val="0F1115"/>
              </w:rPr>
              <w:t>.</w:t>
            </w:r>
            <w:r w:rsidR="005C5DA1">
              <w:rPr>
                <w:rFonts w:cs="Times New Roman"/>
                <w:color w:val="0F1115"/>
              </w:rPr>
              <w:t>1</w:t>
            </w:r>
          </w:p>
        </w:tc>
        <w:tc>
          <w:tcPr>
            <w:tcW w:w="3257" w:type="dxa"/>
            <w:vAlign w:val="center"/>
          </w:tcPr>
          <w:p w14:paraId="579EA0BE" w14:textId="54142161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Успешное удаление проекта</w:t>
            </w:r>
          </w:p>
        </w:tc>
        <w:tc>
          <w:tcPr>
            <w:tcW w:w="2408" w:type="dxa"/>
            <w:vAlign w:val="center"/>
          </w:tcPr>
          <w:p w14:paraId="7B898D62" w14:textId="235162ED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65158681" w14:textId="77777777" w:rsidTr="005C5DA1">
        <w:tc>
          <w:tcPr>
            <w:tcW w:w="2407" w:type="dxa"/>
            <w:vAlign w:val="center"/>
          </w:tcPr>
          <w:p w14:paraId="4FCE52B0" w14:textId="75CE4F3E" w:rsidR="00FB2834" w:rsidRPr="00FB2834" w:rsidRDefault="00FB2834" w:rsidP="00FB2834">
            <w:pPr>
              <w:rPr>
                <w:rFonts w:cs="Times New Roman"/>
              </w:rPr>
            </w:pPr>
            <w:r>
              <w:rPr>
                <w:rFonts w:cs="Times New Roman"/>
              </w:rPr>
              <w:t>36</w:t>
            </w:r>
          </w:p>
        </w:tc>
        <w:tc>
          <w:tcPr>
            <w:tcW w:w="1557" w:type="dxa"/>
            <w:vAlign w:val="center"/>
          </w:tcPr>
          <w:p w14:paraId="394709B2" w14:textId="6EC20B3B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 w:rsidR="005C5DA1">
              <w:rPr>
                <w:rFonts w:cs="Times New Roman"/>
                <w:color w:val="0F1115"/>
              </w:rPr>
              <w:t>5</w:t>
            </w:r>
            <w:r>
              <w:rPr>
                <w:rFonts w:cs="Times New Roman"/>
                <w:color w:val="0F1115"/>
              </w:rPr>
              <w:t>.</w:t>
            </w:r>
            <w:r w:rsidR="005C5DA1">
              <w:rPr>
                <w:rFonts w:cs="Times New Roman"/>
                <w:color w:val="0F1115"/>
              </w:rPr>
              <w:t>2</w:t>
            </w:r>
            <w:r>
              <w:rPr>
                <w:rFonts w:cs="Times New Roman"/>
                <w:color w:val="0F1115"/>
              </w:rPr>
              <w:t>.</w:t>
            </w:r>
            <w:r w:rsidR="005C5DA1">
              <w:rPr>
                <w:rFonts w:cs="Times New Roman"/>
                <w:color w:val="0F1115"/>
              </w:rPr>
              <w:t>1</w:t>
            </w:r>
          </w:p>
        </w:tc>
        <w:tc>
          <w:tcPr>
            <w:tcW w:w="3257" w:type="dxa"/>
            <w:vAlign w:val="center"/>
          </w:tcPr>
          <w:p w14:paraId="754BD0BF" w14:textId="37A3A3B2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Удаление проекта с неверным кодом</w:t>
            </w:r>
          </w:p>
        </w:tc>
        <w:tc>
          <w:tcPr>
            <w:tcW w:w="2408" w:type="dxa"/>
            <w:vAlign w:val="center"/>
          </w:tcPr>
          <w:p w14:paraId="78941C7B" w14:textId="1BCBC30D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5361ADEB" w14:textId="77777777" w:rsidTr="005C5DA1">
        <w:tc>
          <w:tcPr>
            <w:tcW w:w="2407" w:type="dxa"/>
            <w:vAlign w:val="center"/>
          </w:tcPr>
          <w:p w14:paraId="05D5EB64" w14:textId="01FF9526" w:rsidR="00FB2834" w:rsidRPr="00FB2834" w:rsidRDefault="00FB2834" w:rsidP="00FB2834">
            <w:pPr>
              <w:rPr>
                <w:rFonts w:cs="Times New Roman"/>
              </w:rPr>
            </w:pPr>
            <w:r>
              <w:rPr>
                <w:rFonts w:cs="Times New Roman"/>
              </w:rPr>
              <w:t>37</w:t>
            </w:r>
          </w:p>
        </w:tc>
        <w:tc>
          <w:tcPr>
            <w:tcW w:w="1557" w:type="dxa"/>
            <w:vAlign w:val="center"/>
          </w:tcPr>
          <w:p w14:paraId="7AB41DB6" w14:textId="0DC33F6E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 w:rsidR="005C5DA1">
              <w:rPr>
                <w:rFonts w:cs="Times New Roman"/>
                <w:color w:val="0F1115"/>
              </w:rPr>
              <w:t>6</w:t>
            </w:r>
            <w:r>
              <w:rPr>
                <w:rFonts w:cs="Times New Roman"/>
                <w:color w:val="0F1115"/>
              </w:rPr>
              <w:t>.</w:t>
            </w:r>
            <w:r w:rsidR="005C5DA1">
              <w:rPr>
                <w:rFonts w:cs="Times New Roman"/>
                <w:color w:val="0F1115"/>
              </w:rPr>
              <w:t>1.</w:t>
            </w:r>
            <w:r>
              <w:rPr>
                <w:rFonts w:cs="Times New Roman"/>
                <w:color w:val="0F1115"/>
              </w:rPr>
              <w:t>1</w:t>
            </w:r>
          </w:p>
        </w:tc>
        <w:tc>
          <w:tcPr>
            <w:tcW w:w="3257" w:type="dxa"/>
            <w:vAlign w:val="center"/>
          </w:tcPr>
          <w:p w14:paraId="6AE4CCC5" w14:textId="3E96E633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Успешный поиск проекта</w:t>
            </w:r>
          </w:p>
        </w:tc>
        <w:tc>
          <w:tcPr>
            <w:tcW w:w="2408" w:type="dxa"/>
            <w:vAlign w:val="center"/>
          </w:tcPr>
          <w:p w14:paraId="669092EE" w14:textId="3E0A0D31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  <w:tr w:rsidR="00FB2834" w14:paraId="511588CF" w14:textId="77777777" w:rsidTr="005C5DA1">
        <w:tc>
          <w:tcPr>
            <w:tcW w:w="2407" w:type="dxa"/>
            <w:vAlign w:val="center"/>
          </w:tcPr>
          <w:p w14:paraId="6559FB11" w14:textId="18B6723D" w:rsidR="00FB2834" w:rsidRPr="00FB2834" w:rsidRDefault="00FB2834" w:rsidP="00FB2834">
            <w:pPr>
              <w:rPr>
                <w:rFonts w:cs="Times New Roman"/>
              </w:rPr>
            </w:pPr>
            <w:r>
              <w:rPr>
                <w:rFonts w:cs="Times New Roman"/>
              </w:rPr>
              <w:t>38</w:t>
            </w:r>
          </w:p>
        </w:tc>
        <w:tc>
          <w:tcPr>
            <w:tcW w:w="1557" w:type="dxa"/>
            <w:vAlign w:val="center"/>
          </w:tcPr>
          <w:p w14:paraId="4801AE31" w14:textId="5AA8E9EB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ТК-3.</w:t>
            </w:r>
            <w:r w:rsidR="005C5DA1">
              <w:rPr>
                <w:rFonts w:cs="Times New Roman"/>
                <w:color w:val="0F1115"/>
              </w:rPr>
              <w:t>6.1.2</w:t>
            </w:r>
          </w:p>
        </w:tc>
        <w:tc>
          <w:tcPr>
            <w:tcW w:w="3257" w:type="dxa"/>
            <w:vAlign w:val="center"/>
          </w:tcPr>
          <w:p w14:paraId="038460AD" w14:textId="23CA5BAB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Поиск несуществующего значения</w:t>
            </w:r>
          </w:p>
        </w:tc>
        <w:tc>
          <w:tcPr>
            <w:tcW w:w="2408" w:type="dxa"/>
            <w:vAlign w:val="center"/>
          </w:tcPr>
          <w:p w14:paraId="087D7C48" w14:textId="252B7A80" w:rsidR="00FB2834" w:rsidRPr="00FB2834" w:rsidRDefault="00FB2834" w:rsidP="00FB2834">
            <w:pPr>
              <w:rPr>
                <w:rFonts w:cs="Times New Roman"/>
              </w:rPr>
            </w:pPr>
            <w:r w:rsidRPr="00FB2834">
              <w:rPr>
                <w:rFonts w:cs="Times New Roman"/>
                <w:color w:val="0F1115"/>
              </w:rPr>
              <w:t>Пройдено</w:t>
            </w:r>
          </w:p>
        </w:tc>
      </w:tr>
    </w:tbl>
    <w:p w14:paraId="2428FB87" w14:textId="1A749116" w:rsidR="005C5DA1" w:rsidRPr="003635FE" w:rsidRDefault="005C5DA1" w:rsidP="005C5DA1">
      <w:pPr>
        <w:pStyle w:val="21"/>
      </w:pPr>
      <w:bookmarkStart w:id="14" w:name="_Toc235787149"/>
      <w:r>
        <w:t>Профиль пользователя</w:t>
      </w:r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1557"/>
        <w:gridCol w:w="3257"/>
        <w:gridCol w:w="2408"/>
      </w:tblGrid>
      <w:tr w:rsidR="005C5DA1" w14:paraId="6CEADEC4" w14:textId="77777777" w:rsidTr="005C5DA1">
        <w:tc>
          <w:tcPr>
            <w:tcW w:w="2407" w:type="dxa"/>
            <w:vAlign w:val="center"/>
          </w:tcPr>
          <w:p w14:paraId="1B0AABB3" w14:textId="74D8E5B4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№</w:t>
            </w:r>
          </w:p>
        </w:tc>
        <w:tc>
          <w:tcPr>
            <w:tcW w:w="1557" w:type="dxa"/>
            <w:vAlign w:val="center"/>
          </w:tcPr>
          <w:p w14:paraId="0369B71E" w14:textId="3FF12AAB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ID теста</w:t>
            </w:r>
          </w:p>
        </w:tc>
        <w:tc>
          <w:tcPr>
            <w:tcW w:w="3257" w:type="dxa"/>
            <w:vAlign w:val="center"/>
          </w:tcPr>
          <w:p w14:paraId="09A29926" w14:textId="21FEBAC3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Название</w:t>
            </w:r>
          </w:p>
        </w:tc>
        <w:tc>
          <w:tcPr>
            <w:tcW w:w="2408" w:type="dxa"/>
            <w:vAlign w:val="center"/>
          </w:tcPr>
          <w:p w14:paraId="3DD9F077" w14:textId="444FA01C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Статус</w:t>
            </w:r>
          </w:p>
        </w:tc>
      </w:tr>
      <w:tr w:rsidR="005C5DA1" w14:paraId="43D94573" w14:textId="77777777" w:rsidTr="005C5DA1">
        <w:tc>
          <w:tcPr>
            <w:tcW w:w="2407" w:type="dxa"/>
            <w:vAlign w:val="center"/>
          </w:tcPr>
          <w:p w14:paraId="097107BB" w14:textId="456F803C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39</w:t>
            </w:r>
          </w:p>
        </w:tc>
        <w:tc>
          <w:tcPr>
            <w:tcW w:w="1557" w:type="dxa"/>
            <w:vAlign w:val="center"/>
          </w:tcPr>
          <w:p w14:paraId="50425498" w14:textId="693386A7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ТК-4.1</w:t>
            </w:r>
            <w:r>
              <w:rPr>
                <w:rFonts w:cs="Times New Roman"/>
                <w:color w:val="0F1115"/>
              </w:rPr>
              <w:t>.1.1</w:t>
            </w:r>
          </w:p>
        </w:tc>
        <w:tc>
          <w:tcPr>
            <w:tcW w:w="3257" w:type="dxa"/>
            <w:vAlign w:val="center"/>
          </w:tcPr>
          <w:p w14:paraId="1BB425E2" w14:textId="7E9E46A0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Переход в профиль из меню навигации</w:t>
            </w:r>
          </w:p>
        </w:tc>
        <w:tc>
          <w:tcPr>
            <w:tcW w:w="2408" w:type="dxa"/>
            <w:vAlign w:val="center"/>
          </w:tcPr>
          <w:p w14:paraId="691E20B2" w14:textId="1908713F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610C82E6" w14:textId="77777777" w:rsidTr="005C5DA1">
        <w:tc>
          <w:tcPr>
            <w:tcW w:w="2407" w:type="dxa"/>
            <w:vAlign w:val="center"/>
          </w:tcPr>
          <w:p w14:paraId="014A1F21" w14:textId="61976652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40</w:t>
            </w:r>
          </w:p>
        </w:tc>
        <w:tc>
          <w:tcPr>
            <w:tcW w:w="1557" w:type="dxa"/>
            <w:vAlign w:val="center"/>
          </w:tcPr>
          <w:p w14:paraId="1398DA02" w14:textId="7E6B957E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1.1</w:t>
            </w:r>
            <w:r w:rsidRPr="005C5DA1">
              <w:rPr>
                <w:rFonts w:cs="Times New Roman"/>
                <w:color w:val="0F1115"/>
              </w:rPr>
              <w:t>2</w:t>
            </w:r>
          </w:p>
        </w:tc>
        <w:tc>
          <w:tcPr>
            <w:tcW w:w="3257" w:type="dxa"/>
            <w:vAlign w:val="center"/>
          </w:tcPr>
          <w:p w14:paraId="69F027DC" w14:textId="371B014D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Переход в профиль через элементы интерфейса</w:t>
            </w:r>
          </w:p>
        </w:tc>
        <w:tc>
          <w:tcPr>
            <w:tcW w:w="2408" w:type="dxa"/>
            <w:vAlign w:val="center"/>
          </w:tcPr>
          <w:p w14:paraId="3D3623E9" w14:textId="220DC469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4A701669" w14:textId="77777777" w:rsidTr="005C5DA1">
        <w:tc>
          <w:tcPr>
            <w:tcW w:w="2407" w:type="dxa"/>
            <w:vAlign w:val="center"/>
          </w:tcPr>
          <w:p w14:paraId="3806A8EB" w14:textId="083D408B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41</w:t>
            </w:r>
          </w:p>
        </w:tc>
        <w:tc>
          <w:tcPr>
            <w:tcW w:w="1557" w:type="dxa"/>
            <w:vAlign w:val="center"/>
          </w:tcPr>
          <w:p w14:paraId="728B0068" w14:textId="44B1F032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2.1.1</w:t>
            </w:r>
          </w:p>
        </w:tc>
        <w:tc>
          <w:tcPr>
            <w:tcW w:w="3257" w:type="dxa"/>
            <w:vAlign w:val="center"/>
          </w:tcPr>
          <w:p w14:paraId="599B8918" w14:textId="08D38966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Редактирование основной информации (ФИО, должность, город)</w:t>
            </w:r>
          </w:p>
        </w:tc>
        <w:tc>
          <w:tcPr>
            <w:tcW w:w="2408" w:type="dxa"/>
            <w:vAlign w:val="center"/>
          </w:tcPr>
          <w:p w14:paraId="3EE74C8A" w14:textId="364ACA39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1D88D076" w14:textId="77777777" w:rsidTr="005C5DA1">
        <w:tc>
          <w:tcPr>
            <w:tcW w:w="2407" w:type="dxa"/>
            <w:vAlign w:val="center"/>
          </w:tcPr>
          <w:p w14:paraId="49189089" w14:textId="30E1C56D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42</w:t>
            </w:r>
          </w:p>
        </w:tc>
        <w:tc>
          <w:tcPr>
            <w:tcW w:w="1557" w:type="dxa"/>
            <w:vAlign w:val="center"/>
          </w:tcPr>
          <w:p w14:paraId="4E6DC22B" w14:textId="572C38AA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2.1.2</w:t>
            </w:r>
          </w:p>
        </w:tc>
        <w:tc>
          <w:tcPr>
            <w:tcW w:w="3257" w:type="dxa"/>
            <w:vAlign w:val="center"/>
          </w:tcPr>
          <w:p w14:paraId="63BEC2C3" w14:textId="2E819ADB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Редактирование раздела «Контакты и личное»</w:t>
            </w:r>
          </w:p>
        </w:tc>
        <w:tc>
          <w:tcPr>
            <w:tcW w:w="2408" w:type="dxa"/>
            <w:vAlign w:val="center"/>
          </w:tcPr>
          <w:p w14:paraId="28429632" w14:textId="3D1E7D67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7A5178DA" w14:textId="77777777" w:rsidTr="005C5DA1">
        <w:tc>
          <w:tcPr>
            <w:tcW w:w="2407" w:type="dxa"/>
            <w:vAlign w:val="center"/>
          </w:tcPr>
          <w:p w14:paraId="24B1FF9B" w14:textId="605FB186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43</w:t>
            </w:r>
          </w:p>
        </w:tc>
        <w:tc>
          <w:tcPr>
            <w:tcW w:w="1557" w:type="dxa"/>
            <w:vAlign w:val="center"/>
          </w:tcPr>
          <w:p w14:paraId="5BA7B4C0" w14:textId="7DC0218E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2.1.3</w:t>
            </w:r>
          </w:p>
        </w:tc>
        <w:tc>
          <w:tcPr>
            <w:tcW w:w="3257" w:type="dxa"/>
            <w:vAlign w:val="center"/>
          </w:tcPr>
          <w:p w14:paraId="4BCE029D" w14:textId="75863802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Копирование почтового адреса</w:t>
            </w:r>
          </w:p>
        </w:tc>
        <w:tc>
          <w:tcPr>
            <w:tcW w:w="2408" w:type="dxa"/>
            <w:vAlign w:val="center"/>
          </w:tcPr>
          <w:p w14:paraId="39472B36" w14:textId="391F9E69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52F859CF" w14:textId="77777777" w:rsidTr="005C5DA1">
        <w:tc>
          <w:tcPr>
            <w:tcW w:w="2407" w:type="dxa"/>
            <w:vAlign w:val="center"/>
          </w:tcPr>
          <w:p w14:paraId="229632EA" w14:textId="522A5418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44</w:t>
            </w:r>
          </w:p>
        </w:tc>
        <w:tc>
          <w:tcPr>
            <w:tcW w:w="1557" w:type="dxa"/>
            <w:vAlign w:val="center"/>
          </w:tcPr>
          <w:p w14:paraId="772C0E40" w14:textId="57A16B37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2.1.4</w:t>
            </w:r>
          </w:p>
        </w:tc>
        <w:tc>
          <w:tcPr>
            <w:tcW w:w="3257" w:type="dxa"/>
            <w:vAlign w:val="center"/>
          </w:tcPr>
          <w:p w14:paraId="702BA5E2" w14:textId="25E0229C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Переход по имени в Telegram</w:t>
            </w:r>
          </w:p>
        </w:tc>
        <w:tc>
          <w:tcPr>
            <w:tcW w:w="2408" w:type="dxa"/>
            <w:vAlign w:val="center"/>
          </w:tcPr>
          <w:p w14:paraId="5587BA06" w14:textId="229C85E7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776CBDE6" w14:textId="77777777" w:rsidTr="005C5DA1">
        <w:tc>
          <w:tcPr>
            <w:tcW w:w="2407" w:type="dxa"/>
            <w:vAlign w:val="center"/>
          </w:tcPr>
          <w:p w14:paraId="1C9A4E0A" w14:textId="3CE90492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45</w:t>
            </w:r>
          </w:p>
        </w:tc>
        <w:tc>
          <w:tcPr>
            <w:tcW w:w="1557" w:type="dxa"/>
            <w:vAlign w:val="center"/>
          </w:tcPr>
          <w:p w14:paraId="66B0A86D" w14:textId="7122244A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2.1.5</w:t>
            </w:r>
          </w:p>
        </w:tc>
        <w:tc>
          <w:tcPr>
            <w:tcW w:w="3257" w:type="dxa"/>
            <w:vAlign w:val="center"/>
          </w:tcPr>
          <w:p w14:paraId="223A52CA" w14:textId="601A629E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Редактирование раздела «Рабочая информация»</w:t>
            </w:r>
          </w:p>
        </w:tc>
        <w:tc>
          <w:tcPr>
            <w:tcW w:w="2408" w:type="dxa"/>
            <w:vAlign w:val="center"/>
          </w:tcPr>
          <w:p w14:paraId="3286C628" w14:textId="6F4635C4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507826BA" w14:textId="77777777" w:rsidTr="005C5DA1">
        <w:tc>
          <w:tcPr>
            <w:tcW w:w="2407" w:type="dxa"/>
            <w:vAlign w:val="center"/>
          </w:tcPr>
          <w:p w14:paraId="21BE2ACD" w14:textId="52612570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46</w:t>
            </w:r>
          </w:p>
        </w:tc>
        <w:tc>
          <w:tcPr>
            <w:tcW w:w="1557" w:type="dxa"/>
            <w:vAlign w:val="center"/>
          </w:tcPr>
          <w:p w14:paraId="177CB2E5" w14:textId="3579AC9C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2.1.6</w:t>
            </w:r>
          </w:p>
        </w:tc>
        <w:tc>
          <w:tcPr>
            <w:tcW w:w="3257" w:type="dxa"/>
            <w:vAlign w:val="center"/>
          </w:tcPr>
          <w:p w14:paraId="25E7CC6A" w14:textId="1578616D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Добавление аватара</w:t>
            </w:r>
          </w:p>
        </w:tc>
        <w:tc>
          <w:tcPr>
            <w:tcW w:w="2408" w:type="dxa"/>
            <w:vAlign w:val="center"/>
          </w:tcPr>
          <w:p w14:paraId="4899D473" w14:textId="463E5F8D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14A770E9" w14:textId="77777777" w:rsidTr="005C5DA1">
        <w:tc>
          <w:tcPr>
            <w:tcW w:w="2407" w:type="dxa"/>
            <w:vAlign w:val="center"/>
          </w:tcPr>
          <w:p w14:paraId="2C729D71" w14:textId="73E60FB4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47</w:t>
            </w:r>
          </w:p>
        </w:tc>
        <w:tc>
          <w:tcPr>
            <w:tcW w:w="1557" w:type="dxa"/>
            <w:vAlign w:val="center"/>
          </w:tcPr>
          <w:p w14:paraId="440EB2CB" w14:textId="7DEC5461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2.1.7</w:t>
            </w:r>
          </w:p>
        </w:tc>
        <w:tc>
          <w:tcPr>
            <w:tcW w:w="3257" w:type="dxa"/>
            <w:vAlign w:val="center"/>
          </w:tcPr>
          <w:p w14:paraId="02EDFF2D" w14:textId="6326F6E9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Добавление периода отсутствия</w:t>
            </w:r>
          </w:p>
        </w:tc>
        <w:tc>
          <w:tcPr>
            <w:tcW w:w="2408" w:type="dxa"/>
            <w:vAlign w:val="center"/>
          </w:tcPr>
          <w:p w14:paraId="7F630443" w14:textId="68DB32AA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219298A7" w14:textId="77777777" w:rsidTr="005C5DA1">
        <w:tc>
          <w:tcPr>
            <w:tcW w:w="2407" w:type="dxa"/>
            <w:vAlign w:val="center"/>
          </w:tcPr>
          <w:p w14:paraId="76A35AB5" w14:textId="5BF55A4F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48</w:t>
            </w:r>
          </w:p>
        </w:tc>
        <w:tc>
          <w:tcPr>
            <w:tcW w:w="1557" w:type="dxa"/>
            <w:vAlign w:val="center"/>
          </w:tcPr>
          <w:p w14:paraId="73DBB734" w14:textId="58A57005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2.2.1</w:t>
            </w:r>
          </w:p>
        </w:tc>
        <w:tc>
          <w:tcPr>
            <w:tcW w:w="3257" w:type="dxa"/>
            <w:vAlign w:val="center"/>
          </w:tcPr>
          <w:p w14:paraId="4F1043FF" w14:textId="19FD73D2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Попытка стереть ФИО</w:t>
            </w:r>
          </w:p>
        </w:tc>
        <w:tc>
          <w:tcPr>
            <w:tcW w:w="2408" w:type="dxa"/>
            <w:vAlign w:val="center"/>
          </w:tcPr>
          <w:p w14:paraId="3E0D5C16" w14:textId="2B5111A3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05452BB0" w14:textId="77777777" w:rsidTr="005C5DA1">
        <w:tc>
          <w:tcPr>
            <w:tcW w:w="2407" w:type="dxa"/>
            <w:vAlign w:val="center"/>
          </w:tcPr>
          <w:p w14:paraId="0FF6FE49" w14:textId="1D00FAC5" w:rsidR="005C5DA1" w:rsidRPr="005C5DA1" w:rsidRDefault="005C5DA1" w:rsidP="005C5DA1">
            <w:pPr>
              <w:rPr>
                <w:rFonts w:cs="Times New Roman"/>
              </w:rPr>
            </w:pPr>
            <w:r>
              <w:rPr>
                <w:rFonts w:cs="Times New Roman"/>
              </w:rPr>
              <w:t>49</w:t>
            </w:r>
          </w:p>
        </w:tc>
        <w:tc>
          <w:tcPr>
            <w:tcW w:w="1557" w:type="dxa"/>
            <w:vAlign w:val="center"/>
          </w:tcPr>
          <w:p w14:paraId="1185F22A" w14:textId="385E5156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3.1.1</w:t>
            </w:r>
          </w:p>
        </w:tc>
        <w:tc>
          <w:tcPr>
            <w:tcW w:w="3257" w:type="dxa"/>
            <w:vAlign w:val="center"/>
          </w:tcPr>
          <w:p w14:paraId="5AA7FF36" w14:textId="02C82CF9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Успешная смена пароля</w:t>
            </w:r>
          </w:p>
        </w:tc>
        <w:tc>
          <w:tcPr>
            <w:tcW w:w="2408" w:type="dxa"/>
            <w:vAlign w:val="center"/>
          </w:tcPr>
          <w:p w14:paraId="79F69F2B" w14:textId="5471F8BD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1187C522" w14:textId="77777777" w:rsidTr="005C5DA1">
        <w:tc>
          <w:tcPr>
            <w:tcW w:w="2407" w:type="dxa"/>
            <w:vAlign w:val="center"/>
          </w:tcPr>
          <w:p w14:paraId="49A9A42D" w14:textId="4401DB35" w:rsidR="005C5DA1" w:rsidRPr="005C5DA1" w:rsidRDefault="005C5DA1" w:rsidP="005C5DA1">
            <w:pPr>
              <w:rPr>
                <w:rFonts w:cs="Times New Roman"/>
              </w:rPr>
            </w:pPr>
            <w:r>
              <w:rPr>
                <w:rFonts w:cs="Times New Roman"/>
              </w:rPr>
              <w:t>50</w:t>
            </w:r>
          </w:p>
        </w:tc>
        <w:tc>
          <w:tcPr>
            <w:tcW w:w="1557" w:type="dxa"/>
            <w:vAlign w:val="center"/>
          </w:tcPr>
          <w:p w14:paraId="0C0C36C1" w14:textId="0C4C3F0A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3.2.1</w:t>
            </w:r>
          </w:p>
        </w:tc>
        <w:tc>
          <w:tcPr>
            <w:tcW w:w="3257" w:type="dxa"/>
            <w:vAlign w:val="center"/>
          </w:tcPr>
          <w:p w14:paraId="4B9D4CE0" w14:textId="792B5819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Попытка смены пароля на некорректный</w:t>
            </w:r>
          </w:p>
        </w:tc>
        <w:tc>
          <w:tcPr>
            <w:tcW w:w="2408" w:type="dxa"/>
            <w:vAlign w:val="center"/>
          </w:tcPr>
          <w:p w14:paraId="6C9B0124" w14:textId="0EDFA2D5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65767779" w14:textId="77777777" w:rsidTr="005C5DA1">
        <w:tc>
          <w:tcPr>
            <w:tcW w:w="2407" w:type="dxa"/>
            <w:vAlign w:val="center"/>
          </w:tcPr>
          <w:p w14:paraId="20A250FE" w14:textId="2EA53642" w:rsidR="005C5DA1" w:rsidRPr="005C5DA1" w:rsidRDefault="005C5DA1" w:rsidP="005C5DA1">
            <w:pPr>
              <w:rPr>
                <w:rFonts w:cs="Times New Roman"/>
              </w:rPr>
            </w:pPr>
            <w:r>
              <w:rPr>
                <w:rFonts w:cs="Times New Roman"/>
              </w:rPr>
              <w:t>51</w:t>
            </w:r>
          </w:p>
        </w:tc>
        <w:tc>
          <w:tcPr>
            <w:tcW w:w="1557" w:type="dxa"/>
            <w:vAlign w:val="center"/>
          </w:tcPr>
          <w:p w14:paraId="0E09D720" w14:textId="613A50EC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3.2.2</w:t>
            </w:r>
          </w:p>
        </w:tc>
        <w:tc>
          <w:tcPr>
            <w:tcW w:w="3257" w:type="dxa"/>
            <w:vAlign w:val="center"/>
          </w:tcPr>
          <w:p w14:paraId="2A8E989B" w14:textId="3D132474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Попытка ввода разных паролей</w:t>
            </w:r>
          </w:p>
        </w:tc>
        <w:tc>
          <w:tcPr>
            <w:tcW w:w="2408" w:type="dxa"/>
            <w:vAlign w:val="center"/>
          </w:tcPr>
          <w:p w14:paraId="3B812BB4" w14:textId="226A44F8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32FD14D2" w14:textId="77777777" w:rsidTr="005C5DA1">
        <w:tc>
          <w:tcPr>
            <w:tcW w:w="2407" w:type="dxa"/>
            <w:vAlign w:val="center"/>
          </w:tcPr>
          <w:p w14:paraId="0CD24A0E" w14:textId="320A1584" w:rsidR="005C5DA1" w:rsidRPr="005C5DA1" w:rsidRDefault="005C5DA1" w:rsidP="005C5DA1">
            <w:pPr>
              <w:rPr>
                <w:rFonts w:cs="Times New Roman"/>
              </w:rPr>
            </w:pPr>
            <w:r>
              <w:rPr>
                <w:rFonts w:cs="Times New Roman"/>
              </w:rPr>
              <w:t>52</w:t>
            </w:r>
          </w:p>
        </w:tc>
        <w:tc>
          <w:tcPr>
            <w:tcW w:w="1557" w:type="dxa"/>
            <w:vAlign w:val="center"/>
          </w:tcPr>
          <w:p w14:paraId="7A6FC08B" w14:textId="3C6D4080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ТК-4.</w:t>
            </w:r>
            <w:r>
              <w:rPr>
                <w:rFonts w:cs="Times New Roman"/>
                <w:color w:val="0F1115"/>
              </w:rPr>
              <w:t>3.2.3</w:t>
            </w:r>
          </w:p>
        </w:tc>
        <w:tc>
          <w:tcPr>
            <w:tcW w:w="3257" w:type="dxa"/>
            <w:vAlign w:val="center"/>
          </w:tcPr>
          <w:p w14:paraId="2C3A7CF3" w14:textId="5BCBD5B2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Попытка изменения с незаполненными полями</w:t>
            </w:r>
          </w:p>
        </w:tc>
        <w:tc>
          <w:tcPr>
            <w:tcW w:w="2408" w:type="dxa"/>
            <w:vAlign w:val="center"/>
          </w:tcPr>
          <w:p w14:paraId="5AD831D8" w14:textId="35D1EC60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</w:tbl>
    <w:p w14:paraId="26F7F847" w14:textId="4CC16271" w:rsidR="005C5DA1" w:rsidRPr="003635FE" w:rsidRDefault="005C5DA1" w:rsidP="005C5DA1">
      <w:pPr>
        <w:pStyle w:val="21"/>
      </w:pPr>
      <w:bookmarkStart w:id="15" w:name="_Toc235787150"/>
      <w:r>
        <w:t>Работа с задачами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1557"/>
        <w:gridCol w:w="3257"/>
        <w:gridCol w:w="2408"/>
      </w:tblGrid>
      <w:tr w:rsidR="005C5DA1" w14:paraId="71F2F84A" w14:textId="77777777" w:rsidTr="005C5DA1">
        <w:tc>
          <w:tcPr>
            <w:tcW w:w="2407" w:type="dxa"/>
            <w:vAlign w:val="center"/>
          </w:tcPr>
          <w:p w14:paraId="45D7CF8F" w14:textId="1529166B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№</w:t>
            </w:r>
          </w:p>
        </w:tc>
        <w:tc>
          <w:tcPr>
            <w:tcW w:w="1557" w:type="dxa"/>
            <w:vAlign w:val="center"/>
          </w:tcPr>
          <w:p w14:paraId="034268F6" w14:textId="644DCF1A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ID теста</w:t>
            </w:r>
          </w:p>
        </w:tc>
        <w:tc>
          <w:tcPr>
            <w:tcW w:w="3257" w:type="dxa"/>
            <w:vAlign w:val="center"/>
          </w:tcPr>
          <w:p w14:paraId="25C147D6" w14:textId="180EF62F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Название</w:t>
            </w:r>
          </w:p>
        </w:tc>
        <w:tc>
          <w:tcPr>
            <w:tcW w:w="2408" w:type="dxa"/>
            <w:vAlign w:val="center"/>
          </w:tcPr>
          <w:p w14:paraId="02EDA581" w14:textId="11072578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Статус</w:t>
            </w:r>
          </w:p>
        </w:tc>
      </w:tr>
      <w:tr w:rsidR="005C5DA1" w14:paraId="5CC3844F" w14:textId="77777777" w:rsidTr="005C5DA1">
        <w:tc>
          <w:tcPr>
            <w:tcW w:w="2407" w:type="dxa"/>
            <w:vAlign w:val="center"/>
          </w:tcPr>
          <w:p w14:paraId="112C1218" w14:textId="64295A40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53</w:t>
            </w:r>
          </w:p>
        </w:tc>
        <w:tc>
          <w:tcPr>
            <w:tcW w:w="1557" w:type="dxa"/>
            <w:vAlign w:val="center"/>
          </w:tcPr>
          <w:p w14:paraId="62BED9CA" w14:textId="0489B04B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</w:t>
            </w:r>
            <w:r w:rsidR="00A32D04">
              <w:rPr>
                <w:rFonts w:cs="Times New Roman"/>
                <w:color w:val="0F1115"/>
              </w:rPr>
              <w:t>5.1.1.1</w:t>
            </w:r>
          </w:p>
        </w:tc>
        <w:tc>
          <w:tcPr>
            <w:tcW w:w="3257" w:type="dxa"/>
            <w:vAlign w:val="center"/>
          </w:tcPr>
          <w:p w14:paraId="4EB607A1" w14:textId="664F3A7B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Создание задачи через «+ Задача» в правом нижнем углу</w:t>
            </w:r>
          </w:p>
        </w:tc>
        <w:tc>
          <w:tcPr>
            <w:tcW w:w="2408" w:type="dxa"/>
            <w:vAlign w:val="center"/>
          </w:tcPr>
          <w:p w14:paraId="384F7EE2" w14:textId="088375BA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2396C02B" w14:textId="77777777" w:rsidTr="005C5DA1">
        <w:tc>
          <w:tcPr>
            <w:tcW w:w="2407" w:type="dxa"/>
            <w:vAlign w:val="center"/>
          </w:tcPr>
          <w:p w14:paraId="53B7AD3B" w14:textId="1A42CB62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54</w:t>
            </w:r>
          </w:p>
        </w:tc>
        <w:tc>
          <w:tcPr>
            <w:tcW w:w="1557" w:type="dxa"/>
            <w:vAlign w:val="center"/>
          </w:tcPr>
          <w:p w14:paraId="487D84CD" w14:textId="56617411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1.1.</w:t>
            </w:r>
            <w:r w:rsidRPr="005C5DA1">
              <w:rPr>
                <w:rFonts w:cs="Times New Roman"/>
                <w:color w:val="0F1115"/>
              </w:rPr>
              <w:t>2</w:t>
            </w:r>
          </w:p>
        </w:tc>
        <w:tc>
          <w:tcPr>
            <w:tcW w:w="3257" w:type="dxa"/>
            <w:vAlign w:val="center"/>
          </w:tcPr>
          <w:p w14:paraId="125C9A8C" w14:textId="311E69D3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Создание задачи из шапки столбца на канбан-доске (плюс)</w:t>
            </w:r>
          </w:p>
        </w:tc>
        <w:tc>
          <w:tcPr>
            <w:tcW w:w="2408" w:type="dxa"/>
            <w:vAlign w:val="center"/>
          </w:tcPr>
          <w:p w14:paraId="05A199D2" w14:textId="76CE830A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0B824336" w14:textId="77777777" w:rsidTr="005C5DA1">
        <w:tc>
          <w:tcPr>
            <w:tcW w:w="2407" w:type="dxa"/>
            <w:vAlign w:val="center"/>
          </w:tcPr>
          <w:p w14:paraId="6956F1E8" w14:textId="67F6CB95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55</w:t>
            </w:r>
          </w:p>
        </w:tc>
        <w:tc>
          <w:tcPr>
            <w:tcW w:w="1557" w:type="dxa"/>
            <w:vAlign w:val="center"/>
          </w:tcPr>
          <w:p w14:paraId="478B4BA4" w14:textId="4C1F9520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1.1.3</w:t>
            </w:r>
          </w:p>
        </w:tc>
        <w:tc>
          <w:tcPr>
            <w:tcW w:w="3257" w:type="dxa"/>
            <w:vAlign w:val="center"/>
          </w:tcPr>
          <w:p w14:paraId="45E19DCE" w14:textId="3DE3076E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Создание задачи через кнопку «Создать задачу» на доске</w:t>
            </w:r>
          </w:p>
        </w:tc>
        <w:tc>
          <w:tcPr>
            <w:tcW w:w="2408" w:type="dxa"/>
            <w:vAlign w:val="center"/>
          </w:tcPr>
          <w:p w14:paraId="7B6FCFC2" w14:textId="49A0E512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72794DEA" w14:textId="77777777" w:rsidTr="005C5DA1">
        <w:tc>
          <w:tcPr>
            <w:tcW w:w="2407" w:type="dxa"/>
            <w:vAlign w:val="center"/>
          </w:tcPr>
          <w:p w14:paraId="1F591A4D" w14:textId="7C50F4F9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lastRenderedPageBreak/>
              <w:t>56</w:t>
            </w:r>
          </w:p>
        </w:tc>
        <w:tc>
          <w:tcPr>
            <w:tcW w:w="1557" w:type="dxa"/>
            <w:vAlign w:val="center"/>
          </w:tcPr>
          <w:p w14:paraId="3852D1D7" w14:textId="1A5C6360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1.1.</w:t>
            </w:r>
            <w:r w:rsidRPr="005C5DA1">
              <w:rPr>
                <w:rFonts w:cs="Times New Roman"/>
                <w:color w:val="0F1115"/>
              </w:rPr>
              <w:t>4</w:t>
            </w:r>
          </w:p>
        </w:tc>
        <w:tc>
          <w:tcPr>
            <w:tcW w:w="3257" w:type="dxa"/>
            <w:vAlign w:val="center"/>
          </w:tcPr>
          <w:p w14:paraId="5C490516" w14:textId="16E6A32A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Создание новой метки при создании задачи</w:t>
            </w:r>
          </w:p>
        </w:tc>
        <w:tc>
          <w:tcPr>
            <w:tcW w:w="2408" w:type="dxa"/>
            <w:vAlign w:val="center"/>
          </w:tcPr>
          <w:p w14:paraId="785510FA" w14:textId="290E4518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42921044" w14:textId="77777777" w:rsidTr="005C5DA1">
        <w:tc>
          <w:tcPr>
            <w:tcW w:w="2407" w:type="dxa"/>
            <w:vAlign w:val="center"/>
          </w:tcPr>
          <w:p w14:paraId="32AEF708" w14:textId="6087FA10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57</w:t>
            </w:r>
          </w:p>
        </w:tc>
        <w:tc>
          <w:tcPr>
            <w:tcW w:w="1557" w:type="dxa"/>
            <w:vAlign w:val="center"/>
          </w:tcPr>
          <w:p w14:paraId="7D47AC78" w14:textId="06A98BC6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1.2.1</w:t>
            </w:r>
          </w:p>
        </w:tc>
        <w:tc>
          <w:tcPr>
            <w:tcW w:w="3257" w:type="dxa"/>
            <w:vAlign w:val="center"/>
          </w:tcPr>
          <w:p w14:paraId="41B06B22" w14:textId="7B7F61D6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Создание задачи с пустыми основными полями</w:t>
            </w:r>
          </w:p>
        </w:tc>
        <w:tc>
          <w:tcPr>
            <w:tcW w:w="2408" w:type="dxa"/>
            <w:vAlign w:val="center"/>
          </w:tcPr>
          <w:p w14:paraId="280AD4CA" w14:textId="60D947D3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2D324D72" w14:textId="77777777" w:rsidTr="005C5DA1">
        <w:tc>
          <w:tcPr>
            <w:tcW w:w="2407" w:type="dxa"/>
            <w:vAlign w:val="center"/>
          </w:tcPr>
          <w:p w14:paraId="7886D418" w14:textId="6C752AC1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58</w:t>
            </w:r>
          </w:p>
        </w:tc>
        <w:tc>
          <w:tcPr>
            <w:tcW w:w="1557" w:type="dxa"/>
            <w:vAlign w:val="center"/>
          </w:tcPr>
          <w:p w14:paraId="6783A34A" w14:textId="5C724891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2.1.1</w:t>
            </w:r>
          </w:p>
        </w:tc>
        <w:tc>
          <w:tcPr>
            <w:tcW w:w="3257" w:type="dxa"/>
            <w:vAlign w:val="center"/>
          </w:tcPr>
          <w:p w14:paraId="401C306A" w14:textId="303D1311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Редактирование задачи</w:t>
            </w:r>
          </w:p>
        </w:tc>
        <w:tc>
          <w:tcPr>
            <w:tcW w:w="2408" w:type="dxa"/>
            <w:vAlign w:val="center"/>
          </w:tcPr>
          <w:p w14:paraId="147A26E1" w14:textId="32113437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3B652B6C" w14:textId="77777777" w:rsidTr="005C5DA1">
        <w:tc>
          <w:tcPr>
            <w:tcW w:w="2407" w:type="dxa"/>
            <w:vAlign w:val="center"/>
          </w:tcPr>
          <w:p w14:paraId="7DD1E1BB" w14:textId="2C7BF7DE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59</w:t>
            </w:r>
          </w:p>
        </w:tc>
        <w:tc>
          <w:tcPr>
            <w:tcW w:w="1557" w:type="dxa"/>
            <w:vAlign w:val="center"/>
          </w:tcPr>
          <w:p w14:paraId="77CDC289" w14:textId="758BEADB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2.2.1</w:t>
            </w:r>
          </w:p>
        </w:tc>
        <w:tc>
          <w:tcPr>
            <w:tcW w:w="3257" w:type="dxa"/>
            <w:vAlign w:val="center"/>
          </w:tcPr>
          <w:p w14:paraId="2BACE87F" w14:textId="3B4F2990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Попытка стереть название задачи</w:t>
            </w:r>
          </w:p>
        </w:tc>
        <w:tc>
          <w:tcPr>
            <w:tcW w:w="2408" w:type="dxa"/>
            <w:vAlign w:val="center"/>
          </w:tcPr>
          <w:p w14:paraId="23602B2D" w14:textId="66FA53D3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7A804421" w14:textId="77777777" w:rsidTr="005C5DA1">
        <w:tc>
          <w:tcPr>
            <w:tcW w:w="2407" w:type="dxa"/>
            <w:vAlign w:val="center"/>
          </w:tcPr>
          <w:p w14:paraId="333FB26A" w14:textId="0BA32903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60</w:t>
            </w:r>
          </w:p>
        </w:tc>
        <w:tc>
          <w:tcPr>
            <w:tcW w:w="1557" w:type="dxa"/>
            <w:vAlign w:val="center"/>
          </w:tcPr>
          <w:p w14:paraId="2DAC60BB" w14:textId="47E4438C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3.1.1</w:t>
            </w:r>
          </w:p>
        </w:tc>
        <w:tc>
          <w:tcPr>
            <w:tcW w:w="3257" w:type="dxa"/>
            <w:vAlign w:val="center"/>
          </w:tcPr>
          <w:p w14:paraId="49079FB4" w14:textId="64DB252F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Создание чек-листа для задачи</w:t>
            </w:r>
          </w:p>
        </w:tc>
        <w:tc>
          <w:tcPr>
            <w:tcW w:w="2408" w:type="dxa"/>
            <w:vAlign w:val="center"/>
          </w:tcPr>
          <w:p w14:paraId="448697F4" w14:textId="462E74DC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568BE78F" w14:textId="77777777" w:rsidTr="005C5DA1">
        <w:tc>
          <w:tcPr>
            <w:tcW w:w="2407" w:type="dxa"/>
            <w:vAlign w:val="center"/>
          </w:tcPr>
          <w:p w14:paraId="25C293AF" w14:textId="13C7D603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61</w:t>
            </w:r>
          </w:p>
        </w:tc>
        <w:tc>
          <w:tcPr>
            <w:tcW w:w="1557" w:type="dxa"/>
            <w:vAlign w:val="center"/>
          </w:tcPr>
          <w:p w14:paraId="34A8776B" w14:textId="77162CF1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3.1.2</w:t>
            </w:r>
          </w:p>
        </w:tc>
        <w:tc>
          <w:tcPr>
            <w:tcW w:w="3257" w:type="dxa"/>
            <w:vAlign w:val="center"/>
          </w:tcPr>
          <w:p w14:paraId="3DFA0B5A" w14:textId="022F1D11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Удаление пункта из чек-листа</w:t>
            </w:r>
          </w:p>
        </w:tc>
        <w:tc>
          <w:tcPr>
            <w:tcW w:w="2408" w:type="dxa"/>
            <w:vAlign w:val="center"/>
          </w:tcPr>
          <w:p w14:paraId="3C926079" w14:textId="647ACBDF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499F492D" w14:textId="77777777" w:rsidTr="005C5DA1">
        <w:tc>
          <w:tcPr>
            <w:tcW w:w="2407" w:type="dxa"/>
            <w:vAlign w:val="center"/>
          </w:tcPr>
          <w:p w14:paraId="503F3E7A" w14:textId="1EF66EE4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62</w:t>
            </w:r>
          </w:p>
        </w:tc>
        <w:tc>
          <w:tcPr>
            <w:tcW w:w="1557" w:type="dxa"/>
            <w:vAlign w:val="center"/>
          </w:tcPr>
          <w:p w14:paraId="254CACE2" w14:textId="218497C6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3.1.3</w:t>
            </w:r>
          </w:p>
        </w:tc>
        <w:tc>
          <w:tcPr>
            <w:tcW w:w="3257" w:type="dxa"/>
            <w:vAlign w:val="center"/>
          </w:tcPr>
          <w:p w14:paraId="0991166C" w14:textId="003E8FE2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Преобразование пункта чек-листа в задачу</w:t>
            </w:r>
          </w:p>
        </w:tc>
        <w:tc>
          <w:tcPr>
            <w:tcW w:w="2408" w:type="dxa"/>
            <w:vAlign w:val="center"/>
          </w:tcPr>
          <w:p w14:paraId="1E15E92E" w14:textId="7B227956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6B87155C" w14:textId="77777777" w:rsidTr="005C5DA1">
        <w:tc>
          <w:tcPr>
            <w:tcW w:w="2407" w:type="dxa"/>
            <w:vAlign w:val="center"/>
          </w:tcPr>
          <w:p w14:paraId="7EC7176A" w14:textId="439425AD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63</w:t>
            </w:r>
          </w:p>
        </w:tc>
        <w:tc>
          <w:tcPr>
            <w:tcW w:w="1557" w:type="dxa"/>
            <w:vAlign w:val="center"/>
          </w:tcPr>
          <w:p w14:paraId="36DA3611" w14:textId="3C391247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4.1.1</w:t>
            </w:r>
          </w:p>
        </w:tc>
        <w:tc>
          <w:tcPr>
            <w:tcW w:w="3257" w:type="dxa"/>
            <w:vAlign w:val="center"/>
          </w:tcPr>
          <w:p w14:paraId="6C590E0E" w14:textId="7EDA5B51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Успешное добавление комментария к задаче</w:t>
            </w:r>
          </w:p>
        </w:tc>
        <w:tc>
          <w:tcPr>
            <w:tcW w:w="2408" w:type="dxa"/>
            <w:vAlign w:val="center"/>
          </w:tcPr>
          <w:p w14:paraId="2F7D0DCC" w14:textId="19EE310F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2C47E1D6" w14:textId="77777777" w:rsidTr="005C5DA1">
        <w:tc>
          <w:tcPr>
            <w:tcW w:w="2407" w:type="dxa"/>
            <w:vAlign w:val="center"/>
          </w:tcPr>
          <w:p w14:paraId="384B6ADA" w14:textId="4406A3D1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64</w:t>
            </w:r>
          </w:p>
        </w:tc>
        <w:tc>
          <w:tcPr>
            <w:tcW w:w="1557" w:type="dxa"/>
            <w:vAlign w:val="center"/>
          </w:tcPr>
          <w:p w14:paraId="404EED8F" w14:textId="217B7960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4.1.2</w:t>
            </w:r>
          </w:p>
        </w:tc>
        <w:tc>
          <w:tcPr>
            <w:tcW w:w="3257" w:type="dxa"/>
            <w:vAlign w:val="center"/>
          </w:tcPr>
          <w:p w14:paraId="2EFC61EA" w14:textId="4D5F4044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Успешное добавление комментария со вложением</w:t>
            </w:r>
          </w:p>
        </w:tc>
        <w:tc>
          <w:tcPr>
            <w:tcW w:w="2408" w:type="dxa"/>
            <w:vAlign w:val="center"/>
          </w:tcPr>
          <w:p w14:paraId="2345151E" w14:textId="5A3160DF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3B6D95D3" w14:textId="77777777" w:rsidTr="005C5DA1">
        <w:tc>
          <w:tcPr>
            <w:tcW w:w="2407" w:type="dxa"/>
            <w:vAlign w:val="center"/>
          </w:tcPr>
          <w:p w14:paraId="5CAFA296" w14:textId="73531FD3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65</w:t>
            </w:r>
          </w:p>
        </w:tc>
        <w:tc>
          <w:tcPr>
            <w:tcW w:w="1557" w:type="dxa"/>
            <w:vAlign w:val="center"/>
          </w:tcPr>
          <w:p w14:paraId="58FD3825" w14:textId="3197E35F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4.1.3</w:t>
            </w:r>
          </w:p>
        </w:tc>
        <w:tc>
          <w:tcPr>
            <w:tcW w:w="3257" w:type="dxa"/>
            <w:vAlign w:val="center"/>
          </w:tcPr>
          <w:p w14:paraId="055FD39D" w14:textId="66C6A4BD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Добавление ответа на комментарий</w:t>
            </w:r>
          </w:p>
        </w:tc>
        <w:tc>
          <w:tcPr>
            <w:tcW w:w="2408" w:type="dxa"/>
            <w:vAlign w:val="center"/>
          </w:tcPr>
          <w:p w14:paraId="4845DE4A" w14:textId="6DAACB23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50B9A149" w14:textId="77777777" w:rsidTr="005C5DA1">
        <w:tc>
          <w:tcPr>
            <w:tcW w:w="2407" w:type="dxa"/>
            <w:vAlign w:val="center"/>
          </w:tcPr>
          <w:p w14:paraId="76198A6E" w14:textId="217C88A8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66</w:t>
            </w:r>
          </w:p>
        </w:tc>
        <w:tc>
          <w:tcPr>
            <w:tcW w:w="1557" w:type="dxa"/>
            <w:vAlign w:val="center"/>
          </w:tcPr>
          <w:p w14:paraId="4CE08270" w14:textId="38E478D9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4.1.4</w:t>
            </w:r>
          </w:p>
        </w:tc>
        <w:tc>
          <w:tcPr>
            <w:tcW w:w="3257" w:type="dxa"/>
            <w:vAlign w:val="center"/>
          </w:tcPr>
          <w:p w14:paraId="5BF8F2DB" w14:textId="5EBB7AE4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Редактирование комментария</w:t>
            </w:r>
          </w:p>
        </w:tc>
        <w:tc>
          <w:tcPr>
            <w:tcW w:w="2408" w:type="dxa"/>
            <w:vAlign w:val="center"/>
          </w:tcPr>
          <w:p w14:paraId="7889922C" w14:textId="59666D98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5754E3B7" w14:textId="77777777" w:rsidTr="005C5DA1">
        <w:tc>
          <w:tcPr>
            <w:tcW w:w="2407" w:type="dxa"/>
            <w:vAlign w:val="center"/>
          </w:tcPr>
          <w:p w14:paraId="7C6D5EBC" w14:textId="4E426781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67</w:t>
            </w:r>
          </w:p>
        </w:tc>
        <w:tc>
          <w:tcPr>
            <w:tcW w:w="1557" w:type="dxa"/>
            <w:vAlign w:val="center"/>
          </w:tcPr>
          <w:p w14:paraId="0AD83DBF" w14:textId="7932AC2B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4.1.5</w:t>
            </w:r>
          </w:p>
        </w:tc>
        <w:tc>
          <w:tcPr>
            <w:tcW w:w="3257" w:type="dxa"/>
            <w:vAlign w:val="center"/>
          </w:tcPr>
          <w:p w14:paraId="24C58E26" w14:textId="6D0B62FC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Копирование ссылки на комментарий</w:t>
            </w:r>
          </w:p>
        </w:tc>
        <w:tc>
          <w:tcPr>
            <w:tcW w:w="2408" w:type="dxa"/>
            <w:vAlign w:val="center"/>
          </w:tcPr>
          <w:p w14:paraId="49EAFF67" w14:textId="68E14C37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5C5DA1" w14:paraId="1C13C4AA" w14:textId="77777777" w:rsidTr="005C5DA1">
        <w:tc>
          <w:tcPr>
            <w:tcW w:w="2407" w:type="dxa"/>
            <w:vAlign w:val="center"/>
          </w:tcPr>
          <w:p w14:paraId="6EB0C064" w14:textId="0F7B2D50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68</w:t>
            </w:r>
          </w:p>
        </w:tc>
        <w:tc>
          <w:tcPr>
            <w:tcW w:w="1557" w:type="dxa"/>
            <w:vAlign w:val="center"/>
          </w:tcPr>
          <w:p w14:paraId="0DD19F29" w14:textId="0C57EFB3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4.1.6</w:t>
            </w:r>
          </w:p>
        </w:tc>
        <w:tc>
          <w:tcPr>
            <w:tcW w:w="3257" w:type="dxa"/>
            <w:vAlign w:val="center"/>
          </w:tcPr>
          <w:p w14:paraId="3DD3B1D9" w14:textId="23972ACC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Удаление комментария</w:t>
            </w:r>
          </w:p>
        </w:tc>
        <w:tc>
          <w:tcPr>
            <w:tcW w:w="2408" w:type="dxa"/>
            <w:vAlign w:val="center"/>
          </w:tcPr>
          <w:p w14:paraId="7D5AB662" w14:textId="79518C61" w:rsidR="005C5DA1" w:rsidRPr="005C5DA1" w:rsidRDefault="005C5DA1" w:rsidP="005C5DA1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F82FDC" w14:paraId="1CBDB981" w14:textId="77777777" w:rsidTr="005C5DA1">
        <w:tc>
          <w:tcPr>
            <w:tcW w:w="2407" w:type="dxa"/>
            <w:vAlign w:val="center"/>
          </w:tcPr>
          <w:p w14:paraId="3D6C795C" w14:textId="3BD05616" w:rsidR="00F82FDC" w:rsidRPr="005C5DA1" w:rsidRDefault="00F82FDC" w:rsidP="00F82FDC">
            <w:pPr>
              <w:rPr>
                <w:rFonts w:cs="Times New Roman"/>
              </w:rPr>
            </w:pPr>
            <w:r w:rsidRPr="00F82FDC">
              <w:rPr>
                <w:rFonts w:cs="Times New Roman"/>
                <w:color w:val="0F1115"/>
              </w:rPr>
              <w:t>69</w:t>
            </w:r>
          </w:p>
        </w:tc>
        <w:tc>
          <w:tcPr>
            <w:tcW w:w="1557" w:type="dxa"/>
            <w:vAlign w:val="center"/>
          </w:tcPr>
          <w:p w14:paraId="0578A2D4" w14:textId="23078DAA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4.1.7</w:t>
            </w:r>
          </w:p>
        </w:tc>
        <w:tc>
          <w:tcPr>
            <w:tcW w:w="3257" w:type="dxa"/>
            <w:vAlign w:val="center"/>
          </w:tcPr>
          <w:p w14:paraId="000B61C8" w14:textId="026DDE41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Использование поиска по комментариям</w:t>
            </w:r>
          </w:p>
        </w:tc>
        <w:tc>
          <w:tcPr>
            <w:tcW w:w="2408" w:type="dxa"/>
            <w:vAlign w:val="center"/>
          </w:tcPr>
          <w:p w14:paraId="4FB2E310" w14:textId="4BF405B5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F82FDC" w14:paraId="4D29BD36" w14:textId="77777777" w:rsidTr="005C5DA1">
        <w:tc>
          <w:tcPr>
            <w:tcW w:w="2407" w:type="dxa"/>
            <w:vAlign w:val="center"/>
          </w:tcPr>
          <w:p w14:paraId="35823F10" w14:textId="42836208" w:rsidR="00F82FDC" w:rsidRPr="005C5DA1" w:rsidRDefault="00F82FDC" w:rsidP="00F82FDC">
            <w:pPr>
              <w:rPr>
                <w:rFonts w:cs="Times New Roman"/>
              </w:rPr>
            </w:pPr>
            <w:r w:rsidRPr="00F82FDC">
              <w:rPr>
                <w:rFonts w:cs="Times New Roman"/>
                <w:color w:val="0F1115"/>
              </w:rPr>
              <w:t>70</w:t>
            </w:r>
          </w:p>
        </w:tc>
        <w:tc>
          <w:tcPr>
            <w:tcW w:w="1557" w:type="dxa"/>
            <w:vAlign w:val="center"/>
          </w:tcPr>
          <w:p w14:paraId="60BA214D" w14:textId="1F24E859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4.</w:t>
            </w:r>
            <w:r w:rsidRPr="005C5DA1">
              <w:rPr>
                <w:rFonts w:cs="Times New Roman"/>
                <w:color w:val="0F1115"/>
              </w:rPr>
              <w:t>1</w:t>
            </w:r>
            <w:r w:rsidR="00A32D04">
              <w:rPr>
                <w:rFonts w:cs="Times New Roman"/>
                <w:color w:val="0F1115"/>
              </w:rPr>
              <w:t>.</w:t>
            </w:r>
            <w:r w:rsidRPr="005C5DA1">
              <w:rPr>
                <w:rFonts w:cs="Times New Roman"/>
                <w:color w:val="0F1115"/>
              </w:rPr>
              <w:t>8</w:t>
            </w:r>
          </w:p>
        </w:tc>
        <w:tc>
          <w:tcPr>
            <w:tcW w:w="3257" w:type="dxa"/>
            <w:vAlign w:val="center"/>
          </w:tcPr>
          <w:p w14:paraId="5F9C74AB" w14:textId="263A704E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Использование фильтра по комментариям</w:t>
            </w:r>
          </w:p>
        </w:tc>
        <w:tc>
          <w:tcPr>
            <w:tcW w:w="2408" w:type="dxa"/>
            <w:vAlign w:val="center"/>
          </w:tcPr>
          <w:p w14:paraId="10349AF7" w14:textId="2AF33861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F82FDC" w14:paraId="5EE12EF6" w14:textId="77777777" w:rsidTr="005C5DA1">
        <w:tc>
          <w:tcPr>
            <w:tcW w:w="2407" w:type="dxa"/>
            <w:vAlign w:val="center"/>
          </w:tcPr>
          <w:p w14:paraId="554CA565" w14:textId="4554B728" w:rsidR="00F82FDC" w:rsidRPr="005C5DA1" w:rsidRDefault="00F82FDC" w:rsidP="00F82FDC">
            <w:pPr>
              <w:rPr>
                <w:rFonts w:cs="Times New Roman"/>
              </w:rPr>
            </w:pPr>
            <w:r w:rsidRPr="00F82FDC">
              <w:rPr>
                <w:rFonts w:cs="Times New Roman"/>
                <w:color w:val="0F1115"/>
              </w:rPr>
              <w:t>71</w:t>
            </w:r>
          </w:p>
        </w:tc>
        <w:tc>
          <w:tcPr>
            <w:tcW w:w="1557" w:type="dxa"/>
            <w:vAlign w:val="center"/>
          </w:tcPr>
          <w:p w14:paraId="7871F94B" w14:textId="17A17B48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5.1.1</w:t>
            </w:r>
          </w:p>
        </w:tc>
        <w:tc>
          <w:tcPr>
            <w:tcW w:w="3257" w:type="dxa"/>
            <w:vAlign w:val="center"/>
          </w:tcPr>
          <w:p w14:paraId="477597C6" w14:textId="7250019C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Форматирование текста</w:t>
            </w:r>
          </w:p>
        </w:tc>
        <w:tc>
          <w:tcPr>
            <w:tcW w:w="2408" w:type="dxa"/>
            <w:vAlign w:val="center"/>
          </w:tcPr>
          <w:p w14:paraId="054C6591" w14:textId="025AB796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F82FDC" w14:paraId="4674753D" w14:textId="77777777" w:rsidTr="005C5DA1">
        <w:tc>
          <w:tcPr>
            <w:tcW w:w="2407" w:type="dxa"/>
            <w:vAlign w:val="center"/>
          </w:tcPr>
          <w:p w14:paraId="7FD3718C" w14:textId="5E0342BC" w:rsidR="00F82FDC" w:rsidRPr="005C5DA1" w:rsidRDefault="00F82FDC" w:rsidP="00F82FDC">
            <w:pPr>
              <w:rPr>
                <w:rFonts w:cs="Times New Roman"/>
              </w:rPr>
            </w:pPr>
            <w:r w:rsidRPr="00F82FDC">
              <w:rPr>
                <w:rFonts w:cs="Times New Roman"/>
                <w:color w:val="0F1115"/>
              </w:rPr>
              <w:t>72</w:t>
            </w:r>
          </w:p>
        </w:tc>
        <w:tc>
          <w:tcPr>
            <w:tcW w:w="1557" w:type="dxa"/>
            <w:vAlign w:val="center"/>
          </w:tcPr>
          <w:p w14:paraId="6DB8146C" w14:textId="0787F69C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ТК-5.</w:t>
            </w:r>
            <w:r w:rsidR="00A32D04">
              <w:rPr>
                <w:rFonts w:cs="Times New Roman"/>
                <w:color w:val="0F1115"/>
              </w:rPr>
              <w:t>6.1.1</w:t>
            </w:r>
          </w:p>
        </w:tc>
        <w:tc>
          <w:tcPr>
            <w:tcW w:w="3257" w:type="dxa"/>
            <w:vAlign w:val="center"/>
          </w:tcPr>
          <w:p w14:paraId="49F46A25" w14:textId="1F2620EA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Просмотр истории изменений</w:t>
            </w:r>
          </w:p>
        </w:tc>
        <w:tc>
          <w:tcPr>
            <w:tcW w:w="2408" w:type="dxa"/>
            <w:vAlign w:val="center"/>
          </w:tcPr>
          <w:p w14:paraId="4098F179" w14:textId="14C96FF3" w:rsidR="00F82FDC" w:rsidRPr="005C5DA1" w:rsidRDefault="00F82FDC" w:rsidP="00F82FDC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F82FDC" w14:paraId="2AA5AE1A" w14:textId="77777777" w:rsidTr="005C5DA1">
        <w:tc>
          <w:tcPr>
            <w:tcW w:w="2407" w:type="dxa"/>
            <w:vAlign w:val="center"/>
          </w:tcPr>
          <w:p w14:paraId="436C0FF2" w14:textId="3E2411E5" w:rsidR="00F82FDC" w:rsidRPr="00F82FDC" w:rsidRDefault="00F82FDC" w:rsidP="00F82FDC">
            <w:pPr>
              <w:rPr>
                <w:rFonts w:cs="Times New Roman"/>
              </w:rPr>
            </w:pPr>
            <w:r w:rsidRPr="00F82FDC">
              <w:rPr>
                <w:rFonts w:cs="Times New Roman"/>
                <w:color w:val="0F1115"/>
              </w:rPr>
              <w:t>73</w:t>
            </w:r>
          </w:p>
        </w:tc>
        <w:tc>
          <w:tcPr>
            <w:tcW w:w="1557" w:type="dxa"/>
            <w:vAlign w:val="center"/>
          </w:tcPr>
          <w:p w14:paraId="23AC9F11" w14:textId="4814D935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ТК-5.6.1.2</w:t>
            </w:r>
          </w:p>
        </w:tc>
        <w:tc>
          <w:tcPr>
            <w:tcW w:w="3257" w:type="dxa"/>
            <w:vAlign w:val="center"/>
          </w:tcPr>
          <w:p w14:paraId="305F1516" w14:textId="62DD8F9B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Использование фильтра для истории изменений</w:t>
            </w:r>
          </w:p>
        </w:tc>
        <w:tc>
          <w:tcPr>
            <w:tcW w:w="2408" w:type="dxa"/>
            <w:vAlign w:val="center"/>
          </w:tcPr>
          <w:p w14:paraId="4AB8B286" w14:textId="3CA7D039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F82FDC" w14:paraId="3945CE9C" w14:textId="77777777" w:rsidTr="005C5DA1">
        <w:tc>
          <w:tcPr>
            <w:tcW w:w="2407" w:type="dxa"/>
            <w:vAlign w:val="center"/>
          </w:tcPr>
          <w:p w14:paraId="571D1930" w14:textId="08CF51BD" w:rsidR="00F82FDC" w:rsidRPr="00F82FDC" w:rsidRDefault="00F82FDC" w:rsidP="00F82FDC">
            <w:pPr>
              <w:rPr>
                <w:rFonts w:cs="Times New Roman"/>
              </w:rPr>
            </w:pPr>
            <w:r w:rsidRPr="00F82FDC">
              <w:rPr>
                <w:rFonts w:cs="Times New Roman"/>
                <w:color w:val="0F1115"/>
              </w:rPr>
              <w:t>74</w:t>
            </w:r>
          </w:p>
        </w:tc>
        <w:tc>
          <w:tcPr>
            <w:tcW w:w="1557" w:type="dxa"/>
            <w:vAlign w:val="center"/>
          </w:tcPr>
          <w:p w14:paraId="125C29B8" w14:textId="27C72F76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ТК-5.7.1.1</w:t>
            </w:r>
          </w:p>
        </w:tc>
        <w:tc>
          <w:tcPr>
            <w:tcW w:w="3257" w:type="dxa"/>
            <w:vAlign w:val="center"/>
          </w:tcPr>
          <w:p w14:paraId="74B9452B" w14:textId="1F74951D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Изменение статуса задачи путём перетаскивания</w:t>
            </w:r>
          </w:p>
        </w:tc>
        <w:tc>
          <w:tcPr>
            <w:tcW w:w="2408" w:type="dxa"/>
            <w:vAlign w:val="center"/>
          </w:tcPr>
          <w:p w14:paraId="029F6DD9" w14:textId="54FCFA6A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F82FDC" w14:paraId="61760AF6" w14:textId="77777777" w:rsidTr="005C5DA1">
        <w:tc>
          <w:tcPr>
            <w:tcW w:w="2407" w:type="dxa"/>
            <w:vAlign w:val="center"/>
          </w:tcPr>
          <w:p w14:paraId="418984C2" w14:textId="147F8772" w:rsidR="00F82FDC" w:rsidRPr="00F82FDC" w:rsidRDefault="00F82FDC" w:rsidP="00F82FDC">
            <w:pPr>
              <w:rPr>
                <w:rFonts w:cs="Times New Roman"/>
              </w:rPr>
            </w:pPr>
            <w:r w:rsidRPr="00F82FDC">
              <w:rPr>
                <w:rFonts w:cs="Times New Roman"/>
                <w:color w:val="0F1115"/>
              </w:rPr>
              <w:t>75</w:t>
            </w:r>
          </w:p>
        </w:tc>
        <w:tc>
          <w:tcPr>
            <w:tcW w:w="1557" w:type="dxa"/>
            <w:vAlign w:val="center"/>
          </w:tcPr>
          <w:p w14:paraId="53B6E9AF" w14:textId="3D0D1C4B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ТК-5.7.1.2</w:t>
            </w:r>
          </w:p>
        </w:tc>
        <w:tc>
          <w:tcPr>
            <w:tcW w:w="3257" w:type="dxa"/>
            <w:vAlign w:val="center"/>
          </w:tcPr>
          <w:p w14:paraId="2B2FBBF0" w14:textId="3B0337FF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Установка отметки о выполнении</w:t>
            </w:r>
          </w:p>
        </w:tc>
        <w:tc>
          <w:tcPr>
            <w:tcW w:w="2408" w:type="dxa"/>
            <w:vAlign w:val="center"/>
          </w:tcPr>
          <w:p w14:paraId="6149A61A" w14:textId="4133F502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F82FDC" w14:paraId="1DF28103" w14:textId="77777777" w:rsidTr="005C5DA1">
        <w:tc>
          <w:tcPr>
            <w:tcW w:w="2407" w:type="dxa"/>
            <w:vAlign w:val="center"/>
          </w:tcPr>
          <w:p w14:paraId="15A6A36F" w14:textId="588DE2B9" w:rsidR="00F82FDC" w:rsidRPr="00F82FDC" w:rsidRDefault="00F82FDC" w:rsidP="00F82FDC">
            <w:pPr>
              <w:rPr>
                <w:rFonts w:cs="Times New Roman"/>
              </w:rPr>
            </w:pPr>
            <w:r>
              <w:rPr>
                <w:rFonts w:cs="Times New Roman"/>
              </w:rPr>
              <w:t>76</w:t>
            </w:r>
          </w:p>
        </w:tc>
        <w:tc>
          <w:tcPr>
            <w:tcW w:w="1557" w:type="dxa"/>
            <w:vAlign w:val="center"/>
          </w:tcPr>
          <w:p w14:paraId="34D8A959" w14:textId="74AA5D04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ТК-5.7.1.3</w:t>
            </w:r>
          </w:p>
        </w:tc>
        <w:tc>
          <w:tcPr>
            <w:tcW w:w="3257" w:type="dxa"/>
            <w:vAlign w:val="center"/>
          </w:tcPr>
          <w:p w14:paraId="76E594DE" w14:textId="46BF6B0C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Снятие отметки о выполнении</w:t>
            </w:r>
          </w:p>
        </w:tc>
        <w:tc>
          <w:tcPr>
            <w:tcW w:w="2408" w:type="dxa"/>
            <w:vAlign w:val="center"/>
          </w:tcPr>
          <w:p w14:paraId="608D0B2C" w14:textId="3ADADB9E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F82FDC" w14:paraId="2DC7F6FB" w14:textId="77777777" w:rsidTr="005C5DA1">
        <w:tc>
          <w:tcPr>
            <w:tcW w:w="2407" w:type="dxa"/>
            <w:vAlign w:val="center"/>
          </w:tcPr>
          <w:p w14:paraId="68A23A06" w14:textId="65D86045" w:rsidR="00F82FDC" w:rsidRPr="00F82FDC" w:rsidRDefault="00F82FDC" w:rsidP="00F82FDC">
            <w:pPr>
              <w:rPr>
                <w:rFonts w:cs="Times New Roman"/>
              </w:rPr>
            </w:pPr>
            <w:r>
              <w:rPr>
                <w:rFonts w:cs="Times New Roman"/>
              </w:rPr>
              <w:t>77</w:t>
            </w:r>
          </w:p>
        </w:tc>
        <w:tc>
          <w:tcPr>
            <w:tcW w:w="1557" w:type="dxa"/>
            <w:vAlign w:val="center"/>
          </w:tcPr>
          <w:p w14:paraId="3298EE6C" w14:textId="4D1EE97B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ТК-5.8.1.1</w:t>
            </w:r>
          </w:p>
        </w:tc>
        <w:tc>
          <w:tcPr>
            <w:tcW w:w="3257" w:type="dxa"/>
            <w:vAlign w:val="center"/>
          </w:tcPr>
          <w:p w14:paraId="2FFF617A" w14:textId="35EFFB63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Создание копии задачи с изменением проекта</w:t>
            </w:r>
          </w:p>
        </w:tc>
        <w:tc>
          <w:tcPr>
            <w:tcW w:w="2408" w:type="dxa"/>
            <w:vAlign w:val="center"/>
          </w:tcPr>
          <w:p w14:paraId="734B60A8" w14:textId="0F3AFE35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F82FDC" w14:paraId="381F7DD5" w14:textId="77777777" w:rsidTr="005C5DA1">
        <w:tc>
          <w:tcPr>
            <w:tcW w:w="2407" w:type="dxa"/>
            <w:vAlign w:val="center"/>
          </w:tcPr>
          <w:p w14:paraId="4F3B28DB" w14:textId="39F82086" w:rsidR="00F82FDC" w:rsidRPr="00F82FDC" w:rsidRDefault="00F82FDC" w:rsidP="00F82FDC">
            <w:pPr>
              <w:rPr>
                <w:rFonts w:cs="Times New Roman"/>
              </w:rPr>
            </w:pPr>
            <w:r>
              <w:rPr>
                <w:rFonts w:cs="Times New Roman"/>
              </w:rPr>
              <w:t>78</w:t>
            </w:r>
          </w:p>
        </w:tc>
        <w:tc>
          <w:tcPr>
            <w:tcW w:w="1557" w:type="dxa"/>
            <w:vAlign w:val="center"/>
          </w:tcPr>
          <w:p w14:paraId="2B9B4B73" w14:textId="450584BB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ТК-5.9.1.1</w:t>
            </w:r>
          </w:p>
        </w:tc>
        <w:tc>
          <w:tcPr>
            <w:tcW w:w="3257" w:type="dxa"/>
            <w:vAlign w:val="center"/>
          </w:tcPr>
          <w:p w14:paraId="7FAA5836" w14:textId="7FC1C65B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Перемещение задачи в другой проект</w:t>
            </w:r>
          </w:p>
        </w:tc>
        <w:tc>
          <w:tcPr>
            <w:tcW w:w="2408" w:type="dxa"/>
            <w:vAlign w:val="center"/>
          </w:tcPr>
          <w:p w14:paraId="4506FCDD" w14:textId="0972BB9B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F82FDC" w14:paraId="6D35C05D" w14:textId="77777777" w:rsidTr="005C5DA1">
        <w:tc>
          <w:tcPr>
            <w:tcW w:w="2407" w:type="dxa"/>
            <w:vAlign w:val="center"/>
          </w:tcPr>
          <w:p w14:paraId="23C2D27E" w14:textId="69D9F8A5" w:rsidR="00F82FDC" w:rsidRPr="00F82FDC" w:rsidRDefault="00F82FDC" w:rsidP="00F82FDC">
            <w:pPr>
              <w:rPr>
                <w:rFonts w:cs="Times New Roman"/>
              </w:rPr>
            </w:pPr>
            <w:r>
              <w:rPr>
                <w:rFonts w:cs="Times New Roman"/>
              </w:rPr>
              <w:t>79</w:t>
            </w:r>
          </w:p>
        </w:tc>
        <w:tc>
          <w:tcPr>
            <w:tcW w:w="1557" w:type="dxa"/>
            <w:vAlign w:val="center"/>
          </w:tcPr>
          <w:p w14:paraId="0411E266" w14:textId="4841DA0B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ТК-5.10.1.1</w:t>
            </w:r>
          </w:p>
        </w:tc>
        <w:tc>
          <w:tcPr>
            <w:tcW w:w="3257" w:type="dxa"/>
            <w:vAlign w:val="center"/>
          </w:tcPr>
          <w:p w14:paraId="3D27267E" w14:textId="2156B031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F82FDC">
              <w:rPr>
                <w:rFonts w:cs="Times New Roman"/>
                <w:color w:val="0F1115"/>
              </w:rPr>
              <w:t>Успешное удаление задачи</w:t>
            </w:r>
          </w:p>
        </w:tc>
        <w:tc>
          <w:tcPr>
            <w:tcW w:w="2408" w:type="dxa"/>
            <w:vAlign w:val="center"/>
          </w:tcPr>
          <w:p w14:paraId="21FC7589" w14:textId="70EB984B" w:rsidR="00F82FDC" w:rsidRPr="00F82FDC" w:rsidRDefault="00F82FDC" w:rsidP="00F82FDC">
            <w:pPr>
              <w:rPr>
                <w:rFonts w:cs="Times New Roman"/>
                <w:color w:val="0F1115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</w:tbl>
    <w:p w14:paraId="54371226" w14:textId="70B0213E" w:rsidR="00D03B42" w:rsidRDefault="00D03B42" w:rsidP="00D03B42">
      <w:pPr>
        <w:pStyle w:val="21"/>
      </w:pPr>
      <w:bookmarkStart w:id="16" w:name="_Toc235787151"/>
      <w:r>
        <w:t>Доска задач проекта</w:t>
      </w:r>
      <w:bookmarkEnd w:id="1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1557"/>
        <w:gridCol w:w="3257"/>
        <w:gridCol w:w="2408"/>
      </w:tblGrid>
      <w:tr w:rsidR="00D03B42" w14:paraId="264210F9" w14:textId="77777777" w:rsidTr="00D03B42">
        <w:tc>
          <w:tcPr>
            <w:tcW w:w="2407" w:type="dxa"/>
            <w:vAlign w:val="center"/>
          </w:tcPr>
          <w:p w14:paraId="688CE9CB" w14:textId="045B01F8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№</w:t>
            </w:r>
          </w:p>
        </w:tc>
        <w:tc>
          <w:tcPr>
            <w:tcW w:w="1557" w:type="dxa"/>
            <w:vAlign w:val="center"/>
          </w:tcPr>
          <w:p w14:paraId="00F20FE7" w14:textId="3267279D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ID теста</w:t>
            </w:r>
          </w:p>
        </w:tc>
        <w:tc>
          <w:tcPr>
            <w:tcW w:w="3257" w:type="dxa"/>
            <w:vAlign w:val="center"/>
          </w:tcPr>
          <w:p w14:paraId="6158CDC2" w14:textId="3A67856E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Название</w:t>
            </w:r>
          </w:p>
        </w:tc>
        <w:tc>
          <w:tcPr>
            <w:tcW w:w="2408" w:type="dxa"/>
            <w:vAlign w:val="center"/>
          </w:tcPr>
          <w:p w14:paraId="26DA7833" w14:textId="5512AF90" w:rsidR="00D03B42" w:rsidRPr="00D03B42" w:rsidRDefault="00D03B42" w:rsidP="00D03B42">
            <w:pPr>
              <w:rPr>
                <w:rFonts w:cs="Times New Roman"/>
              </w:rPr>
            </w:pPr>
            <w:r>
              <w:rPr>
                <w:rFonts w:cs="Times New Roman"/>
              </w:rPr>
              <w:t>Статус</w:t>
            </w:r>
          </w:p>
        </w:tc>
      </w:tr>
      <w:tr w:rsidR="00D03B42" w14:paraId="0618E0C5" w14:textId="77777777" w:rsidTr="00D03B42">
        <w:tc>
          <w:tcPr>
            <w:tcW w:w="2407" w:type="dxa"/>
            <w:vAlign w:val="center"/>
          </w:tcPr>
          <w:p w14:paraId="4F91EF22" w14:textId="0D3A557E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80</w:t>
            </w:r>
          </w:p>
        </w:tc>
        <w:tc>
          <w:tcPr>
            <w:tcW w:w="1557" w:type="dxa"/>
            <w:vAlign w:val="center"/>
          </w:tcPr>
          <w:p w14:paraId="2C8FBA8D" w14:textId="0D77058A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ТК-6.1.1.1</w:t>
            </w:r>
          </w:p>
        </w:tc>
        <w:tc>
          <w:tcPr>
            <w:tcW w:w="3257" w:type="dxa"/>
            <w:vAlign w:val="center"/>
          </w:tcPr>
          <w:p w14:paraId="20F48CD7" w14:textId="2A1C46D7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Просмотр информации о проекте</w:t>
            </w:r>
          </w:p>
        </w:tc>
        <w:tc>
          <w:tcPr>
            <w:tcW w:w="2408" w:type="dxa"/>
            <w:vAlign w:val="center"/>
          </w:tcPr>
          <w:p w14:paraId="60CBD0DF" w14:textId="61C734D1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3C58BFF4" w14:textId="77777777" w:rsidTr="00D03B42">
        <w:tc>
          <w:tcPr>
            <w:tcW w:w="2407" w:type="dxa"/>
            <w:vAlign w:val="center"/>
          </w:tcPr>
          <w:p w14:paraId="03738C4F" w14:textId="11EE7E32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lastRenderedPageBreak/>
              <w:t>81</w:t>
            </w:r>
          </w:p>
        </w:tc>
        <w:tc>
          <w:tcPr>
            <w:tcW w:w="1557" w:type="dxa"/>
            <w:vAlign w:val="center"/>
          </w:tcPr>
          <w:p w14:paraId="02DA62A8" w14:textId="3154AF65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ТК-6.2.1.1</w:t>
            </w:r>
          </w:p>
        </w:tc>
        <w:tc>
          <w:tcPr>
            <w:tcW w:w="3257" w:type="dxa"/>
            <w:vAlign w:val="center"/>
          </w:tcPr>
          <w:p w14:paraId="0F07841A" w14:textId="18D989B0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Настройка фона подложки: выбор градиента</w:t>
            </w:r>
          </w:p>
        </w:tc>
        <w:tc>
          <w:tcPr>
            <w:tcW w:w="2408" w:type="dxa"/>
            <w:vAlign w:val="center"/>
          </w:tcPr>
          <w:p w14:paraId="2E638E59" w14:textId="32421204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51D40A81" w14:textId="77777777" w:rsidTr="00D03B42">
        <w:tc>
          <w:tcPr>
            <w:tcW w:w="2407" w:type="dxa"/>
            <w:vAlign w:val="center"/>
          </w:tcPr>
          <w:p w14:paraId="33C8C264" w14:textId="056BF938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82</w:t>
            </w:r>
          </w:p>
        </w:tc>
        <w:tc>
          <w:tcPr>
            <w:tcW w:w="1557" w:type="dxa"/>
            <w:vAlign w:val="center"/>
          </w:tcPr>
          <w:p w14:paraId="37D64C7F" w14:textId="7666D983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ТК-6.2.1.2</w:t>
            </w:r>
          </w:p>
        </w:tc>
        <w:tc>
          <w:tcPr>
            <w:tcW w:w="3257" w:type="dxa"/>
            <w:vAlign w:val="center"/>
          </w:tcPr>
          <w:p w14:paraId="334179A2" w14:textId="62B375D1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Настройка фона подложки: загрузка файла</w:t>
            </w:r>
          </w:p>
        </w:tc>
        <w:tc>
          <w:tcPr>
            <w:tcW w:w="2408" w:type="dxa"/>
            <w:vAlign w:val="center"/>
          </w:tcPr>
          <w:p w14:paraId="71E3F8FE" w14:textId="2BB9DFFF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5046329D" w14:textId="77777777" w:rsidTr="00D03B42">
        <w:tc>
          <w:tcPr>
            <w:tcW w:w="2407" w:type="dxa"/>
            <w:vAlign w:val="center"/>
          </w:tcPr>
          <w:p w14:paraId="4EA3D5CC" w14:textId="1A447D89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83</w:t>
            </w:r>
          </w:p>
        </w:tc>
        <w:tc>
          <w:tcPr>
            <w:tcW w:w="1557" w:type="dxa"/>
            <w:vAlign w:val="center"/>
          </w:tcPr>
          <w:p w14:paraId="7E4DD244" w14:textId="177AE6B7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ТК-6.2.1.3</w:t>
            </w:r>
          </w:p>
        </w:tc>
        <w:tc>
          <w:tcPr>
            <w:tcW w:w="3257" w:type="dxa"/>
            <w:vAlign w:val="center"/>
          </w:tcPr>
          <w:p w14:paraId="0A886EC5" w14:textId="60F1A809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Выгрузка задач</w:t>
            </w:r>
          </w:p>
        </w:tc>
        <w:tc>
          <w:tcPr>
            <w:tcW w:w="2408" w:type="dxa"/>
            <w:vAlign w:val="center"/>
          </w:tcPr>
          <w:p w14:paraId="2F0E3CFB" w14:textId="14D30A7D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6C392D0C" w14:textId="77777777" w:rsidTr="00D03B42">
        <w:tc>
          <w:tcPr>
            <w:tcW w:w="2407" w:type="dxa"/>
            <w:vAlign w:val="center"/>
          </w:tcPr>
          <w:p w14:paraId="30108B2D" w14:textId="5090C058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84</w:t>
            </w:r>
          </w:p>
        </w:tc>
        <w:tc>
          <w:tcPr>
            <w:tcW w:w="1557" w:type="dxa"/>
            <w:vAlign w:val="center"/>
          </w:tcPr>
          <w:p w14:paraId="05B80489" w14:textId="632F495D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ТК-6.2.1.4</w:t>
            </w:r>
          </w:p>
        </w:tc>
        <w:tc>
          <w:tcPr>
            <w:tcW w:w="3257" w:type="dxa"/>
            <w:vAlign w:val="center"/>
          </w:tcPr>
          <w:p w14:paraId="7F929E4F" w14:textId="281E70A5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Добавление проекта в избранное (из доски)</w:t>
            </w:r>
          </w:p>
        </w:tc>
        <w:tc>
          <w:tcPr>
            <w:tcW w:w="2408" w:type="dxa"/>
            <w:vAlign w:val="center"/>
          </w:tcPr>
          <w:p w14:paraId="36D032C9" w14:textId="7F461082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0E4EF65D" w14:textId="77777777" w:rsidTr="00D03B42">
        <w:tc>
          <w:tcPr>
            <w:tcW w:w="2407" w:type="dxa"/>
            <w:vAlign w:val="center"/>
          </w:tcPr>
          <w:p w14:paraId="68821201" w14:textId="5C2FC60F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85</w:t>
            </w:r>
          </w:p>
        </w:tc>
        <w:tc>
          <w:tcPr>
            <w:tcW w:w="1557" w:type="dxa"/>
            <w:vAlign w:val="center"/>
          </w:tcPr>
          <w:p w14:paraId="60F998E3" w14:textId="736800C7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ТК-6.2.1.5</w:t>
            </w:r>
          </w:p>
        </w:tc>
        <w:tc>
          <w:tcPr>
            <w:tcW w:w="3257" w:type="dxa"/>
            <w:vAlign w:val="center"/>
          </w:tcPr>
          <w:p w14:paraId="626B2536" w14:textId="77F2D0D8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Исключение проекта из избранного (из доски)</w:t>
            </w:r>
          </w:p>
        </w:tc>
        <w:tc>
          <w:tcPr>
            <w:tcW w:w="2408" w:type="dxa"/>
            <w:vAlign w:val="center"/>
          </w:tcPr>
          <w:p w14:paraId="437F8646" w14:textId="3DF446C9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76CD5F5F" w14:textId="77777777" w:rsidTr="00D03B42">
        <w:tc>
          <w:tcPr>
            <w:tcW w:w="2407" w:type="dxa"/>
            <w:vAlign w:val="center"/>
          </w:tcPr>
          <w:p w14:paraId="064DF37A" w14:textId="2FCE2257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86</w:t>
            </w:r>
          </w:p>
        </w:tc>
        <w:tc>
          <w:tcPr>
            <w:tcW w:w="1557" w:type="dxa"/>
            <w:vAlign w:val="center"/>
          </w:tcPr>
          <w:p w14:paraId="778250CE" w14:textId="7AC5F561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ТК-6.2.2.1</w:t>
            </w:r>
          </w:p>
        </w:tc>
        <w:tc>
          <w:tcPr>
            <w:tcW w:w="3257" w:type="dxa"/>
            <w:vAlign w:val="center"/>
          </w:tcPr>
          <w:p w14:paraId="5D62E599" w14:textId="1763795C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Настройка фона: загрузка файла размером больше допустимого</w:t>
            </w:r>
          </w:p>
        </w:tc>
        <w:tc>
          <w:tcPr>
            <w:tcW w:w="2408" w:type="dxa"/>
            <w:vAlign w:val="center"/>
          </w:tcPr>
          <w:p w14:paraId="360EF4AD" w14:textId="5F4C54B9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367BD346" w14:textId="77777777" w:rsidTr="00D03B42">
        <w:tc>
          <w:tcPr>
            <w:tcW w:w="2407" w:type="dxa"/>
            <w:vAlign w:val="center"/>
          </w:tcPr>
          <w:p w14:paraId="3FD0A723" w14:textId="120824DF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87</w:t>
            </w:r>
          </w:p>
        </w:tc>
        <w:tc>
          <w:tcPr>
            <w:tcW w:w="1557" w:type="dxa"/>
            <w:vAlign w:val="center"/>
          </w:tcPr>
          <w:p w14:paraId="42A8CBA5" w14:textId="74B93377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ТК-6.2.2.2</w:t>
            </w:r>
          </w:p>
        </w:tc>
        <w:tc>
          <w:tcPr>
            <w:tcW w:w="3257" w:type="dxa"/>
            <w:vAlign w:val="center"/>
          </w:tcPr>
          <w:p w14:paraId="6099624A" w14:textId="7FF84C18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Выгрузка задач без выбора формата</w:t>
            </w:r>
          </w:p>
        </w:tc>
        <w:tc>
          <w:tcPr>
            <w:tcW w:w="2408" w:type="dxa"/>
            <w:vAlign w:val="center"/>
          </w:tcPr>
          <w:p w14:paraId="775C998E" w14:textId="0E5B36E5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34BC82E5" w14:textId="77777777" w:rsidTr="00D03B42">
        <w:tc>
          <w:tcPr>
            <w:tcW w:w="2407" w:type="dxa"/>
            <w:vAlign w:val="center"/>
          </w:tcPr>
          <w:p w14:paraId="4764F37B" w14:textId="5D7B3A81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88</w:t>
            </w:r>
          </w:p>
        </w:tc>
        <w:tc>
          <w:tcPr>
            <w:tcW w:w="1557" w:type="dxa"/>
            <w:vAlign w:val="center"/>
          </w:tcPr>
          <w:p w14:paraId="06DD815D" w14:textId="6107BF66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ТК-6.3.1.1</w:t>
            </w:r>
          </w:p>
        </w:tc>
        <w:tc>
          <w:tcPr>
            <w:tcW w:w="3257" w:type="dxa"/>
            <w:vAlign w:val="center"/>
          </w:tcPr>
          <w:p w14:paraId="7AB891CA" w14:textId="0146A1D9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Сворачивание столбца</w:t>
            </w:r>
          </w:p>
        </w:tc>
        <w:tc>
          <w:tcPr>
            <w:tcW w:w="2408" w:type="dxa"/>
            <w:vAlign w:val="center"/>
          </w:tcPr>
          <w:p w14:paraId="15BDFDC1" w14:textId="5C55A211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537B6FE8" w14:textId="77777777" w:rsidTr="00D03B42">
        <w:tc>
          <w:tcPr>
            <w:tcW w:w="2407" w:type="dxa"/>
            <w:vAlign w:val="center"/>
          </w:tcPr>
          <w:p w14:paraId="3EF6645B" w14:textId="5B80493E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89</w:t>
            </w:r>
          </w:p>
        </w:tc>
        <w:tc>
          <w:tcPr>
            <w:tcW w:w="1557" w:type="dxa"/>
            <w:vAlign w:val="center"/>
          </w:tcPr>
          <w:p w14:paraId="0D74D6BF" w14:textId="5B18A834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ТК-6.3.1.2</w:t>
            </w:r>
          </w:p>
        </w:tc>
        <w:tc>
          <w:tcPr>
            <w:tcW w:w="3257" w:type="dxa"/>
            <w:vAlign w:val="center"/>
          </w:tcPr>
          <w:p w14:paraId="565F0F23" w14:textId="5BF9CA8D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Разворачивание столбца</w:t>
            </w:r>
          </w:p>
        </w:tc>
        <w:tc>
          <w:tcPr>
            <w:tcW w:w="2408" w:type="dxa"/>
            <w:vAlign w:val="center"/>
          </w:tcPr>
          <w:p w14:paraId="17D4A2EF" w14:textId="5C374CD3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5B08394D" w14:textId="77777777" w:rsidTr="00D03B42">
        <w:tc>
          <w:tcPr>
            <w:tcW w:w="2407" w:type="dxa"/>
            <w:vAlign w:val="center"/>
          </w:tcPr>
          <w:p w14:paraId="41810341" w14:textId="42F365BD" w:rsidR="00D03B42" w:rsidRPr="00D03B42" w:rsidRDefault="00D03B42" w:rsidP="00D03B42">
            <w:pPr>
              <w:rPr>
                <w:rFonts w:cs="Times New Roman"/>
              </w:rPr>
            </w:pPr>
            <w:r>
              <w:rPr>
                <w:rFonts w:cs="Times New Roman"/>
              </w:rPr>
              <w:t>90</w:t>
            </w:r>
          </w:p>
        </w:tc>
        <w:tc>
          <w:tcPr>
            <w:tcW w:w="1557" w:type="dxa"/>
            <w:vAlign w:val="center"/>
          </w:tcPr>
          <w:p w14:paraId="0D66A4A4" w14:textId="73C563F3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ТК-6.3.1.3</w:t>
            </w:r>
          </w:p>
        </w:tc>
        <w:tc>
          <w:tcPr>
            <w:tcW w:w="3257" w:type="dxa"/>
            <w:vAlign w:val="center"/>
          </w:tcPr>
          <w:p w14:paraId="35C6DAC1" w14:textId="76986539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Добавление столбца</w:t>
            </w:r>
          </w:p>
        </w:tc>
        <w:tc>
          <w:tcPr>
            <w:tcW w:w="2408" w:type="dxa"/>
            <w:vAlign w:val="center"/>
          </w:tcPr>
          <w:p w14:paraId="28C2FA47" w14:textId="508B3502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399AC3F0" w14:textId="77777777" w:rsidTr="00D03B42">
        <w:tc>
          <w:tcPr>
            <w:tcW w:w="2407" w:type="dxa"/>
            <w:vAlign w:val="center"/>
          </w:tcPr>
          <w:p w14:paraId="658B320F" w14:textId="323175B8" w:rsidR="00D03B42" w:rsidRPr="00D03B42" w:rsidRDefault="00D03B42" w:rsidP="00D03B42">
            <w:pPr>
              <w:rPr>
                <w:rFonts w:cs="Times New Roman"/>
              </w:rPr>
            </w:pPr>
            <w:r>
              <w:rPr>
                <w:rFonts w:cs="Times New Roman"/>
              </w:rPr>
              <w:t>91</w:t>
            </w:r>
          </w:p>
        </w:tc>
        <w:tc>
          <w:tcPr>
            <w:tcW w:w="1557" w:type="dxa"/>
            <w:vAlign w:val="center"/>
          </w:tcPr>
          <w:p w14:paraId="280C69A7" w14:textId="62E12EE6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ТК-6.3.1.4</w:t>
            </w:r>
          </w:p>
        </w:tc>
        <w:tc>
          <w:tcPr>
            <w:tcW w:w="3257" w:type="dxa"/>
            <w:vAlign w:val="center"/>
          </w:tcPr>
          <w:p w14:paraId="7F3DFD56" w14:textId="73D12BA8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Редактирование столбца</w:t>
            </w:r>
          </w:p>
        </w:tc>
        <w:tc>
          <w:tcPr>
            <w:tcW w:w="2408" w:type="dxa"/>
            <w:vAlign w:val="center"/>
          </w:tcPr>
          <w:p w14:paraId="082CCC00" w14:textId="077D7F52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552C9D81" w14:textId="77777777" w:rsidTr="00D03B42">
        <w:tc>
          <w:tcPr>
            <w:tcW w:w="2407" w:type="dxa"/>
            <w:vAlign w:val="center"/>
          </w:tcPr>
          <w:p w14:paraId="015BA0EA" w14:textId="2CAD2B6F" w:rsidR="00D03B42" w:rsidRPr="00D03B42" w:rsidRDefault="00D03B42" w:rsidP="00D03B42">
            <w:pPr>
              <w:rPr>
                <w:rFonts w:cs="Times New Roman"/>
              </w:rPr>
            </w:pPr>
            <w:r>
              <w:rPr>
                <w:rFonts w:cs="Times New Roman"/>
              </w:rPr>
              <w:t>92</w:t>
            </w:r>
          </w:p>
        </w:tc>
        <w:tc>
          <w:tcPr>
            <w:tcW w:w="1557" w:type="dxa"/>
            <w:vAlign w:val="center"/>
          </w:tcPr>
          <w:p w14:paraId="3338D280" w14:textId="7795AA73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ТК-6.3.1.5</w:t>
            </w:r>
          </w:p>
        </w:tc>
        <w:tc>
          <w:tcPr>
            <w:tcW w:w="3257" w:type="dxa"/>
            <w:vAlign w:val="center"/>
          </w:tcPr>
          <w:p w14:paraId="25F059C3" w14:textId="43B8FD88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Удаление пустого столбца</w:t>
            </w:r>
          </w:p>
        </w:tc>
        <w:tc>
          <w:tcPr>
            <w:tcW w:w="2408" w:type="dxa"/>
            <w:vAlign w:val="center"/>
          </w:tcPr>
          <w:p w14:paraId="10B043FB" w14:textId="748A2E59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503706BE" w14:textId="77777777" w:rsidTr="00D03B42">
        <w:tc>
          <w:tcPr>
            <w:tcW w:w="2407" w:type="dxa"/>
            <w:vAlign w:val="center"/>
          </w:tcPr>
          <w:p w14:paraId="2BA35197" w14:textId="543DAA94" w:rsidR="00D03B42" w:rsidRPr="00D03B42" w:rsidRDefault="00D03B42" w:rsidP="00D03B42">
            <w:pPr>
              <w:rPr>
                <w:rFonts w:cs="Times New Roman"/>
              </w:rPr>
            </w:pPr>
            <w:r>
              <w:rPr>
                <w:rFonts w:cs="Times New Roman"/>
              </w:rPr>
              <w:t>93</w:t>
            </w:r>
          </w:p>
        </w:tc>
        <w:tc>
          <w:tcPr>
            <w:tcW w:w="1557" w:type="dxa"/>
            <w:vAlign w:val="center"/>
          </w:tcPr>
          <w:p w14:paraId="337DE96B" w14:textId="2393D22E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ТК-6.3.2.1</w:t>
            </w:r>
          </w:p>
        </w:tc>
        <w:tc>
          <w:tcPr>
            <w:tcW w:w="3257" w:type="dxa"/>
            <w:vAlign w:val="center"/>
          </w:tcPr>
          <w:p w14:paraId="0070865E" w14:textId="78F2E99A" w:rsidR="00D03B42" w:rsidRPr="00D03B42" w:rsidRDefault="00D03B42" w:rsidP="00D03B42">
            <w:pPr>
              <w:rPr>
                <w:rFonts w:cs="Times New Roman"/>
              </w:rPr>
            </w:pPr>
            <w:r w:rsidRPr="00D03B42">
              <w:rPr>
                <w:rFonts w:cs="Times New Roman"/>
                <w:color w:val="0F1115"/>
              </w:rPr>
              <w:t>Удаление столбца с задачами</w:t>
            </w:r>
          </w:p>
        </w:tc>
        <w:tc>
          <w:tcPr>
            <w:tcW w:w="2408" w:type="dxa"/>
            <w:vAlign w:val="center"/>
          </w:tcPr>
          <w:p w14:paraId="77DF651D" w14:textId="74210A0F" w:rsidR="00D03B42" w:rsidRPr="00D03B42" w:rsidRDefault="00D03B42" w:rsidP="00D03B42">
            <w:pPr>
              <w:rPr>
                <w:rFonts w:cs="Times New Roman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  <w:tr w:rsidR="00D03B42" w14:paraId="0E3AE4D6" w14:textId="77777777" w:rsidTr="00D03B42">
        <w:tc>
          <w:tcPr>
            <w:tcW w:w="2407" w:type="dxa"/>
            <w:vAlign w:val="center"/>
          </w:tcPr>
          <w:p w14:paraId="2EA68ADE" w14:textId="2D66535E" w:rsidR="00D03B42" w:rsidRPr="00D03B42" w:rsidRDefault="00D03B42" w:rsidP="00D03B42">
            <w:pPr>
              <w:rPr>
                <w:rFonts w:cs="Times New Roman"/>
                <w:color w:val="0F1115"/>
              </w:rPr>
            </w:pPr>
            <w:r>
              <w:rPr>
                <w:rFonts w:cs="Times New Roman"/>
                <w:color w:val="0F1115"/>
              </w:rPr>
              <w:t>94</w:t>
            </w:r>
          </w:p>
        </w:tc>
        <w:tc>
          <w:tcPr>
            <w:tcW w:w="1557" w:type="dxa"/>
            <w:vAlign w:val="center"/>
          </w:tcPr>
          <w:p w14:paraId="462A29B6" w14:textId="5DAE49CB" w:rsidR="00D03B42" w:rsidRPr="00D03B42" w:rsidRDefault="00D03B42" w:rsidP="00D03B42">
            <w:pPr>
              <w:rPr>
                <w:rFonts w:cs="Times New Roman"/>
                <w:color w:val="0F1115"/>
              </w:rPr>
            </w:pPr>
            <w:r w:rsidRPr="00D03B42">
              <w:rPr>
                <w:rFonts w:cs="Times New Roman"/>
                <w:color w:val="0F1115"/>
              </w:rPr>
              <w:t>ТК-6.3.2.</w:t>
            </w:r>
            <w:r>
              <w:rPr>
                <w:rFonts w:cs="Times New Roman"/>
                <w:color w:val="0F1115"/>
              </w:rPr>
              <w:t>2</w:t>
            </w:r>
          </w:p>
        </w:tc>
        <w:tc>
          <w:tcPr>
            <w:tcW w:w="3257" w:type="dxa"/>
            <w:vAlign w:val="center"/>
          </w:tcPr>
          <w:p w14:paraId="5A8F0B66" w14:textId="622C364B" w:rsidR="00D03B42" w:rsidRPr="00D03B42" w:rsidRDefault="00D03B42" w:rsidP="00D03B42">
            <w:pPr>
              <w:rPr>
                <w:rFonts w:cs="Times New Roman"/>
                <w:color w:val="0F1115"/>
              </w:rPr>
            </w:pPr>
            <w:r w:rsidRPr="00D03B42">
              <w:rPr>
                <w:rFonts w:cs="Times New Roman"/>
                <w:color w:val="0F1115"/>
              </w:rPr>
              <w:t>Попытка стереть название задачи</w:t>
            </w:r>
          </w:p>
        </w:tc>
        <w:tc>
          <w:tcPr>
            <w:tcW w:w="2408" w:type="dxa"/>
            <w:vAlign w:val="center"/>
          </w:tcPr>
          <w:p w14:paraId="3CB5318E" w14:textId="0469ADD4" w:rsidR="00D03B42" w:rsidRPr="005C5DA1" w:rsidRDefault="00D03B42" w:rsidP="00D03B42">
            <w:pPr>
              <w:rPr>
                <w:rFonts w:cs="Times New Roman"/>
                <w:color w:val="0F1115"/>
              </w:rPr>
            </w:pPr>
            <w:r w:rsidRPr="005C5DA1">
              <w:rPr>
                <w:rFonts w:cs="Times New Roman"/>
                <w:color w:val="0F1115"/>
              </w:rPr>
              <w:t>Пройдено</w:t>
            </w:r>
          </w:p>
        </w:tc>
      </w:tr>
    </w:tbl>
    <w:p w14:paraId="2EE1A8DD" w14:textId="651DDF3C" w:rsidR="00626828" w:rsidRDefault="00626828" w:rsidP="00626828">
      <w:pPr>
        <w:pStyle w:val="1"/>
      </w:pPr>
      <w:bookmarkStart w:id="17" w:name="_Toc235787152"/>
      <w:r>
        <w:t>Найденные баги</w:t>
      </w:r>
      <w:bookmarkEnd w:id="17"/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1855"/>
        <w:gridCol w:w="3243"/>
        <w:gridCol w:w="2127"/>
        <w:gridCol w:w="2409"/>
      </w:tblGrid>
      <w:tr w:rsidR="00626828" w14:paraId="465EDFA2" w14:textId="77777777" w:rsidTr="003E159D">
        <w:tc>
          <w:tcPr>
            <w:tcW w:w="1855" w:type="dxa"/>
            <w:vAlign w:val="center"/>
          </w:tcPr>
          <w:p w14:paraId="42752A35" w14:textId="0121D3A1" w:rsidR="00626828" w:rsidRPr="00626828" w:rsidRDefault="00626828" w:rsidP="00626828">
            <w:pPr>
              <w:rPr>
                <w:rFonts w:cs="Times New Roman"/>
              </w:rPr>
            </w:pPr>
            <w:r w:rsidRPr="00626828">
              <w:rPr>
                <w:rFonts w:cs="Times New Roman"/>
                <w:color w:val="0F1115"/>
              </w:rPr>
              <w:t>ID</w:t>
            </w:r>
          </w:p>
        </w:tc>
        <w:tc>
          <w:tcPr>
            <w:tcW w:w="3243" w:type="dxa"/>
            <w:vAlign w:val="center"/>
          </w:tcPr>
          <w:p w14:paraId="23E1029B" w14:textId="09C08B74" w:rsidR="00626828" w:rsidRPr="00626828" w:rsidRDefault="00626828" w:rsidP="00626828">
            <w:pPr>
              <w:rPr>
                <w:rFonts w:cs="Times New Roman"/>
              </w:rPr>
            </w:pPr>
            <w:r w:rsidRPr="00626828">
              <w:rPr>
                <w:rFonts w:cs="Times New Roman"/>
                <w:color w:val="0F1115"/>
              </w:rPr>
              <w:t>Название</w:t>
            </w:r>
          </w:p>
        </w:tc>
        <w:tc>
          <w:tcPr>
            <w:tcW w:w="2127" w:type="dxa"/>
            <w:vAlign w:val="center"/>
          </w:tcPr>
          <w:p w14:paraId="0A2DB580" w14:textId="0805C8E4" w:rsidR="00626828" w:rsidRPr="00626828" w:rsidRDefault="00626828" w:rsidP="00626828">
            <w:pPr>
              <w:rPr>
                <w:rFonts w:cs="Times New Roman"/>
              </w:rPr>
            </w:pPr>
            <w:r>
              <w:rPr>
                <w:rFonts w:cs="Times New Roman"/>
              </w:rPr>
              <w:t>Статус теста</w:t>
            </w:r>
          </w:p>
        </w:tc>
        <w:tc>
          <w:tcPr>
            <w:tcW w:w="2409" w:type="dxa"/>
            <w:vAlign w:val="center"/>
          </w:tcPr>
          <w:p w14:paraId="1698A407" w14:textId="09240597" w:rsidR="00626828" w:rsidRPr="00626828" w:rsidRDefault="00626828" w:rsidP="00626828">
            <w:pPr>
              <w:rPr>
                <w:rFonts w:cs="Times New Roman"/>
              </w:rPr>
            </w:pPr>
            <w:r w:rsidRPr="00626828">
              <w:rPr>
                <w:rFonts w:cs="Times New Roman"/>
                <w:color w:val="0F1115"/>
              </w:rPr>
              <w:t>Серьезность</w:t>
            </w:r>
          </w:p>
        </w:tc>
      </w:tr>
      <w:tr w:rsidR="00626828" w14:paraId="79F107B9" w14:textId="77777777" w:rsidTr="003E159D">
        <w:tc>
          <w:tcPr>
            <w:tcW w:w="1855" w:type="dxa"/>
            <w:vAlign w:val="center"/>
          </w:tcPr>
          <w:p w14:paraId="40B61D66" w14:textId="5BC516AE" w:rsidR="00626828" w:rsidRPr="00626828" w:rsidRDefault="00626828" w:rsidP="00626828">
            <w:pPr>
              <w:rPr>
                <w:rFonts w:cs="Times New Roman"/>
              </w:rPr>
            </w:pPr>
            <w:r w:rsidRPr="00626828">
              <w:rPr>
                <w:rFonts w:cs="Times New Roman"/>
                <w:color w:val="0F1115"/>
              </w:rPr>
              <w:t>BUG-001</w:t>
            </w:r>
          </w:p>
        </w:tc>
        <w:tc>
          <w:tcPr>
            <w:tcW w:w="3243" w:type="dxa"/>
            <w:vAlign w:val="center"/>
          </w:tcPr>
          <w:p w14:paraId="259299D7" w14:textId="3303FB29" w:rsidR="00626828" w:rsidRPr="00626828" w:rsidRDefault="00626828" w:rsidP="00626828">
            <w:pPr>
              <w:rPr>
                <w:rFonts w:cs="Times New Roman"/>
              </w:rPr>
            </w:pPr>
            <w:r w:rsidRPr="00626828">
              <w:rPr>
                <w:rFonts w:cs="Times New Roman"/>
                <w:color w:val="0F1115"/>
              </w:rPr>
              <w:t>Опечатка в тексте письма для восстановления пароля («что бы» вместо «чтобы»)</w:t>
            </w:r>
          </w:p>
        </w:tc>
        <w:tc>
          <w:tcPr>
            <w:tcW w:w="2127" w:type="dxa"/>
            <w:vAlign w:val="center"/>
          </w:tcPr>
          <w:p w14:paraId="04248109" w14:textId="6CD7F84F" w:rsidR="00626828" w:rsidRPr="00626828" w:rsidRDefault="00626828" w:rsidP="00626828">
            <w:pPr>
              <w:rPr>
                <w:rFonts w:cs="Times New Roman"/>
              </w:rPr>
            </w:pPr>
            <w:r>
              <w:rPr>
                <w:rFonts w:cs="Times New Roman"/>
              </w:rPr>
              <w:t>Пройдено</w:t>
            </w:r>
          </w:p>
        </w:tc>
        <w:tc>
          <w:tcPr>
            <w:tcW w:w="2409" w:type="dxa"/>
            <w:vAlign w:val="center"/>
          </w:tcPr>
          <w:p w14:paraId="0776E507" w14:textId="74BFE398" w:rsidR="00626828" w:rsidRPr="00626828" w:rsidRDefault="003E159D" w:rsidP="00626828">
            <w:pPr>
              <w:rPr>
                <w:rFonts w:cs="Times New Roman"/>
              </w:rPr>
            </w:pPr>
            <w:r>
              <w:rPr>
                <w:rFonts w:cs="Times New Roman"/>
                <w:color w:val="0F1115"/>
              </w:rPr>
              <w:t>Низкая</w:t>
            </w:r>
          </w:p>
        </w:tc>
      </w:tr>
      <w:tr w:rsidR="00626828" w14:paraId="4E91913F" w14:textId="77777777" w:rsidTr="003E159D">
        <w:tc>
          <w:tcPr>
            <w:tcW w:w="1855" w:type="dxa"/>
            <w:vAlign w:val="center"/>
          </w:tcPr>
          <w:p w14:paraId="2EC247B5" w14:textId="0B4E4FA6" w:rsidR="00626828" w:rsidRPr="00626828" w:rsidRDefault="00626828" w:rsidP="00626828">
            <w:pPr>
              <w:rPr>
                <w:rFonts w:cs="Times New Roman"/>
              </w:rPr>
            </w:pPr>
            <w:r w:rsidRPr="00626828">
              <w:rPr>
                <w:rFonts w:cs="Times New Roman"/>
                <w:color w:val="0F1115"/>
              </w:rPr>
              <w:t>BUG-002</w:t>
            </w:r>
          </w:p>
        </w:tc>
        <w:tc>
          <w:tcPr>
            <w:tcW w:w="3243" w:type="dxa"/>
            <w:vAlign w:val="center"/>
          </w:tcPr>
          <w:p w14:paraId="6E45BC33" w14:textId="56524CED" w:rsidR="00626828" w:rsidRPr="00626828" w:rsidRDefault="00626828" w:rsidP="00626828">
            <w:pPr>
              <w:rPr>
                <w:rFonts w:cs="Times New Roman"/>
              </w:rPr>
            </w:pPr>
            <w:r w:rsidRPr="00626828">
              <w:rPr>
                <w:rFonts w:cs="Times New Roman"/>
                <w:color w:val="0F1115"/>
              </w:rPr>
              <w:t>Кнопка «Открыть» в письме не ведет на страницу смены пароля</w:t>
            </w:r>
          </w:p>
        </w:tc>
        <w:tc>
          <w:tcPr>
            <w:tcW w:w="2127" w:type="dxa"/>
            <w:vAlign w:val="center"/>
          </w:tcPr>
          <w:p w14:paraId="0451DB61" w14:textId="4AB9B4BE" w:rsidR="00626828" w:rsidRPr="00626828" w:rsidRDefault="00626828" w:rsidP="00626828">
            <w:pPr>
              <w:rPr>
                <w:rFonts w:cs="Times New Roman"/>
              </w:rPr>
            </w:pPr>
            <w:r>
              <w:rPr>
                <w:rFonts w:cs="Times New Roman"/>
              </w:rPr>
              <w:t>Не пройдено</w:t>
            </w:r>
          </w:p>
        </w:tc>
        <w:tc>
          <w:tcPr>
            <w:tcW w:w="2409" w:type="dxa"/>
            <w:vAlign w:val="center"/>
          </w:tcPr>
          <w:p w14:paraId="5359CC9D" w14:textId="4DD4DDCD" w:rsidR="00626828" w:rsidRPr="00626828" w:rsidRDefault="00626828" w:rsidP="00626828">
            <w:pPr>
              <w:rPr>
                <w:rFonts w:cs="Times New Roman"/>
              </w:rPr>
            </w:pPr>
            <w:r>
              <w:rPr>
                <w:rFonts w:cs="Times New Roman"/>
                <w:color w:val="0F1115"/>
              </w:rPr>
              <w:t>Критическая</w:t>
            </w:r>
          </w:p>
        </w:tc>
      </w:tr>
      <w:tr w:rsidR="00626828" w14:paraId="3D601017" w14:textId="77777777" w:rsidTr="003E159D">
        <w:tc>
          <w:tcPr>
            <w:tcW w:w="1855" w:type="dxa"/>
            <w:vAlign w:val="center"/>
          </w:tcPr>
          <w:p w14:paraId="417DF09C" w14:textId="4B3FC8C0" w:rsidR="00626828" w:rsidRPr="00626828" w:rsidRDefault="00626828" w:rsidP="00626828">
            <w:pPr>
              <w:rPr>
                <w:rFonts w:cs="Times New Roman"/>
              </w:rPr>
            </w:pPr>
            <w:r w:rsidRPr="00626828">
              <w:rPr>
                <w:rFonts w:cs="Times New Roman"/>
                <w:color w:val="0F1115"/>
              </w:rPr>
              <w:t>BUG-003</w:t>
            </w:r>
          </w:p>
        </w:tc>
        <w:tc>
          <w:tcPr>
            <w:tcW w:w="3243" w:type="dxa"/>
            <w:vAlign w:val="center"/>
          </w:tcPr>
          <w:p w14:paraId="17845888" w14:textId="20E6751C" w:rsidR="00626828" w:rsidRPr="00626828" w:rsidRDefault="00626828" w:rsidP="00626828">
            <w:pPr>
              <w:rPr>
                <w:rFonts w:cs="Times New Roman"/>
              </w:rPr>
            </w:pPr>
            <w:r w:rsidRPr="00626828">
              <w:rPr>
                <w:rFonts w:cs="Times New Roman"/>
                <w:color w:val="0F1115"/>
              </w:rPr>
              <w:t>Ссылки для сброса пароля полностью неработоспособны</w:t>
            </w:r>
            <w:r>
              <w:rPr>
                <w:rFonts w:cs="Times New Roman"/>
                <w:color w:val="0F1115"/>
              </w:rPr>
              <w:t>, страница восстановления пароля недоступна</w:t>
            </w:r>
          </w:p>
        </w:tc>
        <w:tc>
          <w:tcPr>
            <w:tcW w:w="2127" w:type="dxa"/>
            <w:vAlign w:val="center"/>
          </w:tcPr>
          <w:p w14:paraId="4B45144D" w14:textId="2A9CF58D" w:rsidR="00626828" w:rsidRPr="00626828" w:rsidRDefault="00626828" w:rsidP="00626828">
            <w:pPr>
              <w:rPr>
                <w:rFonts w:cs="Times New Roman"/>
              </w:rPr>
            </w:pPr>
            <w:r>
              <w:rPr>
                <w:rFonts w:cs="Times New Roman"/>
              </w:rPr>
              <w:t>Заблокировано</w:t>
            </w:r>
          </w:p>
        </w:tc>
        <w:tc>
          <w:tcPr>
            <w:tcW w:w="2409" w:type="dxa"/>
            <w:vAlign w:val="center"/>
          </w:tcPr>
          <w:p w14:paraId="34289EF9" w14:textId="53D733A7" w:rsidR="00626828" w:rsidRPr="00626828" w:rsidRDefault="00626828" w:rsidP="00626828">
            <w:pPr>
              <w:rPr>
                <w:rFonts w:cs="Times New Roman"/>
                <w:b/>
                <w:bCs/>
              </w:rPr>
            </w:pPr>
            <w:r w:rsidRPr="00626828">
              <w:rPr>
                <w:rStyle w:val="aff7"/>
                <w:b w:val="0"/>
                <w:bCs w:val="0"/>
                <w:color w:val="0F1115"/>
              </w:rPr>
              <w:t>К</w:t>
            </w:r>
            <w:r w:rsidRPr="00626828">
              <w:rPr>
                <w:rStyle w:val="aff7"/>
                <w:b w:val="0"/>
                <w:bCs w:val="0"/>
              </w:rPr>
              <w:t>ритическая</w:t>
            </w:r>
          </w:p>
        </w:tc>
      </w:tr>
      <w:tr w:rsidR="00626828" w14:paraId="55B1F92B" w14:textId="77777777" w:rsidTr="003E159D">
        <w:tc>
          <w:tcPr>
            <w:tcW w:w="1855" w:type="dxa"/>
            <w:vAlign w:val="center"/>
          </w:tcPr>
          <w:p w14:paraId="29560ABD" w14:textId="7B8739AD" w:rsidR="00626828" w:rsidRPr="00626828" w:rsidRDefault="00626828" w:rsidP="00626828">
            <w:pPr>
              <w:rPr>
                <w:rFonts w:cs="Times New Roman"/>
              </w:rPr>
            </w:pPr>
            <w:r w:rsidRPr="00626828">
              <w:rPr>
                <w:rFonts w:cs="Times New Roman"/>
                <w:color w:val="0F1115"/>
              </w:rPr>
              <w:t>BUG-004</w:t>
            </w:r>
          </w:p>
        </w:tc>
        <w:tc>
          <w:tcPr>
            <w:tcW w:w="3243" w:type="dxa"/>
            <w:vAlign w:val="center"/>
          </w:tcPr>
          <w:p w14:paraId="64E6B9F8" w14:textId="262FFADE" w:rsidR="00626828" w:rsidRPr="00626828" w:rsidRDefault="00626828" w:rsidP="00626828">
            <w:pPr>
              <w:rPr>
                <w:rFonts w:cs="Times New Roman"/>
              </w:rPr>
            </w:pPr>
            <w:r>
              <w:rPr>
                <w:rFonts w:cs="Times New Roman"/>
              </w:rPr>
              <w:t>Пользовательская иконка при создании проекта не сохраняется</w:t>
            </w:r>
          </w:p>
        </w:tc>
        <w:tc>
          <w:tcPr>
            <w:tcW w:w="2127" w:type="dxa"/>
            <w:vAlign w:val="center"/>
          </w:tcPr>
          <w:p w14:paraId="0279399C" w14:textId="0C990AC0" w:rsidR="00626828" w:rsidRPr="00626828" w:rsidRDefault="00626828" w:rsidP="00626828">
            <w:pPr>
              <w:rPr>
                <w:rFonts w:cs="Times New Roman"/>
              </w:rPr>
            </w:pPr>
            <w:r>
              <w:rPr>
                <w:rFonts w:cs="Times New Roman"/>
              </w:rPr>
              <w:t>Пройдено</w:t>
            </w:r>
          </w:p>
        </w:tc>
        <w:tc>
          <w:tcPr>
            <w:tcW w:w="2409" w:type="dxa"/>
            <w:vAlign w:val="center"/>
          </w:tcPr>
          <w:p w14:paraId="7FA3D954" w14:textId="770835C4" w:rsidR="00626828" w:rsidRPr="00626828" w:rsidRDefault="003E159D" w:rsidP="00626828">
            <w:pPr>
              <w:rPr>
                <w:rFonts w:cs="Times New Roman"/>
              </w:rPr>
            </w:pPr>
            <w:r>
              <w:rPr>
                <w:rFonts w:cs="Times New Roman"/>
              </w:rPr>
              <w:t>Средняя</w:t>
            </w:r>
          </w:p>
        </w:tc>
      </w:tr>
      <w:tr w:rsidR="00626828" w14:paraId="1153693B" w14:textId="77777777" w:rsidTr="003E159D">
        <w:tc>
          <w:tcPr>
            <w:tcW w:w="1855" w:type="dxa"/>
            <w:vAlign w:val="center"/>
          </w:tcPr>
          <w:p w14:paraId="27B0DD4F" w14:textId="4B704544" w:rsidR="00626828" w:rsidRDefault="00626828" w:rsidP="00626828">
            <w:r w:rsidRPr="00626828">
              <w:rPr>
                <w:rFonts w:cs="Times New Roman"/>
                <w:color w:val="0F1115"/>
              </w:rPr>
              <w:t>BUG-00</w:t>
            </w:r>
            <w:r>
              <w:rPr>
                <w:rFonts w:cs="Times New Roman"/>
                <w:color w:val="0F1115"/>
              </w:rPr>
              <w:t>5</w:t>
            </w:r>
          </w:p>
        </w:tc>
        <w:tc>
          <w:tcPr>
            <w:tcW w:w="3243" w:type="dxa"/>
          </w:tcPr>
          <w:p w14:paraId="4726EEC0" w14:textId="6F05BC12" w:rsidR="00626828" w:rsidRDefault="00626828" w:rsidP="00626828">
            <w:r w:rsidRPr="00626828">
              <w:rPr>
                <w:rFonts w:cs="Times New Roman"/>
                <w:color w:val="0F1115"/>
              </w:rPr>
              <w:t xml:space="preserve">Страница вылетает при вводе </w:t>
            </w:r>
            <w:proofErr w:type="gramStart"/>
            <w:r w:rsidRPr="00626828">
              <w:rPr>
                <w:rFonts w:cs="Times New Roman"/>
                <w:color w:val="0F1115"/>
              </w:rPr>
              <w:t>спецсимволов</w:t>
            </w:r>
            <w:r w:rsidR="003E159D">
              <w:rPr>
                <w:rFonts w:cs="Times New Roman"/>
                <w:color w:val="0F1115"/>
              </w:rPr>
              <w:t xml:space="preserve"> ;</w:t>
            </w:r>
            <w:proofErr w:type="gramEnd"/>
            <w:r w:rsidR="003E159D">
              <w:rPr>
                <w:rFonts w:cs="Times New Roman"/>
                <w:color w:val="0F1115"/>
              </w:rPr>
              <w:t xml:space="preserve"> </w:t>
            </w:r>
            <w:proofErr w:type="gramStart"/>
            <w:r w:rsidR="003E159D">
              <w:rPr>
                <w:rFonts w:cs="Times New Roman"/>
                <w:color w:val="0F1115"/>
              </w:rPr>
              <w:t>( )</w:t>
            </w:r>
            <w:proofErr w:type="gramEnd"/>
            <w:r w:rsidR="003E159D">
              <w:rPr>
                <w:rFonts w:cs="Times New Roman"/>
                <w:color w:val="0F1115"/>
              </w:rPr>
              <w:t xml:space="preserve"> </w:t>
            </w:r>
            <w:proofErr w:type="gramStart"/>
            <w:r w:rsidR="003E159D">
              <w:rPr>
                <w:rFonts w:cs="Times New Roman"/>
                <w:color w:val="0F1115"/>
              </w:rPr>
              <w:t>! ?</w:t>
            </w:r>
            <w:proofErr w:type="gramEnd"/>
            <w:r w:rsidRPr="00626828">
              <w:rPr>
                <w:rFonts w:cs="Times New Roman"/>
                <w:color w:val="0F1115"/>
              </w:rPr>
              <w:t> в название проекта</w:t>
            </w:r>
          </w:p>
        </w:tc>
        <w:tc>
          <w:tcPr>
            <w:tcW w:w="2127" w:type="dxa"/>
          </w:tcPr>
          <w:p w14:paraId="3BA2076E" w14:textId="132F45D1" w:rsidR="00626828" w:rsidRDefault="00626828" w:rsidP="00626828">
            <w:r>
              <w:t>Не пройдено</w:t>
            </w:r>
          </w:p>
        </w:tc>
        <w:tc>
          <w:tcPr>
            <w:tcW w:w="2409" w:type="dxa"/>
          </w:tcPr>
          <w:p w14:paraId="5203CBF8" w14:textId="48B39139" w:rsidR="00626828" w:rsidRPr="00626828" w:rsidRDefault="00626828" w:rsidP="00626828">
            <w:pPr>
              <w:rPr>
                <w:b/>
                <w:bCs/>
              </w:rPr>
            </w:pPr>
            <w:r w:rsidRPr="00626828">
              <w:rPr>
                <w:rStyle w:val="aff7"/>
                <w:b w:val="0"/>
                <w:bCs w:val="0"/>
                <w:color w:val="0F1115"/>
              </w:rPr>
              <w:t>Средняя</w:t>
            </w:r>
          </w:p>
        </w:tc>
      </w:tr>
    </w:tbl>
    <w:p w14:paraId="6351B767" w14:textId="77777777" w:rsidR="00D03B42" w:rsidRPr="00D03B42" w:rsidRDefault="00D03B42" w:rsidP="00D03B42"/>
    <w:p w14:paraId="697B9F40" w14:textId="469948C5" w:rsidR="003E159D" w:rsidRDefault="003E159D" w:rsidP="00752D86">
      <w:r>
        <w:t>Риски, связанные с найденными багами:</w:t>
      </w:r>
    </w:p>
    <w:p w14:paraId="7CFEC64E" w14:textId="64CEEB52" w:rsidR="003E159D" w:rsidRDefault="003E159D" w:rsidP="003E159D">
      <w:pPr>
        <w:pStyle w:val="ad"/>
        <w:numPr>
          <w:ilvl w:val="0"/>
          <w:numId w:val="48"/>
        </w:numPr>
        <w:ind w:left="0" w:firstLine="426"/>
      </w:pPr>
      <w:r>
        <w:t>Критический риск (BUG-</w:t>
      </w:r>
      <w:proofErr w:type="gramStart"/>
      <w:r>
        <w:t>00</w:t>
      </w:r>
      <w:r>
        <w:t>2-3</w:t>
      </w:r>
      <w:proofErr w:type="gramEnd"/>
      <w:r>
        <w:t xml:space="preserve">): </w:t>
      </w:r>
      <w:r>
        <w:t>ф</w:t>
      </w:r>
      <w:r>
        <w:t>ункциональность восстановления пароля полностью заблокирована. Пользователь не может получить доступ к аккаунту при забытом пароле. Обходных путей нет. Требуется немедленное исправление.</w:t>
      </w:r>
    </w:p>
    <w:p w14:paraId="0847716C" w14:textId="7AE87096" w:rsidR="003E159D" w:rsidRDefault="003E159D" w:rsidP="003E159D">
      <w:pPr>
        <w:pStyle w:val="ad"/>
        <w:numPr>
          <w:ilvl w:val="0"/>
          <w:numId w:val="48"/>
        </w:numPr>
        <w:ind w:left="0" w:firstLine="426"/>
      </w:pPr>
      <w:r>
        <w:t>Средний риск (BUG-00</w:t>
      </w:r>
      <w:r>
        <w:t>4</w:t>
      </w:r>
      <w:r>
        <w:t>):</w:t>
      </w:r>
      <w:r>
        <w:t xml:space="preserve"> иконка из файла пользователя не сохраняется. Ошибка не влияет на функционал сервиса, но может быть неприятной и существенной для пользователя.</w:t>
      </w:r>
    </w:p>
    <w:p w14:paraId="4D906DBE" w14:textId="42E308E6" w:rsidR="003E159D" w:rsidRDefault="003E159D" w:rsidP="003E159D">
      <w:pPr>
        <w:pStyle w:val="ad"/>
        <w:numPr>
          <w:ilvl w:val="0"/>
          <w:numId w:val="48"/>
        </w:numPr>
        <w:ind w:left="0" w:firstLine="426"/>
      </w:pPr>
      <w:r>
        <w:lastRenderedPageBreak/>
        <w:t xml:space="preserve">Средний риск (BUG-005): </w:t>
      </w:r>
      <w:r>
        <w:t>н</w:t>
      </w:r>
      <w:r>
        <w:t>екорректная валидация названий проектов приводит к вылету страницы при вводе некоторых спецсимволов. Валидация работает непредсказуемо.</w:t>
      </w:r>
      <w:r w:rsidRPr="003E159D">
        <w:t xml:space="preserve"> </w:t>
      </w:r>
      <w:r>
        <w:t>Ошибка не влияет на функционал сервиса, но может быть неприятной и существенной для пользователя.</w:t>
      </w:r>
    </w:p>
    <w:p w14:paraId="13A697C2" w14:textId="3071212E" w:rsidR="003E159D" w:rsidRDefault="003E159D" w:rsidP="003E159D">
      <w:pPr>
        <w:pStyle w:val="ad"/>
        <w:numPr>
          <w:ilvl w:val="0"/>
          <w:numId w:val="48"/>
        </w:numPr>
        <w:ind w:left="0" w:firstLine="426"/>
      </w:pPr>
      <w:r>
        <w:t xml:space="preserve">Низкий риск (BUG-001): </w:t>
      </w:r>
      <w:r>
        <w:t>о</w:t>
      </w:r>
      <w:r>
        <w:t>печатка в тексте письма не влия</w:t>
      </w:r>
      <w:r>
        <w:t>ет</w:t>
      </w:r>
      <w:r>
        <w:t xml:space="preserve"> на функциональность, но создают впечатление некачественного продукта.</w:t>
      </w:r>
    </w:p>
    <w:p w14:paraId="42A071A5" w14:textId="0132623B" w:rsidR="003E159D" w:rsidRDefault="003E159D" w:rsidP="003E159D">
      <w:pPr>
        <w:pStyle w:val="1"/>
      </w:pPr>
      <w:bookmarkStart w:id="18" w:name="_Toc235787153"/>
      <w:r>
        <w:t>Регрессионный набор критических тестов</w:t>
      </w:r>
      <w:bookmarkEnd w:id="18"/>
      <w: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3E159D" w14:paraId="63EBD72A" w14:textId="77777777" w:rsidTr="00132462">
        <w:tc>
          <w:tcPr>
            <w:tcW w:w="2407" w:type="dxa"/>
            <w:vAlign w:val="center"/>
          </w:tcPr>
          <w:p w14:paraId="528DF91D" w14:textId="00C0C948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№</w:t>
            </w:r>
          </w:p>
        </w:tc>
        <w:tc>
          <w:tcPr>
            <w:tcW w:w="2407" w:type="dxa"/>
            <w:vAlign w:val="center"/>
          </w:tcPr>
          <w:p w14:paraId="2B9AA9D9" w14:textId="7EF68AF2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ID теста</w:t>
            </w:r>
          </w:p>
        </w:tc>
        <w:tc>
          <w:tcPr>
            <w:tcW w:w="2407" w:type="dxa"/>
            <w:vAlign w:val="center"/>
          </w:tcPr>
          <w:p w14:paraId="6772BB47" w14:textId="533D642B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Название</w:t>
            </w:r>
          </w:p>
        </w:tc>
        <w:tc>
          <w:tcPr>
            <w:tcW w:w="2408" w:type="dxa"/>
            <w:vAlign w:val="center"/>
          </w:tcPr>
          <w:p w14:paraId="37877DA4" w14:textId="7538AD8B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Раздел</w:t>
            </w:r>
          </w:p>
        </w:tc>
      </w:tr>
      <w:tr w:rsidR="003E159D" w14:paraId="4BE0A721" w14:textId="77777777" w:rsidTr="00132462">
        <w:tc>
          <w:tcPr>
            <w:tcW w:w="2407" w:type="dxa"/>
            <w:vAlign w:val="center"/>
          </w:tcPr>
          <w:p w14:paraId="69AA573F" w14:textId="1A66AB3A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1</w:t>
            </w:r>
          </w:p>
        </w:tc>
        <w:tc>
          <w:tcPr>
            <w:tcW w:w="2407" w:type="dxa"/>
            <w:vAlign w:val="center"/>
          </w:tcPr>
          <w:p w14:paraId="46E208CB" w14:textId="6FC3A21D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ТК-1.1.1</w:t>
            </w:r>
          </w:p>
        </w:tc>
        <w:tc>
          <w:tcPr>
            <w:tcW w:w="2407" w:type="dxa"/>
            <w:vAlign w:val="center"/>
          </w:tcPr>
          <w:p w14:paraId="687825B7" w14:textId="3F2F2EC4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Успешная авторизация</w:t>
            </w:r>
          </w:p>
        </w:tc>
        <w:tc>
          <w:tcPr>
            <w:tcW w:w="2408" w:type="dxa"/>
            <w:vAlign w:val="center"/>
          </w:tcPr>
          <w:p w14:paraId="644BD2BE" w14:textId="1021F557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Авторизация</w:t>
            </w:r>
          </w:p>
        </w:tc>
      </w:tr>
      <w:tr w:rsidR="003E159D" w14:paraId="096F47CA" w14:textId="77777777" w:rsidTr="00132462">
        <w:tc>
          <w:tcPr>
            <w:tcW w:w="2407" w:type="dxa"/>
            <w:vAlign w:val="center"/>
          </w:tcPr>
          <w:p w14:paraId="04786A3E" w14:textId="01CDBFCF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2</w:t>
            </w:r>
          </w:p>
        </w:tc>
        <w:tc>
          <w:tcPr>
            <w:tcW w:w="2407" w:type="dxa"/>
            <w:vAlign w:val="center"/>
          </w:tcPr>
          <w:p w14:paraId="1A908A6B" w14:textId="4D441A53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ТК-1.2.3</w:t>
            </w:r>
          </w:p>
        </w:tc>
        <w:tc>
          <w:tcPr>
            <w:tcW w:w="2407" w:type="dxa"/>
            <w:vAlign w:val="center"/>
          </w:tcPr>
          <w:p w14:paraId="361ADFB2" w14:textId="48B2CFD9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Неверный пароль</w:t>
            </w:r>
          </w:p>
        </w:tc>
        <w:tc>
          <w:tcPr>
            <w:tcW w:w="2408" w:type="dxa"/>
            <w:vAlign w:val="center"/>
          </w:tcPr>
          <w:p w14:paraId="40048BAD" w14:textId="0EDCA5AE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Авторизация</w:t>
            </w:r>
          </w:p>
        </w:tc>
      </w:tr>
      <w:tr w:rsidR="003E159D" w14:paraId="495C0A53" w14:textId="77777777" w:rsidTr="00132462">
        <w:tc>
          <w:tcPr>
            <w:tcW w:w="2407" w:type="dxa"/>
            <w:vAlign w:val="center"/>
          </w:tcPr>
          <w:p w14:paraId="0D21BEFE" w14:textId="41CCC2A0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3</w:t>
            </w:r>
          </w:p>
        </w:tc>
        <w:tc>
          <w:tcPr>
            <w:tcW w:w="2407" w:type="dxa"/>
            <w:vAlign w:val="center"/>
          </w:tcPr>
          <w:p w14:paraId="62A8C900" w14:textId="675359BA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ТК-2.1.2</w:t>
            </w:r>
          </w:p>
        </w:tc>
        <w:tc>
          <w:tcPr>
            <w:tcW w:w="2407" w:type="dxa"/>
            <w:vAlign w:val="center"/>
          </w:tcPr>
          <w:p w14:paraId="0033DDB8" w14:textId="28F4F50A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 xml:space="preserve">Ввод </w:t>
            </w:r>
            <w:r>
              <w:rPr>
                <w:rFonts w:cs="Times New Roman"/>
                <w:color w:val="0F1115"/>
              </w:rPr>
              <w:t>адреса электронной почты</w:t>
            </w:r>
            <w:r w:rsidRPr="003E159D">
              <w:rPr>
                <w:rFonts w:cs="Times New Roman"/>
                <w:color w:val="0F1115"/>
              </w:rPr>
              <w:t xml:space="preserve"> для восстановления</w:t>
            </w:r>
          </w:p>
        </w:tc>
        <w:tc>
          <w:tcPr>
            <w:tcW w:w="2408" w:type="dxa"/>
            <w:vAlign w:val="center"/>
          </w:tcPr>
          <w:p w14:paraId="60CD91B7" w14:textId="16440FA5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Восстановление пароля</w:t>
            </w:r>
          </w:p>
        </w:tc>
      </w:tr>
      <w:tr w:rsidR="003E159D" w14:paraId="4D2C330B" w14:textId="77777777" w:rsidTr="00132462">
        <w:tc>
          <w:tcPr>
            <w:tcW w:w="2407" w:type="dxa"/>
            <w:vAlign w:val="center"/>
          </w:tcPr>
          <w:p w14:paraId="6B04E924" w14:textId="4C18E942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4</w:t>
            </w:r>
          </w:p>
        </w:tc>
        <w:tc>
          <w:tcPr>
            <w:tcW w:w="2407" w:type="dxa"/>
            <w:vAlign w:val="center"/>
          </w:tcPr>
          <w:p w14:paraId="367105DC" w14:textId="72B96B48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ТК-2.1.6</w:t>
            </w:r>
          </w:p>
        </w:tc>
        <w:tc>
          <w:tcPr>
            <w:tcW w:w="2407" w:type="dxa"/>
            <w:vAlign w:val="center"/>
          </w:tcPr>
          <w:p w14:paraId="28FAA576" w14:textId="4E558EFC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Авторизация по старому паролю после получения ссылки</w:t>
            </w:r>
          </w:p>
        </w:tc>
        <w:tc>
          <w:tcPr>
            <w:tcW w:w="2408" w:type="dxa"/>
            <w:vAlign w:val="center"/>
          </w:tcPr>
          <w:p w14:paraId="32AA5FDB" w14:textId="435B2DB1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Восстановление пароля</w:t>
            </w:r>
          </w:p>
        </w:tc>
      </w:tr>
      <w:tr w:rsidR="003E159D" w14:paraId="396E05A2" w14:textId="77777777" w:rsidTr="00132462">
        <w:tc>
          <w:tcPr>
            <w:tcW w:w="2407" w:type="dxa"/>
            <w:vAlign w:val="center"/>
          </w:tcPr>
          <w:p w14:paraId="33AF08B6" w14:textId="1BF4B878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5</w:t>
            </w:r>
          </w:p>
        </w:tc>
        <w:tc>
          <w:tcPr>
            <w:tcW w:w="2407" w:type="dxa"/>
            <w:vAlign w:val="center"/>
          </w:tcPr>
          <w:p w14:paraId="5CEDEE2E" w14:textId="16558CEB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ТК-3.1.1.1</w:t>
            </w:r>
          </w:p>
        </w:tc>
        <w:tc>
          <w:tcPr>
            <w:tcW w:w="2407" w:type="dxa"/>
            <w:vAlign w:val="center"/>
          </w:tcPr>
          <w:p w14:paraId="2ED7402A" w14:textId="6B0BC51F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Создание проекта</w:t>
            </w:r>
          </w:p>
        </w:tc>
        <w:tc>
          <w:tcPr>
            <w:tcW w:w="2408" w:type="dxa"/>
            <w:vAlign w:val="center"/>
          </w:tcPr>
          <w:p w14:paraId="12C562DA" w14:textId="3D96277B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Проекты</w:t>
            </w:r>
          </w:p>
        </w:tc>
      </w:tr>
      <w:tr w:rsidR="003E159D" w14:paraId="68CCB30D" w14:textId="77777777" w:rsidTr="00132462">
        <w:tc>
          <w:tcPr>
            <w:tcW w:w="2407" w:type="dxa"/>
            <w:vAlign w:val="center"/>
          </w:tcPr>
          <w:p w14:paraId="4CDAF9C8" w14:textId="44755ED8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6</w:t>
            </w:r>
          </w:p>
        </w:tc>
        <w:tc>
          <w:tcPr>
            <w:tcW w:w="2407" w:type="dxa"/>
            <w:vAlign w:val="center"/>
          </w:tcPr>
          <w:p w14:paraId="07AD5702" w14:textId="65C4510B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ТК-3.2.1.1</w:t>
            </w:r>
          </w:p>
        </w:tc>
        <w:tc>
          <w:tcPr>
            <w:tcW w:w="2407" w:type="dxa"/>
            <w:vAlign w:val="center"/>
          </w:tcPr>
          <w:p w14:paraId="1FEFAA0A" w14:textId="37660543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Добавление в избранное</w:t>
            </w:r>
          </w:p>
        </w:tc>
        <w:tc>
          <w:tcPr>
            <w:tcW w:w="2408" w:type="dxa"/>
            <w:vAlign w:val="center"/>
          </w:tcPr>
          <w:p w14:paraId="485B11F5" w14:textId="5FE4B541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Проекты</w:t>
            </w:r>
          </w:p>
        </w:tc>
      </w:tr>
      <w:tr w:rsidR="003E159D" w14:paraId="659CB372" w14:textId="77777777" w:rsidTr="00132462">
        <w:tc>
          <w:tcPr>
            <w:tcW w:w="2407" w:type="dxa"/>
            <w:vAlign w:val="center"/>
          </w:tcPr>
          <w:p w14:paraId="0FFDEBC4" w14:textId="640A5740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7</w:t>
            </w:r>
          </w:p>
        </w:tc>
        <w:tc>
          <w:tcPr>
            <w:tcW w:w="2407" w:type="dxa"/>
            <w:vAlign w:val="center"/>
          </w:tcPr>
          <w:p w14:paraId="1B4A8337" w14:textId="7BC22DE1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ТК-3.4.1.1</w:t>
            </w:r>
          </w:p>
        </w:tc>
        <w:tc>
          <w:tcPr>
            <w:tcW w:w="2407" w:type="dxa"/>
            <w:vAlign w:val="center"/>
          </w:tcPr>
          <w:p w14:paraId="149893A0" w14:textId="636705B3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Архивирование проекта</w:t>
            </w:r>
          </w:p>
        </w:tc>
        <w:tc>
          <w:tcPr>
            <w:tcW w:w="2408" w:type="dxa"/>
            <w:vAlign w:val="center"/>
          </w:tcPr>
          <w:p w14:paraId="3C640EE8" w14:textId="025292B3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Проекты</w:t>
            </w:r>
          </w:p>
        </w:tc>
      </w:tr>
      <w:tr w:rsidR="003E159D" w14:paraId="4431FF6B" w14:textId="77777777" w:rsidTr="00132462">
        <w:tc>
          <w:tcPr>
            <w:tcW w:w="2407" w:type="dxa"/>
            <w:vAlign w:val="center"/>
          </w:tcPr>
          <w:p w14:paraId="479CFC19" w14:textId="34D29B5E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8</w:t>
            </w:r>
          </w:p>
        </w:tc>
        <w:tc>
          <w:tcPr>
            <w:tcW w:w="2407" w:type="dxa"/>
            <w:vAlign w:val="center"/>
          </w:tcPr>
          <w:p w14:paraId="6C802332" w14:textId="0E9F43CA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ТК-3.5.1.1</w:t>
            </w:r>
          </w:p>
        </w:tc>
        <w:tc>
          <w:tcPr>
            <w:tcW w:w="2407" w:type="dxa"/>
            <w:vAlign w:val="center"/>
          </w:tcPr>
          <w:p w14:paraId="0AD32662" w14:textId="0EF85050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Удаление проекта</w:t>
            </w:r>
          </w:p>
        </w:tc>
        <w:tc>
          <w:tcPr>
            <w:tcW w:w="2408" w:type="dxa"/>
            <w:vAlign w:val="center"/>
          </w:tcPr>
          <w:p w14:paraId="617442C2" w14:textId="672DBBD1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Проекты</w:t>
            </w:r>
          </w:p>
        </w:tc>
      </w:tr>
      <w:tr w:rsidR="003E159D" w14:paraId="7E941785" w14:textId="77777777" w:rsidTr="00132462">
        <w:tc>
          <w:tcPr>
            <w:tcW w:w="2407" w:type="dxa"/>
            <w:vAlign w:val="center"/>
          </w:tcPr>
          <w:p w14:paraId="4D2077C6" w14:textId="608B27F3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9</w:t>
            </w:r>
          </w:p>
        </w:tc>
        <w:tc>
          <w:tcPr>
            <w:tcW w:w="2407" w:type="dxa"/>
            <w:vAlign w:val="center"/>
          </w:tcPr>
          <w:p w14:paraId="719FC0D7" w14:textId="55888C1D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ТК-4.1.1.1</w:t>
            </w:r>
          </w:p>
        </w:tc>
        <w:tc>
          <w:tcPr>
            <w:tcW w:w="2407" w:type="dxa"/>
            <w:vAlign w:val="center"/>
          </w:tcPr>
          <w:p w14:paraId="18B5F71D" w14:textId="72741185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Переход в профиль</w:t>
            </w:r>
          </w:p>
        </w:tc>
        <w:tc>
          <w:tcPr>
            <w:tcW w:w="2408" w:type="dxa"/>
            <w:vAlign w:val="center"/>
          </w:tcPr>
          <w:p w14:paraId="17D5C285" w14:textId="69D1051D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Профиль</w:t>
            </w:r>
          </w:p>
        </w:tc>
      </w:tr>
      <w:tr w:rsidR="003E159D" w14:paraId="24642E7A" w14:textId="77777777" w:rsidTr="00132462">
        <w:tc>
          <w:tcPr>
            <w:tcW w:w="2407" w:type="dxa"/>
            <w:vAlign w:val="center"/>
          </w:tcPr>
          <w:p w14:paraId="125733CB" w14:textId="12BE15A9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10</w:t>
            </w:r>
          </w:p>
        </w:tc>
        <w:tc>
          <w:tcPr>
            <w:tcW w:w="2407" w:type="dxa"/>
            <w:vAlign w:val="center"/>
          </w:tcPr>
          <w:p w14:paraId="366AAA92" w14:textId="2151ABFE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ТК-4.2.1.1</w:t>
            </w:r>
          </w:p>
        </w:tc>
        <w:tc>
          <w:tcPr>
            <w:tcW w:w="2407" w:type="dxa"/>
            <w:vAlign w:val="center"/>
          </w:tcPr>
          <w:p w14:paraId="351E62E1" w14:textId="55400092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Редактирование ФИО</w:t>
            </w:r>
          </w:p>
        </w:tc>
        <w:tc>
          <w:tcPr>
            <w:tcW w:w="2408" w:type="dxa"/>
            <w:vAlign w:val="center"/>
          </w:tcPr>
          <w:p w14:paraId="69C42249" w14:textId="1362BDF4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Профиль</w:t>
            </w:r>
          </w:p>
        </w:tc>
      </w:tr>
      <w:tr w:rsidR="003E159D" w14:paraId="593D566A" w14:textId="77777777" w:rsidTr="00132462">
        <w:tc>
          <w:tcPr>
            <w:tcW w:w="2407" w:type="dxa"/>
            <w:vAlign w:val="center"/>
          </w:tcPr>
          <w:p w14:paraId="3257BDA3" w14:textId="4E1DF61B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11</w:t>
            </w:r>
          </w:p>
        </w:tc>
        <w:tc>
          <w:tcPr>
            <w:tcW w:w="2407" w:type="dxa"/>
            <w:vAlign w:val="center"/>
          </w:tcPr>
          <w:p w14:paraId="6B12DC58" w14:textId="6E775A0C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ТК-4.2.1.6</w:t>
            </w:r>
          </w:p>
        </w:tc>
        <w:tc>
          <w:tcPr>
            <w:tcW w:w="2407" w:type="dxa"/>
            <w:vAlign w:val="center"/>
          </w:tcPr>
          <w:p w14:paraId="4D9C1CC5" w14:textId="73C6824E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Добавление аватара</w:t>
            </w:r>
          </w:p>
        </w:tc>
        <w:tc>
          <w:tcPr>
            <w:tcW w:w="2408" w:type="dxa"/>
            <w:vAlign w:val="center"/>
          </w:tcPr>
          <w:p w14:paraId="790894B2" w14:textId="2181E598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Профиль</w:t>
            </w:r>
          </w:p>
        </w:tc>
      </w:tr>
      <w:tr w:rsidR="003E159D" w14:paraId="6743E74A" w14:textId="77777777" w:rsidTr="00132462">
        <w:tc>
          <w:tcPr>
            <w:tcW w:w="2407" w:type="dxa"/>
            <w:vAlign w:val="center"/>
          </w:tcPr>
          <w:p w14:paraId="21291420" w14:textId="0F51CA6B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12</w:t>
            </w:r>
          </w:p>
        </w:tc>
        <w:tc>
          <w:tcPr>
            <w:tcW w:w="2407" w:type="dxa"/>
            <w:vAlign w:val="center"/>
          </w:tcPr>
          <w:p w14:paraId="3FF5CD84" w14:textId="4FCF2850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ТК-4.2.1.7</w:t>
            </w:r>
          </w:p>
        </w:tc>
        <w:tc>
          <w:tcPr>
            <w:tcW w:w="2407" w:type="dxa"/>
            <w:vAlign w:val="center"/>
          </w:tcPr>
          <w:p w14:paraId="53DA1C24" w14:textId="594A5CCD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Добавление периода отсутствия</w:t>
            </w:r>
          </w:p>
        </w:tc>
        <w:tc>
          <w:tcPr>
            <w:tcW w:w="2408" w:type="dxa"/>
            <w:vAlign w:val="center"/>
          </w:tcPr>
          <w:p w14:paraId="71766D16" w14:textId="14D71937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Профиль</w:t>
            </w:r>
          </w:p>
        </w:tc>
      </w:tr>
      <w:tr w:rsidR="003E159D" w14:paraId="3F54050B" w14:textId="77777777" w:rsidTr="00132462">
        <w:tc>
          <w:tcPr>
            <w:tcW w:w="2407" w:type="dxa"/>
            <w:vAlign w:val="center"/>
          </w:tcPr>
          <w:p w14:paraId="330CFD4A" w14:textId="1AEF064F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13</w:t>
            </w:r>
          </w:p>
        </w:tc>
        <w:tc>
          <w:tcPr>
            <w:tcW w:w="2407" w:type="dxa"/>
            <w:vAlign w:val="center"/>
          </w:tcPr>
          <w:p w14:paraId="145DDFF2" w14:textId="5ED1C86F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ТК-4.3.1.1</w:t>
            </w:r>
          </w:p>
        </w:tc>
        <w:tc>
          <w:tcPr>
            <w:tcW w:w="2407" w:type="dxa"/>
            <w:vAlign w:val="center"/>
          </w:tcPr>
          <w:p w14:paraId="7064F524" w14:textId="31032BF5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Успешная смена пароля</w:t>
            </w:r>
          </w:p>
        </w:tc>
        <w:tc>
          <w:tcPr>
            <w:tcW w:w="2408" w:type="dxa"/>
            <w:vAlign w:val="center"/>
          </w:tcPr>
          <w:p w14:paraId="6C1D690D" w14:textId="61BA237A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Профиль</w:t>
            </w:r>
          </w:p>
        </w:tc>
      </w:tr>
      <w:tr w:rsidR="003E159D" w14:paraId="71D5225C" w14:textId="77777777" w:rsidTr="00132462">
        <w:tc>
          <w:tcPr>
            <w:tcW w:w="2407" w:type="dxa"/>
            <w:vAlign w:val="center"/>
          </w:tcPr>
          <w:p w14:paraId="15525170" w14:textId="3CEFF87B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14</w:t>
            </w:r>
          </w:p>
        </w:tc>
        <w:tc>
          <w:tcPr>
            <w:tcW w:w="2407" w:type="dxa"/>
            <w:vAlign w:val="center"/>
          </w:tcPr>
          <w:p w14:paraId="120AF262" w14:textId="5D1C5582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ТК-5.1.1.1</w:t>
            </w:r>
          </w:p>
        </w:tc>
        <w:tc>
          <w:tcPr>
            <w:tcW w:w="2407" w:type="dxa"/>
            <w:vAlign w:val="center"/>
          </w:tcPr>
          <w:p w14:paraId="49015206" w14:textId="2309395D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Создание задачи через «+ Задача»</w:t>
            </w:r>
          </w:p>
        </w:tc>
        <w:tc>
          <w:tcPr>
            <w:tcW w:w="2408" w:type="dxa"/>
            <w:vAlign w:val="center"/>
          </w:tcPr>
          <w:p w14:paraId="52B48167" w14:textId="33EA7629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Задачи</w:t>
            </w:r>
          </w:p>
        </w:tc>
      </w:tr>
      <w:tr w:rsidR="003E159D" w14:paraId="5C77F85E" w14:textId="77777777" w:rsidTr="00132462">
        <w:tc>
          <w:tcPr>
            <w:tcW w:w="2407" w:type="dxa"/>
            <w:vAlign w:val="center"/>
          </w:tcPr>
          <w:p w14:paraId="18940A60" w14:textId="44C3C069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15</w:t>
            </w:r>
          </w:p>
        </w:tc>
        <w:tc>
          <w:tcPr>
            <w:tcW w:w="2407" w:type="dxa"/>
            <w:vAlign w:val="center"/>
          </w:tcPr>
          <w:p w14:paraId="025ECE89" w14:textId="24B95ADB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ТК-5.2.1.1</w:t>
            </w:r>
          </w:p>
        </w:tc>
        <w:tc>
          <w:tcPr>
            <w:tcW w:w="2407" w:type="dxa"/>
            <w:vAlign w:val="center"/>
          </w:tcPr>
          <w:p w14:paraId="0A260017" w14:textId="75DF4DCF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Редактирование задачи</w:t>
            </w:r>
          </w:p>
        </w:tc>
        <w:tc>
          <w:tcPr>
            <w:tcW w:w="2408" w:type="dxa"/>
            <w:vAlign w:val="center"/>
          </w:tcPr>
          <w:p w14:paraId="6EDE2D2D" w14:textId="12B8FEA1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Задачи</w:t>
            </w:r>
          </w:p>
        </w:tc>
      </w:tr>
      <w:tr w:rsidR="003E159D" w14:paraId="0F4F8FDB" w14:textId="77777777" w:rsidTr="00132462">
        <w:tc>
          <w:tcPr>
            <w:tcW w:w="2407" w:type="dxa"/>
            <w:vAlign w:val="center"/>
          </w:tcPr>
          <w:p w14:paraId="018027C3" w14:textId="5E0D26DA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16</w:t>
            </w:r>
          </w:p>
        </w:tc>
        <w:tc>
          <w:tcPr>
            <w:tcW w:w="2407" w:type="dxa"/>
            <w:vAlign w:val="center"/>
          </w:tcPr>
          <w:p w14:paraId="2C820FC0" w14:textId="39985429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ТК-5.3.1.1</w:t>
            </w:r>
          </w:p>
        </w:tc>
        <w:tc>
          <w:tcPr>
            <w:tcW w:w="2407" w:type="dxa"/>
            <w:vAlign w:val="center"/>
          </w:tcPr>
          <w:p w14:paraId="14A2FD2A" w14:textId="23E17001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Чек-лист</w:t>
            </w:r>
          </w:p>
        </w:tc>
        <w:tc>
          <w:tcPr>
            <w:tcW w:w="2408" w:type="dxa"/>
            <w:vAlign w:val="center"/>
          </w:tcPr>
          <w:p w14:paraId="4BD6ED04" w14:textId="1A92984E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Задачи</w:t>
            </w:r>
          </w:p>
        </w:tc>
      </w:tr>
      <w:tr w:rsidR="003E159D" w14:paraId="3B922A12" w14:textId="77777777" w:rsidTr="00132462">
        <w:tc>
          <w:tcPr>
            <w:tcW w:w="2407" w:type="dxa"/>
            <w:vAlign w:val="center"/>
          </w:tcPr>
          <w:p w14:paraId="7A4E74CF" w14:textId="04E995D2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17</w:t>
            </w:r>
          </w:p>
        </w:tc>
        <w:tc>
          <w:tcPr>
            <w:tcW w:w="2407" w:type="dxa"/>
            <w:vAlign w:val="center"/>
          </w:tcPr>
          <w:p w14:paraId="2EE42881" w14:textId="10255695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ТК-5.4.1.1</w:t>
            </w:r>
          </w:p>
        </w:tc>
        <w:tc>
          <w:tcPr>
            <w:tcW w:w="2407" w:type="dxa"/>
            <w:vAlign w:val="center"/>
          </w:tcPr>
          <w:p w14:paraId="01F2A7B9" w14:textId="03775BF0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Комментарий</w:t>
            </w:r>
          </w:p>
        </w:tc>
        <w:tc>
          <w:tcPr>
            <w:tcW w:w="2408" w:type="dxa"/>
            <w:vAlign w:val="center"/>
          </w:tcPr>
          <w:p w14:paraId="551902ED" w14:textId="150EB672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Задачи</w:t>
            </w:r>
          </w:p>
        </w:tc>
      </w:tr>
      <w:tr w:rsidR="003E159D" w14:paraId="426AB7C4" w14:textId="77777777" w:rsidTr="00132462">
        <w:tc>
          <w:tcPr>
            <w:tcW w:w="2407" w:type="dxa"/>
            <w:vAlign w:val="center"/>
          </w:tcPr>
          <w:p w14:paraId="7164DB90" w14:textId="7079E5FD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18</w:t>
            </w:r>
          </w:p>
        </w:tc>
        <w:tc>
          <w:tcPr>
            <w:tcW w:w="2407" w:type="dxa"/>
            <w:vAlign w:val="center"/>
          </w:tcPr>
          <w:p w14:paraId="45481A26" w14:textId="0F790C0E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ТК-5.10.1.1</w:t>
            </w:r>
          </w:p>
        </w:tc>
        <w:tc>
          <w:tcPr>
            <w:tcW w:w="2407" w:type="dxa"/>
            <w:vAlign w:val="center"/>
          </w:tcPr>
          <w:p w14:paraId="7A2000F0" w14:textId="31D0335A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Удаление задачи</w:t>
            </w:r>
          </w:p>
        </w:tc>
        <w:tc>
          <w:tcPr>
            <w:tcW w:w="2408" w:type="dxa"/>
            <w:vAlign w:val="center"/>
          </w:tcPr>
          <w:p w14:paraId="38D0EEEC" w14:textId="1B4EDB5D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Задачи</w:t>
            </w:r>
          </w:p>
        </w:tc>
      </w:tr>
      <w:tr w:rsidR="003E159D" w14:paraId="74D4255E" w14:textId="77777777" w:rsidTr="00132462">
        <w:tc>
          <w:tcPr>
            <w:tcW w:w="2407" w:type="dxa"/>
            <w:vAlign w:val="center"/>
          </w:tcPr>
          <w:p w14:paraId="1318A07D" w14:textId="3B424631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19</w:t>
            </w:r>
          </w:p>
        </w:tc>
        <w:tc>
          <w:tcPr>
            <w:tcW w:w="2407" w:type="dxa"/>
            <w:vAlign w:val="center"/>
          </w:tcPr>
          <w:p w14:paraId="32D19D6C" w14:textId="788BA39C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ТК-6.2.1.3</w:t>
            </w:r>
          </w:p>
        </w:tc>
        <w:tc>
          <w:tcPr>
            <w:tcW w:w="2407" w:type="dxa"/>
            <w:vAlign w:val="center"/>
          </w:tcPr>
          <w:p w14:paraId="2E91130D" w14:textId="20108166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Выгрузка задач</w:t>
            </w:r>
          </w:p>
        </w:tc>
        <w:tc>
          <w:tcPr>
            <w:tcW w:w="2408" w:type="dxa"/>
            <w:vAlign w:val="center"/>
          </w:tcPr>
          <w:p w14:paraId="0E9492E5" w14:textId="3440E4EC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Доска</w:t>
            </w:r>
          </w:p>
        </w:tc>
      </w:tr>
      <w:tr w:rsidR="003E159D" w14:paraId="58029E2B" w14:textId="77777777" w:rsidTr="00132462">
        <w:tc>
          <w:tcPr>
            <w:tcW w:w="2407" w:type="dxa"/>
            <w:vAlign w:val="center"/>
          </w:tcPr>
          <w:p w14:paraId="09AA809C" w14:textId="389AF46C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20</w:t>
            </w:r>
          </w:p>
        </w:tc>
        <w:tc>
          <w:tcPr>
            <w:tcW w:w="2407" w:type="dxa"/>
            <w:vAlign w:val="center"/>
          </w:tcPr>
          <w:p w14:paraId="6D14A514" w14:textId="2B9FA00A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ТК-6.3.1.3</w:t>
            </w:r>
          </w:p>
        </w:tc>
        <w:tc>
          <w:tcPr>
            <w:tcW w:w="2407" w:type="dxa"/>
            <w:vAlign w:val="center"/>
          </w:tcPr>
          <w:p w14:paraId="4C0DEA40" w14:textId="25CB5A14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Добавление столбца</w:t>
            </w:r>
          </w:p>
        </w:tc>
        <w:tc>
          <w:tcPr>
            <w:tcW w:w="2408" w:type="dxa"/>
            <w:vAlign w:val="center"/>
          </w:tcPr>
          <w:p w14:paraId="4CE06800" w14:textId="054B7ED2" w:rsidR="003E159D" w:rsidRPr="003E159D" w:rsidRDefault="003E159D" w:rsidP="003E159D">
            <w:pPr>
              <w:rPr>
                <w:rFonts w:cs="Times New Roman"/>
              </w:rPr>
            </w:pPr>
            <w:r w:rsidRPr="003E159D">
              <w:rPr>
                <w:rFonts w:cs="Times New Roman"/>
                <w:color w:val="0F1115"/>
              </w:rPr>
              <w:t>Доска</w:t>
            </w:r>
          </w:p>
        </w:tc>
      </w:tr>
    </w:tbl>
    <w:p w14:paraId="68A3175A" w14:textId="77777777" w:rsidR="003E159D" w:rsidRDefault="003E159D" w:rsidP="003E159D"/>
    <w:p w14:paraId="1B0E4412" w14:textId="37EF0DFF" w:rsidR="00EB6EBD" w:rsidRPr="009D5983" w:rsidRDefault="00EB6EBD" w:rsidP="00EB6EBD"/>
    <w:p w14:paraId="0D5617C5" w14:textId="77777777" w:rsidR="00C36285" w:rsidRDefault="00C36285">
      <w:pPr>
        <w:spacing w:after="200" w:line="276" w:lineRule="auto"/>
      </w:pPr>
    </w:p>
    <w:sectPr w:rsidR="00C36285" w:rsidSect="00E610D1">
      <w:headerReference w:type="default" r:id="rId8"/>
      <w:headerReference w:type="first" r:id="rId9"/>
      <w:pgSz w:w="11906" w:h="16838"/>
      <w:pgMar w:top="1276" w:right="566" w:bottom="1134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7ECAA" w14:textId="77777777" w:rsidR="0060168E" w:rsidRDefault="0060168E" w:rsidP="00837C75">
      <w:r>
        <w:separator/>
      </w:r>
    </w:p>
  </w:endnote>
  <w:endnote w:type="continuationSeparator" w:id="0">
    <w:p w14:paraId="59A1651E" w14:textId="77777777" w:rsidR="0060168E" w:rsidRDefault="0060168E" w:rsidP="00837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5E805" w14:textId="77777777" w:rsidR="0060168E" w:rsidRDefault="0060168E" w:rsidP="00837C75">
      <w:r>
        <w:separator/>
      </w:r>
    </w:p>
  </w:footnote>
  <w:footnote w:type="continuationSeparator" w:id="0">
    <w:p w14:paraId="06F8FF42" w14:textId="77777777" w:rsidR="0060168E" w:rsidRDefault="0060168E" w:rsidP="00837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602"/>
      <w:gridCol w:w="705"/>
      <w:gridCol w:w="4332"/>
    </w:tblGrid>
    <w:tr w:rsidR="00C74A45" w:rsidRPr="00B65524" w14:paraId="17186F16" w14:textId="77777777" w:rsidTr="00A91EF8">
      <w:tc>
        <w:tcPr>
          <w:tcW w:w="4644" w:type="dxa"/>
          <w:vAlign w:val="center"/>
        </w:tcPr>
        <w:p w14:paraId="3C2AD49A" w14:textId="1755E36C" w:rsidR="00C74A45" w:rsidRPr="00B65524" w:rsidRDefault="00A34B7B" w:rsidP="008A4EA5">
          <w:pPr>
            <w:pStyle w:val="af9"/>
          </w:pPr>
          <w:r>
            <w:t>Система</w:t>
          </w:r>
          <w:r w:rsidR="005D31BF" w:rsidRPr="00B65524">
            <w:t xml:space="preserve"> </w:t>
          </w:r>
          <w:r>
            <w:t>«Ёжка»</w:t>
          </w:r>
        </w:p>
      </w:tc>
      <w:tc>
        <w:tcPr>
          <w:tcW w:w="709" w:type="dxa"/>
          <w:vAlign w:val="center"/>
        </w:tcPr>
        <w:p w14:paraId="522AF442" w14:textId="77777777" w:rsidR="00C74A45" w:rsidRPr="00837C75" w:rsidRDefault="00C74A45" w:rsidP="00A91EF8">
          <w:pPr>
            <w:jc w:val="center"/>
          </w:pPr>
          <w:r w:rsidRPr="00837C75">
            <w:fldChar w:fldCharType="begin"/>
          </w:r>
          <w:r w:rsidRPr="00837C75">
            <w:instrText xml:space="preserve"> PAGE   \* MERGEFORMAT </w:instrText>
          </w:r>
          <w:r w:rsidRPr="00837C75">
            <w:fldChar w:fldCharType="separate"/>
          </w:r>
          <w:r w:rsidR="008F117D">
            <w:rPr>
              <w:noProof/>
            </w:rPr>
            <w:t>3</w:t>
          </w:r>
          <w:r w:rsidRPr="00837C75">
            <w:fldChar w:fldCharType="end"/>
          </w:r>
        </w:p>
      </w:tc>
      <w:tc>
        <w:tcPr>
          <w:tcW w:w="4359" w:type="dxa"/>
          <w:vAlign w:val="center"/>
        </w:tcPr>
        <w:p w14:paraId="54E9596C" w14:textId="7659D974" w:rsidR="00C74A45" w:rsidRPr="00B65524" w:rsidRDefault="004828FC" w:rsidP="00837C75">
          <w:pPr>
            <w:pStyle w:val="af7"/>
          </w:pPr>
          <w:fldSimple w:instr=" DOCVARIABLE  DocumentCode ">
            <w:r>
              <w:t xml:space="preserve"> АИС.ПТ.</w:t>
            </w:r>
            <w:r w:rsidR="00A34B7B">
              <w:t>20260724</w:t>
            </w:r>
            <w:r w:rsidR="00423E2C">
              <w:rPr>
                <w:b/>
                <w:bCs/>
              </w:rPr>
              <w:t>.</w:t>
            </w:r>
          </w:fldSimple>
        </w:p>
      </w:tc>
    </w:tr>
  </w:tbl>
  <w:p w14:paraId="1F6A5338" w14:textId="77777777" w:rsidR="00C74A45" w:rsidRPr="004E662B" w:rsidRDefault="00C74A45" w:rsidP="00EC6DF6">
    <w:pPr>
      <w:pStyle w:val="8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9288"/>
    </w:tblGrid>
    <w:tr w:rsidR="00C74A45" w:rsidRPr="001C498D" w14:paraId="3D91B9F9" w14:textId="77777777" w:rsidTr="00C74A45">
      <w:tc>
        <w:tcPr>
          <w:tcW w:w="9288" w:type="dxa"/>
        </w:tcPr>
        <w:p w14:paraId="2D7A0800" w14:textId="77777777" w:rsidR="00C74A45" w:rsidRPr="001C498D" w:rsidRDefault="00655CFA" w:rsidP="00074F8E">
          <w:pPr>
            <w:pStyle w:val="a6"/>
          </w:pPr>
          <w:r>
            <w:rPr>
              <w:noProof/>
              <w:lang w:eastAsia="ru-RU"/>
            </w:rPr>
            <w:drawing>
              <wp:inline distT="0" distB="0" distL="0" distR="0" wp14:anchorId="1E08DCD8" wp14:editId="134574A3">
                <wp:extent cx="1828800" cy="619125"/>
                <wp:effectExtent l="0" t="0" r="0" b="9525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A98545C" w14:textId="77777777" w:rsidR="00C74A45" w:rsidRPr="00EC6DF6" w:rsidRDefault="00C74A45" w:rsidP="00EC6DF6">
    <w:pPr>
      <w:pStyle w:val="8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41A77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E104AA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660DC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A10616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0AA2E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7CDB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082B4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6C29E2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430E9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1A63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465F3"/>
    <w:multiLevelType w:val="hybridMultilevel"/>
    <w:tmpl w:val="F86E21D4"/>
    <w:lvl w:ilvl="0" w:tplc="1C404D4A">
      <w:start w:val="1"/>
      <w:numFmt w:val="bullet"/>
      <w:pStyle w:val="2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D77645D6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91944CE0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11" w15:restartNumberingAfterBreak="0">
    <w:nsid w:val="0D9B2D11"/>
    <w:multiLevelType w:val="hybridMultilevel"/>
    <w:tmpl w:val="DDB4FC5E"/>
    <w:lvl w:ilvl="0" w:tplc="23C461D8">
      <w:start w:val="1"/>
      <w:numFmt w:val="bullet"/>
      <w:pStyle w:val="2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1300D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C336A0"/>
    <w:multiLevelType w:val="multilevel"/>
    <w:tmpl w:val="D368D9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7" w:hanging="73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1FB064AE"/>
    <w:multiLevelType w:val="hybridMultilevel"/>
    <w:tmpl w:val="462A2B04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20505861"/>
    <w:multiLevelType w:val="multilevel"/>
    <w:tmpl w:val="6DF264C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72438FF"/>
    <w:multiLevelType w:val="hybridMultilevel"/>
    <w:tmpl w:val="AFDAE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F490F"/>
    <w:multiLevelType w:val="hybridMultilevel"/>
    <w:tmpl w:val="49522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B285C"/>
    <w:multiLevelType w:val="multilevel"/>
    <w:tmpl w:val="6DF264C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47F2105"/>
    <w:multiLevelType w:val="multilevel"/>
    <w:tmpl w:val="83362FD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17B2DAB"/>
    <w:multiLevelType w:val="hybridMultilevel"/>
    <w:tmpl w:val="278A5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145A2A"/>
    <w:multiLevelType w:val="hybridMultilevel"/>
    <w:tmpl w:val="278A5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7A4E2F"/>
    <w:multiLevelType w:val="hybridMultilevel"/>
    <w:tmpl w:val="6C5EB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FC6045"/>
    <w:multiLevelType w:val="hybridMultilevel"/>
    <w:tmpl w:val="ABDA6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476CD7"/>
    <w:multiLevelType w:val="hybridMultilevel"/>
    <w:tmpl w:val="90F22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DB2078"/>
    <w:multiLevelType w:val="hybridMultilevel"/>
    <w:tmpl w:val="B0C4BE56"/>
    <w:lvl w:ilvl="0" w:tplc="68C6F288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77645D6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91944CE0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25" w15:restartNumberingAfterBreak="0">
    <w:nsid w:val="6C3E5F81"/>
    <w:multiLevelType w:val="multilevel"/>
    <w:tmpl w:val="552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C25D9"/>
    <w:multiLevelType w:val="hybridMultilevel"/>
    <w:tmpl w:val="5F84CBCE"/>
    <w:lvl w:ilvl="0" w:tplc="11D6A67E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44705">
    <w:abstractNumId w:val="19"/>
  </w:num>
  <w:num w:numId="2" w16cid:durableId="312219308">
    <w:abstractNumId w:val="12"/>
  </w:num>
  <w:num w:numId="3" w16cid:durableId="1311594031">
    <w:abstractNumId w:val="24"/>
  </w:num>
  <w:num w:numId="4" w16cid:durableId="252206677">
    <w:abstractNumId w:val="12"/>
  </w:num>
  <w:num w:numId="5" w16cid:durableId="1522471500">
    <w:abstractNumId w:val="12"/>
  </w:num>
  <w:num w:numId="6" w16cid:durableId="2132547511">
    <w:abstractNumId w:val="12"/>
  </w:num>
  <w:num w:numId="7" w16cid:durableId="1878934434">
    <w:abstractNumId w:val="12"/>
  </w:num>
  <w:num w:numId="8" w16cid:durableId="1606304690">
    <w:abstractNumId w:val="12"/>
  </w:num>
  <w:num w:numId="9" w16cid:durableId="651132571">
    <w:abstractNumId w:val="12"/>
  </w:num>
  <w:num w:numId="10" w16cid:durableId="29692393">
    <w:abstractNumId w:val="20"/>
  </w:num>
  <w:num w:numId="11" w16cid:durableId="1435244751">
    <w:abstractNumId w:val="9"/>
  </w:num>
  <w:num w:numId="12" w16cid:durableId="1897426425">
    <w:abstractNumId w:val="8"/>
  </w:num>
  <w:num w:numId="13" w16cid:durableId="1609461414">
    <w:abstractNumId w:val="7"/>
  </w:num>
  <w:num w:numId="14" w16cid:durableId="755370386">
    <w:abstractNumId w:val="6"/>
  </w:num>
  <w:num w:numId="15" w16cid:durableId="1756904109">
    <w:abstractNumId w:val="5"/>
  </w:num>
  <w:num w:numId="16" w16cid:durableId="1873155546">
    <w:abstractNumId w:val="4"/>
  </w:num>
  <w:num w:numId="17" w16cid:durableId="936325759">
    <w:abstractNumId w:val="3"/>
  </w:num>
  <w:num w:numId="18" w16cid:durableId="1088111402">
    <w:abstractNumId w:val="2"/>
  </w:num>
  <w:num w:numId="19" w16cid:durableId="1556701437">
    <w:abstractNumId w:val="1"/>
  </w:num>
  <w:num w:numId="20" w16cid:durableId="1324897832">
    <w:abstractNumId w:val="0"/>
  </w:num>
  <w:num w:numId="21" w16cid:durableId="125198784">
    <w:abstractNumId w:val="12"/>
  </w:num>
  <w:num w:numId="22" w16cid:durableId="1886211907">
    <w:abstractNumId w:val="26"/>
  </w:num>
  <w:num w:numId="23" w16cid:durableId="1077744703">
    <w:abstractNumId w:val="26"/>
  </w:num>
  <w:num w:numId="24" w16cid:durableId="1134905923">
    <w:abstractNumId w:val="26"/>
  </w:num>
  <w:num w:numId="25" w16cid:durableId="729960047">
    <w:abstractNumId w:val="26"/>
  </w:num>
  <w:num w:numId="26" w16cid:durableId="1921712151">
    <w:abstractNumId w:val="26"/>
  </w:num>
  <w:num w:numId="27" w16cid:durableId="1647279234">
    <w:abstractNumId w:val="12"/>
  </w:num>
  <w:num w:numId="28" w16cid:durableId="1809782716">
    <w:abstractNumId w:val="12"/>
  </w:num>
  <w:num w:numId="29" w16cid:durableId="358942054">
    <w:abstractNumId w:val="18"/>
  </w:num>
  <w:num w:numId="30" w16cid:durableId="1320965986">
    <w:abstractNumId w:val="18"/>
  </w:num>
  <w:num w:numId="31" w16cid:durableId="1211962429">
    <w:abstractNumId w:val="18"/>
  </w:num>
  <w:num w:numId="32" w16cid:durableId="2066874908">
    <w:abstractNumId w:val="18"/>
  </w:num>
  <w:num w:numId="33" w16cid:durableId="1224215320">
    <w:abstractNumId w:val="18"/>
  </w:num>
  <w:num w:numId="34" w16cid:durableId="986737435">
    <w:abstractNumId w:val="24"/>
  </w:num>
  <w:num w:numId="35" w16cid:durableId="1725712026">
    <w:abstractNumId w:val="10"/>
  </w:num>
  <w:num w:numId="36" w16cid:durableId="707339344">
    <w:abstractNumId w:val="24"/>
  </w:num>
  <w:num w:numId="37" w16cid:durableId="1232807435">
    <w:abstractNumId w:val="14"/>
  </w:num>
  <w:num w:numId="38" w16cid:durableId="453838507">
    <w:abstractNumId w:val="17"/>
  </w:num>
  <w:num w:numId="39" w16cid:durableId="2056930793">
    <w:abstractNumId w:val="10"/>
  </w:num>
  <w:num w:numId="40" w16cid:durableId="222838602">
    <w:abstractNumId w:val="23"/>
  </w:num>
  <w:num w:numId="41" w16cid:durableId="1879203296">
    <w:abstractNumId w:val="16"/>
  </w:num>
  <w:num w:numId="42" w16cid:durableId="8718947">
    <w:abstractNumId w:val="25"/>
  </w:num>
  <w:num w:numId="43" w16cid:durableId="551232842">
    <w:abstractNumId w:val="18"/>
  </w:num>
  <w:num w:numId="44" w16cid:durableId="2019767293">
    <w:abstractNumId w:val="11"/>
  </w:num>
  <w:num w:numId="45" w16cid:durableId="1798261507">
    <w:abstractNumId w:val="21"/>
  </w:num>
  <w:num w:numId="46" w16cid:durableId="760226391">
    <w:abstractNumId w:val="13"/>
  </w:num>
  <w:num w:numId="47" w16cid:durableId="451099967">
    <w:abstractNumId w:val="22"/>
  </w:num>
  <w:num w:numId="48" w16cid:durableId="7332827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3"/>
  <w:documentProtection w:edit="readOnly" w:formatting="1" w:enforcement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ateConfig" w:val="14.11.2016"/>
    <w:docVar w:name="DocumentCodeSt" w:val=" "/>
  </w:docVars>
  <w:rsids>
    <w:rsidRoot w:val="00423E2C"/>
    <w:rsid w:val="00005D81"/>
    <w:rsid w:val="00011149"/>
    <w:rsid w:val="00025B16"/>
    <w:rsid w:val="00027D1B"/>
    <w:rsid w:val="00031168"/>
    <w:rsid w:val="00041238"/>
    <w:rsid w:val="0004733F"/>
    <w:rsid w:val="00054A65"/>
    <w:rsid w:val="00062D71"/>
    <w:rsid w:val="00064FF8"/>
    <w:rsid w:val="00065162"/>
    <w:rsid w:val="000662D4"/>
    <w:rsid w:val="000716A2"/>
    <w:rsid w:val="00074F8E"/>
    <w:rsid w:val="00093621"/>
    <w:rsid w:val="000963C5"/>
    <w:rsid w:val="00097DF0"/>
    <w:rsid w:val="000A1B76"/>
    <w:rsid w:val="000B1D90"/>
    <w:rsid w:val="000B2BD6"/>
    <w:rsid w:val="000C043D"/>
    <w:rsid w:val="000E2538"/>
    <w:rsid w:val="000E2F2C"/>
    <w:rsid w:val="00103FF2"/>
    <w:rsid w:val="001169A5"/>
    <w:rsid w:val="00120200"/>
    <w:rsid w:val="0012733E"/>
    <w:rsid w:val="001311D9"/>
    <w:rsid w:val="00133CC7"/>
    <w:rsid w:val="00141E03"/>
    <w:rsid w:val="0015166F"/>
    <w:rsid w:val="00167129"/>
    <w:rsid w:val="001679F6"/>
    <w:rsid w:val="0017268C"/>
    <w:rsid w:val="00187C1F"/>
    <w:rsid w:val="00193889"/>
    <w:rsid w:val="001965B5"/>
    <w:rsid w:val="001A3546"/>
    <w:rsid w:val="001A3FEC"/>
    <w:rsid w:val="001A69F5"/>
    <w:rsid w:val="001B3318"/>
    <w:rsid w:val="001B338C"/>
    <w:rsid w:val="001B6451"/>
    <w:rsid w:val="001B6C9F"/>
    <w:rsid w:val="001B7E3A"/>
    <w:rsid w:val="001C191F"/>
    <w:rsid w:val="001C3590"/>
    <w:rsid w:val="001C498D"/>
    <w:rsid w:val="001C7884"/>
    <w:rsid w:val="001D0784"/>
    <w:rsid w:val="001D409C"/>
    <w:rsid w:val="001D4827"/>
    <w:rsid w:val="001D62BB"/>
    <w:rsid w:val="001E1057"/>
    <w:rsid w:val="001E59ED"/>
    <w:rsid w:val="0020217D"/>
    <w:rsid w:val="00203177"/>
    <w:rsid w:val="00216859"/>
    <w:rsid w:val="00225AE5"/>
    <w:rsid w:val="0023271B"/>
    <w:rsid w:val="002455D3"/>
    <w:rsid w:val="00245B36"/>
    <w:rsid w:val="002731D5"/>
    <w:rsid w:val="002A21E8"/>
    <w:rsid w:val="002A4EF7"/>
    <w:rsid w:val="002B1E89"/>
    <w:rsid w:val="002E0197"/>
    <w:rsid w:val="002E0F53"/>
    <w:rsid w:val="002E2852"/>
    <w:rsid w:val="002F7B94"/>
    <w:rsid w:val="003068D0"/>
    <w:rsid w:val="003101C8"/>
    <w:rsid w:val="0031369F"/>
    <w:rsid w:val="0032710D"/>
    <w:rsid w:val="003277C3"/>
    <w:rsid w:val="00364F42"/>
    <w:rsid w:val="00372F3D"/>
    <w:rsid w:val="003817E0"/>
    <w:rsid w:val="00381C4B"/>
    <w:rsid w:val="00386025"/>
    <w:rsid w:val="00394259"/>
    <w:rsid w:val="003A7BBA"/>
    <w:rsid w:val="003B07AC"/>
    <w:rsid w:val="003B383B"/>
    <w:rsid w:val="003B3DB8"/>
    <w:rsid w:val="003C2C10"/>
    <w:rsid w:val="003C3327"/>
    <w:rsid w:val="003C72A9"/>
    <w:rsid w:val="003C7454"/>
    <w:rsid w:val="003D7DFD"/>
    <w:rsid w:val="003E159D"/>
    <w:rsid w:val="003E61D3"/>
    <w:rsid w:val="003F1AD9"/>
    <w:rsid w:val="003F34E5"/>
    <w:rsid w:val="003F437D"/>
    <w:rsid w:val="004065AC"/>
    <w:rsid w:val="00407CE2"/>
    <w:rsid w:val="00413CF5"/>
    <w:rsid w:val="00423671"/>
    <w:rsid w:val="00423E2C"/>
    <w:rsid w:val="00424999"/>
    <w:rsid w:val="00426ED6"/>
    <w:rsid w:val="00433777"/>
    <w:rsid w:val="00460200"/>
    <w:rsid w:val="004614C0"/>
    <w:rsid w:val="00463A82"/>
    <w:rsid w:val="0047346E"/>
    <w:rsid w:val="00474A39"/>
    <w:rsid w:val="004828FC"/>
    <w:rsid w:val="00491C9A"/>
    <w:rsid w:val="00492D0A"/>
    <w:rsid w:val="004A54EF"/>
    <w:rsid w:val="004C52FD"/>
    <w:rsid w:val="004D49C0"/>
    <w:rsid w:val="004E5A07"/>
    <w:rsid w:val="004E662B"/>
    <w:rsid w:val="004F2AF1"/>
    <w:rsid w:val="00505EB9"/>
    <w:rsid w:val="005128B2"/>
    <w:rsid w:val="00517550"/>
    <w:rsid w:val="00524453"/>
    <w:rsid w:val="005311BD"/>
    <w:rsid w:val="0053561B"/>
    <w:rsid w:val="00540823"/>
    <w:rsid w:val="00543E15"/>
    <w:rsid w:val="0054519D"/>
    <w:rsid w:val="005504ED"/>
    <w:rsid w:val="00550DDC"/>
    <w:rsid w:val="00552C25"/>
    <w:rsid w:val="00557054"/>
    <w:rsid w:val="00557C0C"/>
    <w:rsid w:val="00560C96"/>
    <w:rsid w:val="005804CC"/>
    <w:rsid w:val="005905D5"/>
    <w:rsid w:val="00596B6F"/>
    <w:rsid w:val="005A10C7"/>
    <w:rsid w:val="005B0384"/>
    <w:rsid w:val="005B1B96"/>
    <w:rsid w:val="005B22CC"/>
    <w:rsid w:val="005B4E19"/>
    <w:rsid w:val="005B51E7"/>
    <w:rsid w:val="005B53F8"/>
    <w:rsid w:val="005B6101"/>
    <w:rsid w:val="005C5DA1"/>
    <w:rsid w:val="005C7E70"/>
    <w:rsid w:val="005D02FC"/>
    <w:rsid w:val="005D31BF"/>
    <w:rsid w:val="005E0417"/>
    <w:rsid w:val="005E41E6"/>
    <w:rsid w:val="005F6BB6"/>
    <w:rsid w:val="0060168E"/>
    <w:rsid w:val="00602AE0"/>
    <w:rsid w:val="00614A23"/>
    <w:rsid w:val="00616214"/>
    <w:rsid w:val="00626828"/>
    <w:rsid w:val="00626DB7"/>
    <w:rsid w:val="00631095"/>
    <w:rsid w:val="006332ED"/>
    <w:rsid w:val="00634C2B"/>
    <w:rsid w:val="00645334"/>
    <w:rsid w:val="00652E3E"/>
    <w:rsid w:val="0065461A"/>
    <w:rsid w:val="00655CFA"/>
    <w:rsid w:val="0066183B"/>
    <w:rsid w:val="00661C82"/>
    <w:rsid w:val="00672D05"/>
    <w:rsid w:val="0069116A"/>
    <w:rsid w:val="00695840"/>
    <w:rsid w:val="006A4029"/>
    <w:rsid w:val="006A7768"/>
    <w:rsid w:val="006B74ED"/>
    <w:rsid w:val="006C3982"/>
    <w:rsid w:val="006D048B"/>
    <w:rsid w:val="006D2FDD"/>
    <w:rsid w:val="006D2FE8"/>
    <w:rsid w:val="006E2261"/>
    <w:rsid w:val="006F70E2"/>
    <w:rsid w:val="00703F8A"/>
    <w:rsid w:val="007070E9"/>
    <w:rsid w:val="00710966"/>
    <w:rsid w:val="00711FA5"/>
    <w:rsid w:val="00724384"/>
    <w:rsid w:val="007326A5"/>
    <w:rsid w:val="0073703F"/>
    <w:rsid w:val="007474BC"/>
    <w:rsid w:val="00752D86"/>
    <w:rsid w:val="00754907"/>
    <w:rsid w:val="00754DC4"/>
    <w:rsid w:val="00757E4C"/>
    <w:rsid w:val="00757FEE"/>
    <w:rsid w:val="00764498"/>
    <w:rsid w:val="0076682E"/>
    <w:rsid w:val="00767904"/>
    <w:rsid w:val="0077353E"/>
    <w:rsid w:val="00775D05"/>
    <w:rsid w:val="0079630C"/>
    <w:rsid w:val="00797F1E"/>
    <w:rsid w:val="007A08C5"/>
    <w:rsid w:val="007A276B"/>
    <w:rsid w:val="007A2EE2"/>
    <w:rsid w:val="007B4F3F"/>
    <w:rsid w:val="007B70BD"/>
    <w:rsid w:val="007C3776"/>
    <w:rsid w:val="007F57D7"/>
    <w:rsid w:val="007F6EEF"/>
    <w:rsid w:val="008004A9"/>
    <w:rsid w:val="008152F3"/>
    <w:rsid w:val="008332E0"/>
    <w:rsid w:val="00834B47"/>
    <w:rsid w:val="00837C75"/>
    <w:rsid w:val="00864BFD"/>
    <w:rsid w:val="00867920"/>
    <w:rsid w:val="00867F35"/>
    <w:rsid w:val="00870039"/>
    <w:rsid w:val="00887D31"/>
    <w:rsid w:val="008A1722"/>
    <w:rsid w:val="008A4756"/>
    <w:rsid w:val="008A4EA5"/>
    <w:rsid w:val="008A594F"/>
    <w:rsid w:val="008B1058"/>
    <w:rsid w:val="008B2AF2"/>
    <w:rsid w:val="008B2F17"/>
    <w:rsid w:val="008B33DD"/>
    <w:rsid w:val="008B3FDD"/>
    <w:rsid w:val="008C56DC"/>
    <w:rsid w:val="008E44A0"/>
    <w:rsid w:val="008E7562"/>
    <w:rsid w:val="008F117D"/>
    <w:rsid w:val="008F73FD"/>
    <w:rsid w:val="0090568D"/>
    <w:rsid w:val="00911ECE"/>
    <w:rsid w:val="00913551"/>
    <w:rsid w:val="0091447D"/>
    <w:rsid w:val="00920A6C"/>
    <w:rsid w:val="009220F8"/>
    <w:rsid w:val="00923031"/>
    <w:rsid w:val="009347F9"/>
    <w:rsid w:val="00936ADB"/>
    <w:rsid w:val="00940F1C"/>
    <w:rsid w:val="009457D4"/>
    <w:rsid w:val="00947620"/>
    <w:rsid w:val="00947997"/>
    <w:rsid w:val="00950C75"/>
    <w:rsid w:val="009647DF"/>
    <w:rsid w:val="0097259A"/>
    <w:rsid w:val="00976F86"/>
    <w:rsid w:val="00981022"/>
    <w:rsid w:val="009B0CE3"/>
    <w:rsid w:val="009B2C31"/>
    <w:rsid w:val="009D5983"/>
    <w:rsid w:val="00A04D01"/>
    <w:rsid w:val="00A05B99"/>
    <w:rsid w:val="00A10238"/>
    <w:rsid w:val="00A133F6"/>
    <w:rsid w:val="00A20927"/>
    <w:rsid w:val="00A24543"/>
    <w:rsid w:val="00A25C0B"/>
    <w:rsid w:val="00A32D04"/>
    <w:rsid w:val="00A34B7B"/>
    <w:rsid w:val="00A4088B"/>
    <w:rsid w:val="00A42922"/>
    <w:rsid w:val="00A4542D"/>
    <w:rsid w:val="00A53D92"/>
    <w:rsid w:val="00A60F16"/>
    <w:rsid w:val="00A70454"/>
    <w:rsid w:val="00A733C5"/>
    <w:rsid w:val="00A75475"/>
    <w:rsid w:val="00A84646"/>
    <w:rsid w:val="00A853AC"/>
    <w:rsid w:val="00A85CAD"/>
    <w:rsid w:val="00A91EF8"/>
    <w:rsid w:val="00A93A01"/>
    <w:rsid w:val="00AA7103"/>
    <w:rsid w:val="00AA7F84"/>
    <w:rsid w:val="00AB5E4C"/>
    <w:rsid w:val="00AB7E07"/>
    <w:rsid w:val="00AC5B95"/>
    <w:rsid w:val="00AD3262"/>
    <w:rsid w:val="00AD5DC0"/>
    <w:rsid w:val="00AF29E0"/>
    <w:rsid w:val="00B0405D"/>
    <w:rsid w:val="00B239DF"/>
    <w:rsid w:val="00B31872"/>
    <w:rsid w:val="00B36320"/>
    <w:rsid w:val="00B43707"/>
    <w:rsid w:val="00B45AAC"/>
    <w:rsid w:val="00B469AC"/>
    <w:rsid w:val="00B47393"/>
    <w:rsid w:val="00B535A0"/>
    <w:rsid w:val="00B5443C"/>
    <w:rsid w:val="00B559C5"/>
    <w:rsid w:val="00B65524"/>
    <w:rsid w:val="00B724A1"/>
    <w:rsid w:val="00B80E62"/>
    <w:rsid w:val="00BB2925"/>
    <w:rsid w:val="00BD2350"/>
    <w:rsid w:val="00BD3EE4"/>
    <w:rsid w:val="00BE256D"/>
    <w:rsid w:val="00BF07A2"/>
    <w:rsid w:val="00BF59B5"/>
    <w:rsid w:val="00C026B3"/>
    <w:rsid w:val="00C03ECE"/>
    <w:rsid w:val="00C1048F"/>
    <w:rsid w:val="00C23596"/>
    <w:rsid w:val="00C24EC5"/>
    <w:rsid w:val="00C30015"/>
    <w:rsid w:val="00C325AE"/>
    <w:rsid w:val="00C36285"/>
    <w:rsid w:val="00C42467"/>
    <w:rsid w:val="00C425E9"/>
    <w:rsid w:val="00C53231"/>
    <w:rsid w:val="00C54FA9"/>
    <w:rsid w:val="00C55AAA"/>
    <w:rsid w:val="00C64616"/>
    <w:rsid w:val="00C70629"/>
    <w:rsid w:val="00C74A45"/>
    <w:rsid w:val="00C94E55"/>
    <w:rsid w:val="00CB0682"/>
    <w:rsid w:val="00CB62B6"/>
    <w:rsid w:val="00CB721E"/>
    <w:rsid w:val="00CB7AAC"/>
    <w:rsid w:val="00CC2C46"/>
    <w:rsid w:val="00CC4D21"/>
    <w:rsid w:val="00CC55DE"/>
    <w:rsid w:val="00CC7242"/>
    <w:rsid w:val="00CE55D9"/>
    <w:rsid w:val="00CF6C63"/>
    <w:rsid w:val="00D03B42"/>
    <w:rsid w:val="00D10559"/>
    <w:rsid w:val="00D24DC7"/>
    <w:rsid w:val="00D33B81"/>
    <w:rsid w:val="00D4340A"/>
    <w:rsid w:val="00D43D24"/>
    <w:rsid w:val="00D52DEB"/>
    <w:rsid w:val="00D543EF"/>
    <w:rsid w:val="00D55D1F"/>
    <w:rsid w:val="00D62AB9"/>
    <w:rsid w:val="00D76784"/>
    <w:rsid w:val="00D77D76"/>
    <w:rsid w:val="00D9159B"/>
    <w:rsid w:val="00DA366E"/>
    <w:rsid w:val="00DB0E58"/>
    <w:rsid w:val="00DB3B1B"/>
    <w:rsid w:val="00DB431C"/>
    <w:rsid w:val="00DB4AD5"/>
    <w:rsid w:val="00DD36DA"/>
    <w:rsid w:val="00DE2902"/>
    <w:rsid w:val="00DE32F9"/>
    <w:rsid w:val="00DF53D5"/>
    <w:rsid w:val="00DF6ED4"/>
    <w:rsid w:val="00E01EFB"/>
    <w:rsid w:val="00E1596F"/>
    <w:rsid w:val="00E17EF2"/>
    <w:rsid w:val="00E21B54"/>
    <w:rsid w:val="00E32F2E"/>
    <w:rsid w:val="00E35DD6"/>
    <w:rsid w:val="00E4012D"/>
    <w:rsid w:val="00E601D7"/>
    <w:rsid w:val="00E610D1"/>
    <w:rsid w:val="00E676BD"/>
    <w:rsid w:val="00E71DFA"/>
    <w:rsid w:val="00E72179"/>
    <w:rsid w:val="00E7306F"/>
    <w:rsid w:val="00E7395E"/>
    <w:rsid w:val="00E77CFB"/>
    <w:rsid w:val="00E824C6"/>
    <w:rsid w:val="00E91778"/>
    <w:rsid w:val="00EA10E2"/>
    <w:rsid w:val="00EB6EBD"/>
    <w:rsid w:val="00EB7715"/>
    <w:rsid w:val="00EC45CF"/>
    <w:rsid w:val="00EC6DF6"/>
    <w:rsid w:val="00ED0CB8"/>
    <w:rsid w:val="00EE2526"/>
    <w:rsid w:val="00EE73DB"/>
    <w:rsid w:val="00F0121A"/>
    <w:rsid w:val="00F145C7"/>
    <w:rsid w:val="00F176A8"/>
    <w:rsid w:val="00F43694"/>
    <w:rsid w:val="00F50B2C"/>
    <w:rsid w:val="00F5125B"/>
    <w:rsid w:val="00F543EB"/>
    <w:rsid w:val="00F627AC"/>
    <w:rsid w:val="00F64E24"/>
    <w:rsid w:val="00F66E9E"/>
    <w:rsid w:val="00F723DD"/>
    <w:rsid w:val="00F8085C"/>
    <w:rsid w:val="00F82424"/>
    <w:rsid w:val="00F82BD9"/>
    <w:rsid w:val="00F82FDC"/>
    <w:rsid w:val="00F86FA6"/>
    <w:rsid w:val="00F91895"/>
    <w:rsid w:val="00F93643"/>
    <w:rsid w:val="00F937AA"/>
    <w:rsid w:val="00F963F8"/>
    <w:rsid w:val="00F969FB"/>
    <w:rsid w:val="00FB2834"/>
    <w:rsid w:val="00FB4DAB"/>
    <w:rsid w:val="00FD16EA"/>
    <w:rsid w:val="00FD3A89"/>
    <w:rsid w:val="00FD4B6F"/>
    <w:rsid w:val="00FE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6DBE0"/>
  <w15:docId w15:val="{EC84CA81-46FC-4B0C-B6E3-802C156B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qFormat="1"/>
    <w:lsdException w:name="heading 2" w:locked="0" w:semiHidden="1" w:uiPriority="9" w:unhideWhenUsed="1" w:qFormat="1"/>
    <w:lsdException w:name="heading 3" w:locked="0" w:semiHidden="1" w:uiPriority="0" w:unhideWhenUsed="1" w:qFormat="1"/>
    <w:lsdException w:name="heading 4" w:locked="0" w:semiHidden="1" w:unhideWhenUsed="1" w:qFormat="1"/>
    <w:lsdException w:name="heading 5" w:locked="0" w:semiHidden="1" w:uiPriority="0" w:unhideWhenUsed="1" w:qFormat="1"/>
    <w:lsdException w:name="heading 6" w:locked="0" w:semiHidden="1" w:uiPriority="0" w:unhideWhenUsed="1" w:qFormat="1"/>
    <w:lsdException w:name="heading 7" w:locked="0" w:semiHidden="1" w:uiPriority="0" w:unhideWhenUsed="1" w:qFormat="1"/>
    <w:lsdException w:name="heading 8" w:locked="0" w:semiHidden="1" w:uiPriority="0" w:unhideWhenUsed="1" w:qFormat="1"/>
    <w:lsdException w:name="heading 9" w:locked="0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 w:qFormat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aliases w:val="Таблицы без рамок"/>
    <w:qFormat/>
    <w:rsid w:val="00492D0A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1"/>
    <w:uiPriority w:val="99"/>
    <w:qFormat/>
    <w:rsid w:val="00981022"/>
    <w:pPr>
      <w:keepNext/>
      <w:widowControl w:val="0"/>
      <w:numPr>
        <w:numId w:val="29"/>
      </w:numPr>
      <w:suppressAutoHyphens/>
      <w:spacing w:before="120" w:after="120"/>
      <w:outlineLvl w:val="0"/>
    </w:pPr>
    <w:rPr>
      <w:rFonts w:eastAsia="Arial Unicode MS" w:cs="Arial"/>
      <w:b/>
      <w:bCs/>
      <w:kern w:val="1"/>
      <w:szCs w:val="32"/>
      <w:lang w:eastAsia="ar-SA"/>
    </w:rPr>
  </w:style>
  <w:style w:type="paragraph" w:styleId="21">
    <w:name w:val="heading 2"/>
    <w:basedOn w:val="a"/>
    <w:next w:val="a"/>
    <w:link w:val="22"/>
    <w:autoRedefine/>
    <w:uiPriority w:val="9"/>
    <w:unhideWhenUsed/>
    <w:qFormat/>
    <w:rsid w:val="00ED0CB8"/>
    <w:pPr>
      <w:keepNext/>
      <w:keepLines/>
      <w:numPr>
        <w:ilvl w:val="1"/>
        <w:numId w:val="29"/>
      </w:numPr>
      <w:spacing w:before="240" w:after="24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nhideWhenUsed/>
    <w:qFormat/>
    <w:rsid w:val="001D0784"/>
    <w:pPr>
      <w:keepNext/>
      <w:keepLines/>
      <w:numPr>
        <w:ilvl w:val="2"/>
        <w:numId w:val="29"/>
      </w:numPr>
      <w:spacing w:before="320" w:after="240"/>
      <w:outlineLvl w:val="2"/>
    </w:pPr>
    <w:rPr>
      <w:rFonts w:eastAsiaTheme="majorEastAsia" w:cs="Times New Roman"/>
      <w:b/>
      <w:bCs/>
      <w:color w:val="000000" w:themeColor="text1"/>
      <w:lang w:eastAsia="ru-RU"/>
    </w:rPr>
  </w:style>
  <w:style w:type="paragraph" w:styleId="4">
    <w:name w:val="heading 4"/>
    <w:basedOn w:val="a"/>
    <w:next w:val="a"/>
    <w:link w:val="40"/>
    <w:autoRedefine/>
    <w:uiPriority w:val="99"/>
    <w:qFormat/>
    <w:rsid w:val="001D0784"/>
    <w:pPr>
      <w:keepNext/>
      <w:numPr>
        <w:ilvl w:val="3"/>
        <w:numId w:val="29"/>
      </w:numPr>
      <w:spacing w:before="360" w:after="360"/>
      <w:outlineLvl w:val="3"/>
    </w:pPr>
    <w:rPr>
      <w:rFonts w:eastAsia="Arial Unicode MS"/>
      <w:b/>
      <w:bCs/>
      <w:kern w:val="1"/>
      <w:szCs w:val="28"/>
      <w:lang w:eastAsia="ar-SA"/>
    </w:rPr>
  </w:style>
  <w:style w:type="paragraph" w:styleId="5">
    <w:name w:val="heading 5"/>
    <w:basedOn w:val="a"/>
    <w:next w:val="a"/>
    <w:link w:val="50"/>
    <w:autoRedefine/>
    <w:qFormat/>
    <w:rsid w:val="00FD3A89"/>
    <w:pPr>
      <w:widowControl w:val="0"/>
      <w:numPr>
        <w:ilvl w:val="4"/>
        <w:numId w:val="29"/>
      </w:numPr>
      <w:suppressAutoHyphens/>
      <w:spacing w:before="360" w:after="180"/>
      <w:outlineLvl w:val="4"/>
    </w:pPr>
    <w:rPr>
      <w:rFonts w:eastAsia="Arial Unicode MS"/>
      <w:b/>
      <w:bCs/>
      <w:iCs/>
      <w:kern w:val="1"/>
      <w:szCs w:val="26"/>
      <w:lang w:eastAsia="ar-SA"/>
    </w:rPr>
  </w:style>
  <w:style w:type="paragraph" w:styleId="6">
    <w:name w:val="heading 6"/>
    <w:basedOn w:val="a"/>
    <w:next w:val="a"/>
    <w:link w:val="60"/>
    <w:qFormat/>
    <w:locked/>
    <w:rsid w:val="00981022"/>
    <w:pPr>
      <w:widowControl w:val="0"/>
      <w:numPr>
        <w:ilvl w:val="5"/>
        <w:numId w:val="29"/>
      </w:numPr>
      <w:suppressAutoHyphens/>
      <w:spacing w:before="240" w:after="60"/>
      <w:outlineLvl w:val="5"/>
    </w:pPr>
    <w:rPr>
      <w:rFonts w:eastAsia="Arial Unicode MS"/>
      <w:b/>
      <w:bCs/>
      <w:kern w:val="1"/>
      <w:lang w:eastAsia="ar-SA"/>
    </w:rPr>
  </w:style>
  <w:style w:type="paragraph" w:styleId="7">
    <w:name w:val="heading 7"/>
    <w:basedOn w:val="a"/>
    <w:next w:val="a"/>
    <w:link w:val="70"/>
    <w:qFormat/>
    <w:locked/>
    <w:rsid w:val="00981022"/>
    <w:pPr>
      <w:widowControl w:val="0"/>
      <w:numPr>
        <w:ilvl w:val="6"/>
        <w:numId w:val="29"/>
      </w:numPr>
      <w:suppressAutoHyphens/>
      <w:spacing w:before="240" w:after="60"/>
      <w:outlineLvl w:val="6"/>
    </w:pPr>
    <w:rPr>
      <w:rFonts w:eastAsia="Arial Unicode MS"/>
      <w:kern w:val="1"/>
      <w:lang w:eastAsia="ar-SA"/>
    </w:rPr>
  </w:style>
  <w:style w:type="paragraph" w:styleId="8">
    <w:name w:val="heading 8"/>
    <w:basedOn w:val="a"/>
    <w:next w:val="a"/>
    <w:link w:val="80"/>
    <w:qFormat/>
    <w:locked/>
    <w:rsid w:val="00981022"/>
    <w:pPr>
      <w:widowControl w:val="0"/>
      <w:numPr>
        <w:ilvl w:val="7"/>
        <w:numId w:val="29"/>
      </w:numPr>
      <w:suppressAutoHyphens/>
      <w:spacing w:before="240" w:after="60"/>
      <w:outlineLvl w:val="7"/>
    </w:pPr>
    <w:rPr>
      <w:rFonts w:eastAsia="Arial Unicode MS"/>
      <w:i/>
      <w:iCs/>
      <w:kern w:val="1"/>
      <w:lang w:eastAsia="ar-SA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981022"/>
    <w:pPr>
      <w:keepNext/>
      <w:keepLines/>
      <w:numPr>
        <w:ilvl w:val="8"/>
        <w:numId w:val="29"/>
      </w:numPr>
      <w:spacing w:before="200" w:after="12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locked/>
    <w:rsid w:val="00B469AC"/>
    <w:pPr>
      <w:ind w:left="240" w:hanging="240"/>
    </w:pPr>
  </w:style>
  <w:style w:type="paragraph" w:customStyle="1" w:styleId="a4">
    <w:name w:val="Заголовок ненумерованный"/>
    <w:basedOn w:val="a"/>
    <w:qFormat/>
    <w:rsid w:val="005E41E6"/>
    <w:pPr>
      <w:keepNext/>
      <w:keepLines/>
      <w:spacing w:after="240"/>
    </w:pPr>
    <w:rPr>
      <w:rFonts w:eastAsia="Times New Roman" w:cs="Times New Roman"/>
      <w:b/>
      <w:bCs/>
      <w:szCs w:val="20"/>
    </w:rPr>
  </w:style>
  <w:style w:type="paragraph" w:styleId="a5">
    <w:name w:val="caption"/>
    <w:basedOn w:val="a"/>
    <w:next w:val="a"/>
    <w:uiPriority w:val="35"/>
    <w:unhideWhenUsed/>
    <w:qFormat/>
    <w:rsid w:val="00E17EF2"/>
    <w:pPr>
      <w:keepNext/>
      <w:spacing w:before="240" w:after="240"/>
      <w:jc w:val="center"/>
    </w:pPr>
    <w:rPr>
      <w:bCs/>
      <w:sz w:val="22"/>
    </w:rPr>
  </w:style>
  <w:style w:type="paragraph" w:styleId="a6">
    <w:name w:val="header"/>
    <w:basedOn w:val="a"/>
    <w:link w:val="a7"/>
    <w:unhideWhenUsed/>
    <w:qFormat/>
    <w:locked/>
    <w:rsid w:val="00A91EF8"/>
    <w:pPr>
      <w:tabs>
        <w:tab w:val="center" w:pos="4677"/>
        <w:tab w:val="right" w:pos="9355"/>
      </w:tabs>
      <w:jc w:val="center"/>
    </w:pPr>
    <w:rPr>
      <w:sz w:val="28"/>
      <w:szCs w:val="28"/>
    </w:rPr>
  </w:style>
  <w:style w:type="character" w:customStyle="1" w:styleId="a7">
    <w:name w:val="Верхний колонтитул Знак"/>
    <w:basedOn w:val="a0"/>
    <w:link w:val="a6"/>
    <w:rsid w:val="00A91EF8"/>
    <w:rPr>
      <w:rFonts w:ascii="Times New Roman" w:hAnsi="Times New Roman"/>
      <w:sz w:val="28"/>
      <w:szCs w:val="28"/>
    </w:rPr>
  </w:style>
  <w:style w:type="paragraph" w:styleId="a8">
    <w:name w:val="footer"/>
    <w:basedOn w:val="a"/>
    <w:link w:val="a9"/>
    <w:uiPriority w:val="99"/>
    <w:unhideWhenUsed/>
    <w:locked/>
    <w:rsid w:val="008A594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A594F"/>
  </w:style>
  <w:style w:type="paragraph" w:styleId="aa">
    <w:name w:val="Balloon Text"/>
    <w:basedOn w:val="a"/>
    <w:link w:val="ab"/>
    <w:uiPriority w:val="99"/>
    <w:unhideWhenUsed/>
    <w:locked/>
    <w:rsid w:val="008A594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8A594F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locked/>
    <w:rsid w:val="005D0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99"/>
    <w:qFormat/>
    <w:rsid w:val="00CC7242"/>
    <w:pPr>
      <w:spacing w:before="120" w:after="120"/>
      <w:ind w:left="57"/>
    </w:pPr>
    <w:rPr>
      <w:rFonts w:eastAsia="Times New Roman" w:cs="Times New Roman"/>
      <w:lang w:eastAsia="ru-RU"/>
    </w:rPr>
  </w:style>
  <w:style w:type="character" w:customStyle="1" w:styleId="11">
    <w:name w:val="Заголовок 1 Знак"/>
    <w:basedOn w:val="a0"/>
    <w:link w:val="1"/>
    <w:uiPriority w:val="99"/>
    <w:rsid w:val="00981022"/>
    <w:rPr>
      <w:rFonts w:ascii="Times New Roman" w:eastAsia="Arial Unicode MS" w:hAnsi="Times New Roman" w:cs="Arial"/>
      <w:b/>
      <w:bCs/>
      <w:kern w:val="1"/>
      <w:sz w:val="24"/>
      <w:szCs w:val="32"/>
      <w:lang w:eastAsia="ar-SA"/>
    </w:rPr>
  </w:style>
  <w:style w:type="character" w:customStyle="1" w:styleId="30">
    <w:name w:val="Заголовок 3 Знак"/>
    <w:basedOn w:val="a0"/>
    <w:link w:val="3"/>
    <w:rsid w:val="001D0784"/>
    <w:rPr>
      <w:rFonts w:ascii="Times New Roman" w:eastAsiaTheme="majorEastAsia" w:hAnsi="Times New Roman" w:cs="Times New Roman"/>
      <w:b/>
      <w:bCs/>
      <w:color w:val="000000" w:themeColor="text1"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1D0784"/>
    <w:rPr>
      <w:rFonts w:ascii="Times New Roman" w:eastAsia="Arial Unicode MS" w:hAnsi="Times New Roman"/>
      <w:b/>
      <w:bCs/>
      <w:kern w:val="1"/>
      <w:sz w:val="24"/>
      <w:szCs w:val="28"/>
      <w:lang w:eastAsia="ar-SA"/>
    </w:rPr>
  </w:style>
  <w:style w:type="character" w:customStyle="1" w:styleId="50">
    <w:name w:val="Заголовок 5 Знак"/>
    <w:basedOn w:val="a0"/>
    <w:link w:val="5"/>
    <w:rsid w:val="00FD3A89"/>
    <w:rPr>
      <w:rFonts w:ascii="Times New Roman" w:eastAsia="Arial Unicode MS" w:hAnsi="Times New Roman"/>
      <w:b/>
      <w:bCs/>
      <w:iCs/>
      <w:kern w:val="1"/>
      <w:sz w:val="24"/>
      <w:szCs w:val="26"/>
      <w:lang w:eastAsia="ar-SA"/>
    </w:rPr>
  </w:style>
  <w:style w:type="character" w:customStyle="1" w:styleId="60">
    <w:name w:val="Заголовок 6 Знак"/>
    <w:basedOn w:val="a0"/>
    <w:link w:val="6"/>
    <w:rsid w:val="00981022"/>
    <w:rPr>
      <w:rFonts w:ascii="Times New Roman" w:eastAsia="Arial Unicode MS" w:hAnsi="Times New Roman"/>
      <w:b/>
      <w:bCs/>
      <w:kern w:val="1"/>
      <w:sz w:val="24"/>
      <w:lang w:eastAsia="ar-SA"/>
    </w:rPr>
  </w:style>
  <w:style w:type="character" w:customStyle="1" w:styleId="70">
    <w:name w:val="Заголовок 7 Знак"/>
    <w:basedOn w:val="a0"/>
    <w:link w:val="7"/>
    <w:rsid w:val="00981022"/>
    <w:rPr>
      <w:rFonts w:ascii="Times New Roman" w:eastAsia="Arial Unicode MS" w:hAnsi="Times New Roman"/>
      <w:kern w:val="1"/>
      <w:sz w:val="24"/>
      <w:lang w:eastAsia="ar-SA"/>
    </w:rPr>
  </w:style>
  <w:style w:type="character" w:customStyle="1" w:styleId="80">
    <w:name w:val="Заголовок 8 Знак"/>
    <w:basedOn w:val="a0"/>
    <w:link w:val="8"/>
    <w:rsid w:val="00981022"/>
    <w:rPr>
      <w:rFonts w:ascii="Times New Roman" w:eastAsia="Arial Unicode MS" w:hAnsi="Times New Roman"/>
      <w:i/>
      <w:iCs/>
      <w:kern w:val="1"/>
      <w:sz w:val="24"/>
      <w:lang w:eastAsia="ar-SA"/>
    </w:rPr>
  </w:style>
  <w:style w:type="character" w:customStyle="1" w:styleId="90">
    <w:name w:val="Заголовок 9 Знак"/>
    <w:basedOn w:val="a0"/>
    <w:link w:val="9"/>
    <w:semiHidden/>
    <w:rsid w:val="0098102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2">
    <w:name w:val="Заголовок 1 (новая страница)"/>
    <w:basedOn w:val="1"/>
    <w:next w:val="ae"/>
    <w:link w:val="13"/>
    <w:qFormat/>
    <w:rsid w:val="00981022"/>
    <w:pPr>
      <w:pageBreakBefore/>
      <w:widowControl/>
      <w:suppressAutoHyphens w:val="0"/>
    </w:pPr>
    <w:rPr>
      <w:rFonts w:cs="Times New Roman"/>
      <w:szCs w:val="24"/>
    </w:rPr>
  </w:style>
  <w:style w:type="character" w:customStyle="1" w:styleId="13">
    <w:name w:val="Заголовок 1 (новая страница) Знак"/>
    <w:basedOn w:val="a0"/>
    <w:link w:val="12"/>
    <w:rsid w:val="00981022"/>
    <w:rPr>
      <w:rFonts w:ascii="Times New Roman" w:eastAsia="Arial Unicode MS" w:hAnsi="Times New Roman" w:cs="Times New Roman"/>
      <w:b/>
      <w:bCs/>
      <w:kern w:val="1"/>
      <w:sz w:val="24"/>
      <w:szCs w:val="24"/>
      <w:lang w:eastAsia="ar-SA"/>
    </w:rPr>
  </w:style>
  <w:style w:type="paragraph" w:customStyle="1" w:styleId="10">
    <w:name w:val="Список 1 уровень"/>
    <w:basedOn w:val="a"/>
    <w:link w:val="14"/>
    <w:autoRedefine/>
    <w:qFormat/>
    <w:rsid w:val="00A24543"/>
    <w:pPr>
      <w:keepNext/>
      <w:keepLines/>
      <w:numPr>
        <w:numId w:val="3"/>
      </w:numPr>
      <w:tabs>
        <w:tab w:val="clear" w:pos="360"/>
        <w:tab w:val="left" w:pos="1134"/>
      </w:tabs>
      <w:spacing w:before="200"/>
      <w:ind w:left="709" w:firstLine="0"/>
      <w:contextualSpacing/>
    </w:pPr>
    <w:rPr>
      <w:rFonts w:eastAsia="Times New Roman"/>
    </w:rPr>
  </w:style>
  <w:style w:type="paragraph" w:styleId="15">
    <w:name w:val="toc 1"/>
    <w:basedOn w:val="a"/>
    <w:next w:val="a"/>
    <w:autoRedefine/>
    <w:uiPriority w:val="39"/>
    <w:unhideWhenUsed/>
    <w:locked/>
    <w:rsid w:val="007070E9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locked/>
    <w:rsid w:val="007070E9"/>
    <w:pPr>
      <w:spacing w:after="100"/>
      <w:ind w:left="440"/>
    </w:pPr>
  </w:style>
  <w:style w:type="character" w:styleId="af">
    <w:name w:val="Hyperlink"/>
    <w:basedOn w:val="a0"/>
    <w:uiPriority w:val="99"/>
    <w:unhideWhenUsed/>
    <w:qFormat/>
    <w:rsid w:val="00672D05"/>
    <w:rPr>
      <w:rFonts w:ascii="Times New Roman" w:hAnsi="Times New Roman"/>
      <w:color w:val="auto"/>
      <w:sz w:val="24"/>
      <w:u w:val="none"/>
    </w:rPr>
  </w:style>
  <w:style w:type="paragraph" w:customStyle="1" w:styleId="ae">
    <w:name w:val="Текст документа"/>
    <w:basedOn w:val="a"/>
    <w:autoRedefine/>
    <w:qFormat/>
    <w:rsid w:val="00A34B7B"/>
    <w:pPr>
      <w:spacing w:before="240" w:after="240"/>
      <w:ind w:firstLine="426"/>
    </w:pPr>
    <w:rPr>
      <w:rFonts w:eastAsia="Times New Roman" w:cs="Times New Roman"/>
      <w:szCs w:val="20"/>
    </w:rPr>
  </w:style>
  <w:style w:type="character" w:customStyle="1" w:styleId="22">
    <w:name w:val="Заголовок 2 Знак"/>
    <w:basedOn w:val="a0"/>
    <w:link w:val="21"/>
    <w:uiPriority w:val="9"/>
    <w:rsid w:val="00ED0CB8"/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af0">
    <w:name w:val="Subtitle"/>
    <w:basedOn w:val="a"/>
    <w:next w:val="a"/>
    <w:link w:val="af1"/>
    <w:uiPriority w:val="11"/>
    <w:qFormat/>
    <w:locked/>
    <w:rsid w:val="000716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f1">
    <w:name w:val="Подзаголовок Знак"/>
    <w:basedOn w:val="a0"/>
    <w:link w:val="af0"/>
    <w:uiPriority w:val="11"/>
    <w:rsid w:val="000716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2">
    <w:name w:val="Список 2 уровень"/>
    <w:basedOn w:val="10"/>
    <w:link w:val="23"/>
    <w:autoRedefine/>
    <w:qFormat/>
    <w:rsid w:val="000716A2"/>
    <w:pPr>
      <w:numPr>
        <w:numId w:val="35"/>
      </w:numPr>
    </w:pPr>
  </w:style>
  <w:style w:type="paragraph" w:customStyle="1" w:styleId="af2">
    <w:name w:val="Заголовок таблицы"/>
    <w:basedOn w:val="a"/>
    <w:qFormat/>
    <w:rsid w:val="00E77CFB"/>
    <w:pPr>
      <w:keepNext/>
      <w:keepLines/>
      <w:jc w:val="center"/>
    </w:pPr>
    <w:rPr>
      <w:rFonts w:eastAsia="Times New Roman" w:cs="Times New Roman"/>
      <w:b/>
      <w:bCs/>
      <w:szCs w:val="20"/>
    </w:rPr>
  </w:style>
  <w:style w:type="character" w:customStyle="1" w:styleId="14">
    <w:name w:val="Список 1 уровень Знак"/>
    <w:basedOn w:val="a0"/>
    <w:link w:val="10"/>
    <w:rsid w:val="00A24543"/>
    <w:rPr>
      <w:rFonts w:ascii="Times New Roman" w:eastAsia="Times New Roman" w:hAnsi="Times New Roman"/>
      <w:sz w:val="24"/>
    </w:rPr>
  </w:style>
  <w:style w:type="character" w:customStyle="1" w:styleId="23">
    <w:name w:val="Список 2 уровень Знак"/>
    <w:basedOn w:val="14"/>
    <w:link w:val="2"/>
    <w:rsid w:val="000716A2"/>
    <w:rPr>
      <w:rFonts w:ascii="Times New Roman" w:eastAsia="Times New Roman" w:hAnsi="Times New Roman"/>
      <w:sz w:val="24"/>
      <w:szCs w:val="24"/>
    </w:rPr>
  </w:style>
  <w:style w:type="paragraph" w:customStyle="1" w:styleId="af3">
    <w:name w:val="Текст в таблице"/>
    <w:basedOn w:val="a"/>
    <w:qFormat/>
    <w:rsid w:val="00A4542D"/>
    <w:rPr>
      <w:rFonts w:eastAsia="Times New Roman" w:cs="Times New Roman"/>
      <w:szCs w:val="20"/>
    </w:rPr>
  </w:style>
  <w:style w:type="paragraph" w:customStyle="1" w:styleId="af4">
    <w:name w:val="Текст на титуле"/>
    <w:basedOn w:val="a"/>
    <w:qFormat/>
    <w:locked/>
    <w:rsid w:val="00011149"/>
    <w:pPr>
      <w:jc w:val="center"/>
    </w:pPr>
    <w:rPr>
      <w:rFonts w:eastAsia="Times New Roman" w:cs="Times New Roman"/>
      <w:b/>
      <w:bCs/>
      <w:sz w:val="28"/>
      <w:szCs w:val="20"/>
    </w:rPr>
  </w:style>
  <w:style w:type="character" w:customStyle="1" w:styleId="af5">
    <w:name w:val="Название проекта"/>
    <w:basedOn w:val="a0"/>
    <w:qFormat/>
    <w:rsid w:val="001B7E3A"/>
    <w:rPr>
      <w:b/>
      <w:bCs/>
      <w:sz w:val="32"/>
    </w:rPr>
  </w:style>
  <w:style w:type="paragraph" w:customStyle="1" w:styleId="af6">
    <w:name w:val="Обычный по центру"/>
    <w:basedOn w:val="a"/>
    <w:qFormat/>
    <w:rsid w:val="00870039"/>
    <w:pPr>
      <w:jc w:val="center"/>
    </w:pPr>
    <w:rPr>
      <w:rFonts w:eastAsia="Times New Roman" w:cs="Times New Roman"/>
      <w:szCs w:val="20"/>
    </w:rPr>
  </w:style>
  <w:style w:type="paragraph" w:styleId="24">
    <w:name w:val="toc 2"/>
    <w:basedOn w:val="a"/>
    <w:next w:val="a"/>
    <w:autoRedefine/>
    <w:uiPriority w:val="39"/>
    <w:unhideWhenUsed/>
    <w:locked/>
    <w:rsid w:val="00672D05"/>
    <w:pPr>
      <w:spacing w:after="100"/>
      <w:ind w:left="240"/>
    </w:pPr>
  </w:style>
  <w:style w:type="paragraph" w:customStyle="1" w:styleId="af7">
    <w:name w:val="Колонтитул право"/>
    <w:basedOn w:val="a"/>
    <w:link w:val="af8"/>
    <w:qFormat/>
    <w:rsid w:val="00867920"/>
    <w:pPr>
      <w:jc w:val="right"/>
    </w:pPr>
    <w:rPr>
      <w:rFonts w:eastAsia="Times New Roman" w:cs="Times New Roman"/>
      <w:sz w:val="22"/>
      <w:szCs w:val="20"/>
      <w:lang w:eastAsia="ru-RU"/>
    </w:rPr>
  </w:style>
  <w:style w:type="paragraph" w:customStyle="1" w:styleId="af9">
    <w:name w:val="Колонтитул лево"/>
    <w:basedOn w:val="a"/>
    <w:link w:val="afa"/>
    <w:qFormat/>
    <w:rsid w:val="00867920"/>
    <w:rPr>
      <w:rFonts w:eastAsia="Times New Roman" w:cs="Times New Roman"/>
      <w:sz w:val="22"/>
      <w:szCs w:val="20"/>
      <w:lang w:eastAsia="ru-RU"/>
    </w:rPr>
  </w:style>
  <w:style w:type="character" w:customStyle="1" w:styleId="af8">
    <w:name w:val="Колонтитул право Знак"/>
    <w:basedOn w:val="a0"/>
    <w:link w:val="af7"/>
    <w:rsid w:val="00867920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81">
    <w:name w:val="Стиль 8 по центру"/>
    <w:basedOn w:val="a"/>
    <w:qFormat/>
    <w:rsid w:val="00011149"/>
    <w:pPr>
      <w:jc w:val="center"/>
    </w:pPr>
    <w:rPr>
      <w:rFonts w:eastAsia="Times New Roman" w:cs="Times New Roman"/>
      <w:sz w:val="16"/>
      <w:szCs w:val="20"/>
    </w:rPr>
  </w:style>
  <w:style w:type="character" w:customStyle="1" w:styleId="afa">
    <w:name w:val="Колонтитул лево Знак"/>
    <w:basedOn w:val="a0"/>
    <w:link w:val="af9"/>
    <w:rsid w:val="00867920"/>
    <w:rPr>
      <w:rFonts w:ascii="Times New Roman" w:eastAsia="Times New Roman" w:hAnsi="Times New Roman" w:cs="Times New Roman"/>
      <w:szCs w:val="20"/>
      <w:lang w:eastAsia="ru-RU"/>
    </w:rPr>
  </w:style>
  <w:style w:type="paragraph" w:styleId="afb">
    <w:name w:val="annotation text"/>
    <w:basedOn w:val="a"/>
    <w:link w:val="afc"/>
    <w:uiPriority w:val="99"/>
    <w:unhideWhenUsed/>
    <w:locked/>
    <w:rsid w:val="00D24DC7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D24DC7"/>
    <w:rPr>
      <w:rFonts w:ascii="Times New Roman" w:hAnsi="Times New Roman"/>
      <w:sz w:val="20"/>
      <w:szCs w:val="20"/>
    </w:rPr>
  </w:style>
  <w:style w:type="paragraph" w:styleId="afd">
    <w:name w:val="endnote text"/>
    <w:basedOn w:val="a"/>
    <w:link w:val="afe"/>
    <w:uiPriority w:val="99"/>
    <w:unhideWhenUsed/>
    <w:locked/>
    <w:rsid w:val="00D24DC7"/>
    <w:rPr>
      <w:sz w:val="20"/>
      <w:szCs w:val="20"/>
    </w:rPr>
  </w:style>
  <w:style w:type="character" w:customStyle="1" w:styleId="afe">
    <w:name w:val="Текст концевой сноски Знак"/>
    <w:basedOn w:val="a0"/>
    <w:link w:val="afd"/>
    <w:uiPriority w:val="99"/>
    <w:rsid w:val="00D24DC7"/>
    <w:rPr>
      <w:rFonts w:ascii="Times New Roman" w:hAnsi="Times New Roman"/>
      <w:sz w:val="20"/>
      <w:szCs w:val="20"/>
    </w:rPr>
  </w:style>
  <w:style w:type="paragraph" w:customStyle="1" w:styleId="aff">
    <w:name w:val="Таблица_Текст_РТК"/>
    <w:basedOn w:val="a"/>
    <w:next w:val="a"/>
    <w:link w:val="aff0"/>
    <w:qFormat/>
    <w:rsid w:val="00505EB9"/>
    <w:pPr>
      <w:jc w:val="both"/>
    </w:pPr>
    <w:rPr>
      <w:rFonts w:eastAsia="MS Mincho" w:cs="Times New Roman"/>
      <w:szCs w:val="26"/>
    </w:rPr>
  </w:style>
  <w:style w:type="character" w:customStyle="1" w:styleId="aff0">
    <w:name w:val="Таблица_Текст_РТК Знак"/>
    <w:link w:val="aff"/>
    <w:rsid w:val="00505EB9"/>
    <w:rPr>
      <w:rFonts w:ascii="Times New Roman" w:eastAsia="MS Mincho" w:hAnsi="Times New Roman" w:cs="Times New Roman"/>
      <w:sz w:val="24"/>
      <w:szCs w:val="26"/>
    </w:rPr>
  </w:style>
  <w:style w:type="paragraph" w:customStyle="1" w:styleId="20">
    <w:name w:val="Текст_маркер_2_РТК"/>
    <w:basedOn w:val="ad"/>
    <w:link w:val="25"/>
    <w:qFormat/>
    <w:rsid w:val="00505EB9"/>
    <w:pPr>
      <w:numPr>
        <w:numId w:val="44"/>
      </w:numPr>
      <w:spacing w:before="0" w:after="0"/>
      <w:ind w:left="1135" w:hanging="284"/>
      <w:jc w:val="both"/>
    </w:pPr>
    <w:rPr>
      <w:sz w:val="26"/>
      <w:szCs w:val="26"/>
      <w:lang w:eastAsia="en-US"/>
    </w:rPr>
  </w:style>
  <w:style w:type="character" w:customStyle="1" w:styleId="25">
    <w:name w:val="Текст_маркер_2_РТК Знак"/>
    <w:link w:val="20"/>
    <w:rsid w:val="00505EB9"/>
    <w:rPr>
      <w:rFonts w:ascii="Times New Roman" w:eastAsia="Times New Roman" w:hAnsi="Times New Roman" w:cs="Times New Roman"/>
      <w:sz w:val="26"/>
      <w:szCs w:val="26"/>
    </w:rPr>
  </w:style>
  <w:style w:type="paragraph" w:customStyle="1" w:styleId="aff1">
    <w:name w:val="Текст_РТК"/>
    <w:basedOn w:val="a"/>
    <w:link w:val="aff2"/>
    <w:qFormat/>
    <w:rsid w:val="00505EB9"/>
    <w:pPr>
      <w:ind w:firstLine="567"/>
      <w:jc w:val="both"/>
    </w:pPr>
    <w:rPr>
      <w:rFonts w:eastAsia="MS Mincho" w:cs="Times New Roman"/>
      <w:sz w:val="26"/>
      <w:szCs w:val="26"/>
    </w:rPr>
  </w:style>
  <w:style w:type="character" w:customStyle="1" w:styleId="aff2">
    <w:name w:val="Текст_РТК Знак"/>
    <w:link w:val="aff1"/>
    <w:rsid w:val="00505EB9"/>
    <w:rPr>
      <w:rFonts w:ascii="Times New Roman" w:eastAsia="MS Mincho" w:hAnsi="Times New Roman" w:cs="Times New Roman"/>
      <w:sz w:val="26"/>
      <w:szCs w:val="26"/>
    </w:rPr>
  </w:style>
  <w:style w:type="paragraph" w:customStyle="1" w:styleId="aff3">
    <w:name w:val="Таблица_название_РТК"/>
    <w:basedOn w:val="a"/>
    <w:next w:val="a"/>
    <w:link w:val="aff4"/>
    <w:qFormat/>
    <w:rsid w:val="00505EB9"/>
    <w:pPr>
      <w:jc w:val="center"/>
    </w:pPr>
    <w:rPr>
      <w:rFonts w:eastAsia="MS Mincho" w:cs="Times New Roman"/>
      <w:b/>
      <w:sz w:val="26"/>
      <w:szCs w:val="26"/>
    </w:rPr>
  </w:style>
  <w:style w:type="character" w:customStyle="1" w:styleId="aff4">
    <w:name w:val="Таблица_название_РТК Знак"/>
    <w:link w:val="aff3"/>
    <w:rsid w:val="00505EB9"/>
    <w:rPr>
      <w:rFonts w:ascii="Times New Roman" w:eastAsia="MS Mincho" w:hAnsi="Times New Roman" w:cs="Times New Roman"/>
      <w:b/>
      <w:sz w:val="26"/>
      <w:szCs w:val="26"/>
    </w:rPr>
  </w:style>
  <w:style w:type="paragraph" w:customStyle="1" w:styleId="aff5">
    <w:name w:val="Тест"/>
    <w:basedOn w:val="a4"/>
    <w:next w:val="12"/>
    <w:link w:val="aff6"/>
    <w:qFormat/>
    <w:rsid w:val="00DF53D5"/>
    <w:rPr>
      <w:bCs w:val="0"/>
    </w:rPr>
  </w:style>
  <w:style w:type="paragraph" w:customStyle="1" w:styleId="16">
    <w:name w:val="Стиль1"/>
    <w:basedOn w:val="3"/>
    <w:link w:val="17"/>
    <w:qFormat/>
    <w:rsid w:val="009D5983"/>
    <w:pPr>
      <w:numPr>
        <w:ilvl w:val="0"/>
        <w:numId w:val="0"/>
      </w:numPr>
      <w:ind w:firstLine="709"/>
    </w:pPr>
  </w:style>
  <w:style w:type="character" w:customStyle="1" w:styleId="aff6">
    <w:name w:val="Тест Знак"/>
    <w:basedOn w:val="a0"/>
    <w:link w:val="aff5"/>
    <w:rsid w:val="00DF53D5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17">
    <w:name w:val="Стиль1 Знак"/>
    <w:basedOn w:val="30"/>
    <w:link w:val="16"/>
    <w:rsid w:val="009D5983"/>
    <w:rPr>
      <w:rFonts w:ascii="Times New Roman" w:eastAsiaTheme="majorEastAsia" w:hAnsi="Times New Roman" w:cs="Times New Roman"/>
      <w:b/>
      <w:bCs/>
      <w:color w:val="000000" w:themeColor="text1"/>
      <w:sz w:val="24"/>
      <w:szCs w:val="24"/>
      <w:lang w:eastAsia="ru-RU"/>
    </w:rPr>
  </w:style>
  <w:style w:type="character" w:styleId="aff7">
    <w:name w:val="Strong"/>
    <w:basedOn w:val="a0"/>
    <w:uiPriority w:val="22"/>
    <w:qFormat/>
    <w:locked/>
    <w:rsid w:val="00492D0A"/>
    <w:rPr>
      <w:b/>
      <w:bCs/>
    </w:rPr>
  </w:style>
  <w:style w:type="character" w:styleId="HTML">
    <w:name w:val="HTML Code"/>
    <w:basedOn w:val="a0"/>
    <w:uiPriority w:val="99"/>
    <w:semiHidden/>
    <w:unhideWhenUsed/>
    <w:locked/>
    <w:rsid w:val="00626828"/>
    <w:rPr>
      <w:rFonts w:ascii="Courier New" w:eastAsia="Times New Roman" w:hAnsi="Courier New" w:cs="Courier New"/>
      <w:sz w:val="20"/>
      <w:szCs w:val="20"/>
    </w:rPr>
  </w:style>
  <w:style w:type="paragraph" w:styleId="aff8">
    <w:name w:val="TOC Heading"/>
    <w:basedOn w:val="1"/>
    <w:next w:val="a"/>
    <w:uiPriority w:val="39"/>
    <w:unhideWhenUsed/>
    <w:qFormat/>
    <w:locked/>
    <w:rsid w:val="003E159D"/>
    <w:pPr>
      <w:keepLines/>
      <w:widowControl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0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leg.I.Korolev\AppData\Local\Microsoft\Windows\Temporary%20Internet%20Files\Content.Outlook\U41343EC\&#1064;&#1072;&#1073;&#1083;&#1086;&#1085;_&#1055;&#1088;&#1086;&#1090;&#1086;&#1082;&#1086;&#1083;%20&#1090;&#1077;&#1089;&#1090;&#1080;&#1088;&#1086;&#1074;&#1072;&#1085;&#1080;&#1103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F5BBB638-F6F5-47C3-8310-32DF98BD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Шаблон_Протокол тестирования.dotm</Template>
  <TotalTime>68</TotalTime>
  <Pages>9</Pages>
  <Words>1645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Королев Олег Игоревич</dc:creator>
  <cp:keywords/>
  <dc:description/>
  <cp:lastModifiedBy>Елена Лосева</cp:lastModifiedBy>
  <cp:revision>7</cp:revision>
  <cp:lastPrinted>2013-12-24T13:13:00Z</cp:lastPrinted>
  <dcterms:created xsi:type="dcterms:W3CDTF">2025-04-15T03:27:00Z</dcterms:created>
  <dcterms:modified xsi:type="dcterms:W3CDTF">2026-07-24T09:06:00Z</dcterms:modified>
</cp:coreProperties>
</file>